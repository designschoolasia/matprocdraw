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9BD0FC" w14:textId="789AF67D" w:rsidR="007F3DA5" w:rsidRPr="00877A2F" w:rsidRDefault="007F3DA5" w:rsidP="00FE4D5B">
      <w:pPr>
        <w:pStyle w:val="NoSpacing"/>
        <w:jc w:val="right"/>
        <w:rPr>
          <w:rFonts w:ascii="Georgia" w:hAnsi="Georgia"/>
          <w:sz w:val="24"/>
          <w:lang w:val="en-GB" w:eastAsia="en-US"/>
        </w:rPr>
      </w:pPr>
    </w:p>
    <w:sdt>
      <w:sdtPr>
        <w:rPr>
          <w:rFonts w:ascii="Georgia" w:hAnsi="Georgia"/>
          <w:sz w:val="24"/>
          <w:lang w:val="en-GB" w:eastAsia="en-US"/>
        </w:rPr>
        <w:id w:val="180860554"/>
        <w:docPartObj>
          <w:docPartGallery w:val="Cover Pages"/>
          <w:docPartUnique/>
        </w:docPartObj>
      </w:sdtPr>
      <w:sdtEndPr>
        <w:rPr>
          <w:rFonts w:asciiTheme="minorHAnsi" w:hAnsiTheme="minorHAnsi"/>
          <w:sz w:val="22"/>
          <w:lang w:eastAsia="zh-CN"/>
        </w:rPr>
      </w:sdtEndPr>
      <w:sdtContent>
        <w:p w14:paraId="2BE8574F" w14:textId="616277FE" w:rsidR="0083707E" w:rsidRPr="00877A2F" w:rsidRDefault="00303051" w:rsidP="00FE4D5B">
          <w:pPr>
            <w:pStyle w:val="NoSpacing"/>
            <w:jc w:val="right"/>
            <w:rPr>
              <w:rFonts w:ascii="Georgia" w:hAnsi="Georgia"/>
              <w:sz w:val="24"/>
              <w:lang w:val="en-GB" w:eastAsia="en-US"/>
            </w:rPr>
            <w:sectPr w:rsidR="0083707E" w:rsidRPr="00877A2F" w:rsidSect="00F9619D">
              <w:headerReference w:type="default" r:id="rId8"/>
              <w:footerReference w:type="default" r:id="rId9"/>
              <w:pgSz w:w="11900" w:h="16820"/>
              <w:pgMar w:top="3116" w:right="1440" w:bottom="1440" w:left="1440" w:header="709" w:footer="709" w:gutter="0"/>
              <w:cols w:space="708"/>
              <w:titlePg/>
              <w:docGrid w:linePitch="400"/>
            </w:sectPr>
          </w:pPr>
          <w:r w:rsidRPr="00877A2F">
            <w:rPr>
              <w:noProof/>
              <w:lang w:val="en-GB" w:eastAsia="zh-TW"/>
            </w:rPr>
            <w:drawing>
              <wp:anchor distT="0" distB="0" distL="114300" distR="114300" simplePos="0" relativeHeight="251658241" behindDoc="1" locked="0" layoutInCell="1" allowOverlap="1" wp14:anchorId="1BA6C3A0" wp14:editId="06D41C86">
                <wp:simplePos x="0" y="0"/>
                <wp:positionH relativeFrom="column">
                  <wp:posOffset>2385695</wp:posOffset>
                </wp:positionH>
                <wp:positionV relativeFrom="paragraph">
                  <wp:posOffset>4017811</wp:posOffset>
                </wp:positionV>
                <wp:extent cx="1739900" cy="5588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39900" cy="558800"/>
                        </a:xfrm>
                        <a:prstGeom prst="rect">
                          <a:avLst/>
                        </a:prstGeom>
                      </pic:spPr>
                    </pic:pic>
                  </a:graphicData>
                </a:graphic>
                <wp14:sizeRelH relativeFrom="page">
                  <wp14:pctWidth>0</wp14:pctWidth>
                </wp14:sizeRelH>
                <wp14:sizeRelV relativeFrom="page">
                  <wp14:pctHeight>0</wp14:pctHeight>
                </wp14:sizeRelV>
              </wp:anchor>
            </w:drawing>
          </w:r>
          <w:r w:rsidRPr="00877A2F">
            <w:rPr>
              <w:rFonts w:ascii="IBM Plex Sans" w:hAnsi="IBM Plex Sans"/>
              <w:noProof/>
              <w:lang w:val="en-GB"/>
            </w:rPr>
            <w:drawing>
              <wp:anchor distT="0" distB="0" distL="114300" distR="114300" simplePos="0" relativeHeight="251658243" behindDoc="0" locked="0" layoutInCell="1" allowOverlap="1" wp14:anchorId="1759C16A" wp14:editId="36867527">
                <wp:simplePos x="0" y="0"/>
                <wp:positionH relativeFrom="column">
                  <wp:posOffset>2346960</wp:posOffset>
                </wp:positionH>
                <wp:positionV relativeFrom="paragraph">
                  <wp:posOffset>6227997</wp:posOffset>
                </wp:positionV>
                <wp:extent cx="1333500" cy="313690"/>
                <wp:effectExtent l="0" t="0" r="0" b="3810"/>
                <wp:wrapNone/>
                <wp:docPr id="2" name="Picture 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hap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333500" cy="313690"/>
                        </a:xfrm>
                        <a:prstGeom prst="rect">
                          <a:avLst/>
                        </a:prstGeom>
                      </pic:spPr>
                    </pic:pic>
                  </a:graphicData>
                </a:graphic>
                <wp14:sizeRelH relativeFrom="page">
                  <wp14:pctWidth>0</wp14:pctWidth>
                </wp14:sizeRelH>
                <wp14:sizeRelV relativeFrom="page">
                  <wp14:pctHeight>0</wp14:pctHeight>
                </wp14:sizeRelV>
              </wp:anchor>
            </w:drawing>
          </w:r>
          <w:r w:rsidRPr="00877A2F">
            <w:rPr>
              <w:noProof/>
              <w:lang w:val="en-GB" w:eastAsia="zh-TW"/>
            </w:rPr>
            <mc:AlternateContent>
              <mc:Choice Requires="wps">
                <w:drawing>
                  <wp:anchor distT="0" distB="0" distL="182880" distR="182880" simplePos="0" relativeHeight="251658240" behindDoc="0" locked="0" layoutInCell="1" allowOverlap="1" wp14:anchorId="172B6578" wp14:editId="19A24170">
                    <wp:simplePos x="0" y="0"/>
                    <wp:positionH relativeFrom="margin">
                      <wp:posOffset>2385060</wp:posOffset>
                    </wp:positionH>
                    <wp:positionV relativeFrom="page">
                      <wp:posOffset>6821805</wp:posOffset>
                    </wp:positionV>
                    <wp:extent cx="3468370" cy="1119505"/>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3468370" cy="1119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FA3F1A" w14:textId="23E8D8D5" w:rsidR="00C36361" w:rsidRPr="00C81660" w:rsidRDefault="00C36361" w:rsidP="00077B4E">
                                <w:pPr>
                                  <w:pStyle w:val="NoSpacing"/>
                                  <w:spacing w:before="40" w:after="560" w:line="216" w:lineRule="auto"/>
                                  <w:rPr>
                                    <w:rFonts w:ascii="IBM Plex Sans SemiBold" w:hAnsi="IBM Plex Sans SemiBold"/>
                                    <w:b/>
                                    <w:bCs/>
                                    <w:color w:val="000000" w:themeColor="text1"/>
                                    <w:sz w:val="48"/>
                                    <w:szCs w:val="48"/>
                                  </w:rPr>
                                </w:pPr>
                                <w:sdt>
                                  <w:sdtPr>
                                    <w:rPr>
                                      <w:rFonts w:ascii="IBM Plex Sans SemiBold" w:hAnsi="IBM Plex Sans SemiBold"/>
                                      <w:b/>
                                      <w:bCs/>
                                      <w:color w:val="000000" w:themeColor="text1"/>
                                      <w:sz w:val="48"/>
                                      <w:szCs w:val="48"/>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811A17">
                                      <w:rPr>
                                        <w:rFonts w:ascii="IBM Plex Sans SemiBold" w:hAnsi="IBM Plex Sans SemiBold"/>
                                        <w:b/>
                                        <w:bCs/>
                                        <w:color w:val="000000" w:themeColor="text1"/>
                                        <w:sz w:val="48"/>
                                        <w:szCs w:val="48"/>
                                      </w:rPr>
                                      <w:t xml:space="preserve">Materials, Processes and Drawing </w:t>
                                    </w:r>
                                    <w:r>
                                      <w:rPr>
                                        <w:rFonts w:ascii="IBM Plex Sans SemiBold" w:hAnsi="IBM Plex Sans SemiBold"/>
                                        <w:b/>
                                        <w:bCs/>
                                        <w:color w:val="000000" w:themeColor="text1"/>
                                        <w:sz w:val="48"/>
                                        <w:szCs w:val="48"/>
                                      </w:rPr>
                                      <w:t>B</w:t>
                                    </w:r>
                                    <w:r w:rsidRPr="00811A17">
                                      <w:rPr>
                                        <w:rFonts w:ascii="IBM Plex Sans SemiBold" w:hAnsi="IBM Plex Sans SemiBold"/>
                                        <w:b/>
                                        <w:bCs/>
                                        <w:color w:val="000000" w:themeColor="text1"/>
                                        <w:sz w:val="48"/>
                                        <w:szCs w:val="48"/>
                                      </w:rPr>
                                      <w:t>ootcamp program curriculum</w:t>
                                    </w:r>
                                  </w:sdtContent>
                                </w:sdt>
                              </w:p>
                              <w:sdt>
                                <w:sdtPr>
                                  <w:rPr>
                                    <w:rFonts w:ascii="IBM Plex Sans" w:hAnsi="IBM Plex Sans"/>
                                    <w:caps/>
                                    <w:color w:val="000000" w:themeColor="text1"/>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8537A5A" w14:textId="63A0020E" w:rsidR="00C36361" w:rsidRPr="00C81660" w:rsidRDefault="00C36361" w:rsidP="00077B4E">
                                    <w:pPr>
                                      <w:pStyle w:val="NoSpacing"/>
                                      <w:spacing w:before="80" w:after="40"/>
                                      <w:rPr>
                                        <w:rFonts w:ascii="IBM Plex Sans" w:hAnsi="IBM Plex Sans"/>
                                        <w:caps/>
                                        <w:color w:val="000000" w:themeColor="text1"/>
                                        <w:sz w:val="24"/>
                                        <w:szCs w:val="24"/>
                                      </w:rPr>
                                    </w:pPr>
                                    <w:r>
                                      <w:rPr>
                                        <w:rFonts w:ascii="IBM Plex Sans" w:hAnsi="IBM Plex Sans"/>
                                        <w:caps/>
                                        <w:color w:val="000000" w:themeColor="text1"/>
                                        <w:sz w:val="24"/>
                                        <w:szCs w:val="24"/>
                                      </w:rPr>
                                      <w:t>Information Office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172B6578" id="_x0000_t202" coordsize="21600,21600" o:spt="202" path="m,l,21600r21600,l21600,xe">
                    <v:stroke joinstyle="miter"/>
                    <v:path gradientshapeok="t" o:connecttype="rect"/>
                  </v:shapetype>
                  <v:shape id="Text Box 131" o:spid="_x0000_s1026" type="#_x0000_t202" style="position:absolute;left:0;text-align:left;margin-left:187.8pt;margin-top:537.15pt;width:273.1pt;height:88.15pt;z-index:251658240;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" filled="f" stroked="f" strokeweight=".5pt">
                    <v:textbox inset="0,0,0,0">
                      <w:txbxContent>
                        <w:p w14:paraId="21FA3F1A" w14:textId="23E8D8D5" w:rsidR="00C36361" w:rsidRPr="00C81660" w:rsidRDefault="00C36361" w:rsidP="00077B4E">
                          <w:pPr>
                            <w:pStyle w:val="NoSpacing"/>
                            <w:spacing w:before="40" w:after="560" w:line="216" w:lineRule="auto"/>
                            <w:rPr>
                              <w:rFonts w:ascii="IBM Plex Sans SemiBold" w:hAnsi="IBM Plex Sans SemiBold"/>
                              <w:b/>
                              <w:bCs/>
                              <w:color w:val="000000" w:themeColor="text1"/>
                              <w:sz w:val="48"/>
                              <w:szCs w:val="48"/>
                            </w:rPr>
                          </w:pPr>
                          <w:sdt>
                            <w:sdtPr>
                              <w:rPr>
                                <w:rFonts w:ascii="IBM Plex Sans SemiBold" w:hAnsi="IBM Plex Sans SemiBold"/>
                                <w:b/>
                                <w:bCs/>
                                <w:color w:val="000000" w:themeColor="text1"/>
                                <w:sz w:val="48"/>
                                <w:szCs w:val="48"/>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811A17">
                                <w:rPr>
                                  <w:rFonts w:ascii="IBM Plex Sans SemiBold" w:hAnsi="IBM Plex Sans SemiBold"/>
                                  <w:b/>
                                  <w:bCs/>
                                  <w:color w:val="000000" w:themeColor="text1"/>
                                  <w:sz w:val="48"/>
                                  <w:szCs w:val="48"/>
                                </w:rPr>
                                <w:t xml:space="preserve">Materials, Processes and Drawing </w:t>
                              </w:r>
                              <w:r>
                                <w:rPr>
                                  <w:rFonts w:ascii="IBM Plex Sans SemiBold" w:hAnsi="IBM Plex Sans SemiBold"/>
                                  <w:b/>
                                  <w:bCs/>
                                  <w:color w:val="000000" w:themeColor="text1"/>
                                  <w:sz w:val="48"/>
                                  <w:szCs w:val="48"/>
                                </w:rPr>
                                <w:t>B</w:t>
                              </w:r>
                              <w:r w:rsidRPr="00811A17">
                                <w:rPr>
                                  <w:rFonts w:ascii="IBM Plex Sans SemiBold" w:hAnsi="IBM Plex Sans SemiBold"/>
                                  <w:b/>
                                  <w:bCs/>
                                  <w:color w:val="000000" w:themeColor="text1"/>
                                  <w:sz w:val="48"/>
                                  <w:szCs w:val="48"/>
                                </w:rPr>
                                <w:t>ootcamp program curriculum</w:t>
                              </w:r>
                            </w:sdtContent>
                          </w:sdt>
                        </w:p>
                        <w:sdt>
                          <w:sdtPr>
                            <w:rPr>
                              <w:rFonts w:ascii="IBM Plex Sans" w:hAnsi="IBM Plex Sans"/>
                              <w:caps/>
                              <w:color w:val="000000" w:themeColor="text1"/>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8537A5A" w14:textId="63A0020E" w:rsidR="00C36361" w:rsidRPr="00C81660" w:rsidRDefault="00C36361" w:rsidP="00077B4E">
                              <w:pPr>
                                <w:pStyle w:val="NoSpacing"/>
                                <w:spacing w:before="80" w:after="40"/>
                                <w:rPr>
                                  <w:rFonts w:ascii="IBM Plex Sans" w:hAnsi="IBM Plex Sans"/>
                                  <w:caps/>
                                  <w:color w:val="000000" w:themeColor="text1"/>
                                  <w:sz w:val="24"/>
                                  <w:szCs w:val="24"/>
                                </w:rPr>
                              </w:pPr>
                              <w:r>
                                <w:rPr>
                                  <w:rFonts w:ascii="IBM Plex Sans" w:hAnsi="IBM Plex Sans"/>
                                  <w:caps/>
                                  <w:color w:val="000000" w:themeColor="text1"/>
                                  <w:sz w:val="24"/>
                                  <w:szCs w:val="24"/>
                                </w:rPr>
                                <w:t>Information Office</w:t>
                              </w:r>
                            </w:p>
                          </w:sdtContent>
                        </w:sdt>
                      </w:txbxContent>
                    </v:textbox>
                    <w10:wrap type="square" anchorx="margin" anchory="page"/>
                  </v:shape>
                </w:pict>
              </mc:Fallback>
            </mc:AlternateContent>
          </w:r>
          <w:r w:rsidR="00CD746E" w:rsidRPr="00877A2F">
            <w:rPr>
              <w:noProof/>
              <w:lang w:val="en-GB" w:eastAsia="zh-TW"/>
            </w:rPr>
            <mc:AlternateContent>
              <mc:Choice Requires="wps">
                <w:drawing>
                  <wp:anchor distT="0" distB="0" distL="114300" distR="114300" simplePos="0" relativeHeight="251658242" behindDoc="0" locked="0" layoutInCell="1" allowOverlap="1" wp14:anchorId="439DB07A" wp14:editId="578FC7A9">
                    <wp:simplePos x="0" y="0"/>
                    <wp:positionH relativeFrom="column">
                      <wp:posOffset>2243455</wp:posOffset>
                    </wp:positionH>
                    <wp:positionV relativeFrom="paragraph">
                      <wp:posOffset>6596982</wp:posOffset>
                    </wp:positionV>
                    <wp:extent cx="2987675" cy="818515"/>
                    <wp:effectExtent l="0" t="0" r="0" b="0"/>
                    <wp:wrapNone/>
                    <wp:docPr id="5" name="Text Box 5"/>
                    <wp:cNvGraphicFramePr/>
                    <a:graphic xmlns:a="http://schemas.openxmlformats.org/drawingml/2006/main">
                      <a:graphicData uri="http://schemas.microsoft.com/office/word/2010/wordprocessingShape">
                        <wps:wsp>
                          <wps:cNvSpPr txBox="1"/>
                          <wps:spPr>
                            <a:xfrm>
                              <a:off x="0" y="0"/>
                              <a:ext cx="2987675" cy="818515"/>
                            </a:xfrm>
                            <a:prstGeom prst="rect">
                              <a:avLst/>
                            </a:prstGeom>
                            <a:solidFill>
                              <a:schemeClr val="lt1"/>
                            </a:solidFill>
                            <a:ln w="6350">
                              <a:noFill/>
                            </a:ln>
                          </wps:spPr>
                          <wps:txbx>
                            <w:txbxContent>
                              <w:p w14:paraId="66589EA0" w14:textId="3FBFFA0C" w:rsidR="00C36361" w:rsidRDefault="00C36361" w:rsidP="00897F96">
                                <w:pPr>
                                  <w:pStyle w:val="Table"/>
                                </w:pPr>
                                <w:r w:rsidRPr="00897F96">
                                  <w:rPr>
                                    <w:lang w:val="en-HK"/>
                                  </w:rPr>
                                  <w:t>L</w:t>
                                </w:r>
                                <w:r w:rsidRPr="00C826F5">
                                  <w:rPr>
                                    <w:lang w:val="en-HK"/>
                                  </w:rPr>
                                  <w:t xml:space="preserve">icensed as Open Course Ware (OCW) </w:t>
                                </w:r>
                                <w:r>
                                  <w:rPr>
                                    <w:lang w:val="en-HK"/>
                                  </w:rPr>
                                  <w:br/>
                                </w:r>
                                <w:r w:rsidRPr="00C826F5">
                                  <w:rPr>
                                    <w:lang w:val="en-HK"/>
                                  </w:rPr>
                                  <w:t xml:space="preserve">under Creative Commons CC BY-SA </w:t>
                                </w:r>
                                <w:r>
                                  <w:rPr>
                                    <w:lang w:val="en-HK"/>
                                  </w:rPr>
                                  <w:t>4</w:t>
                                </w:r>
                                <w:r w:rsidRPr="00C826F5">
                                  <w:rPr>
                                    <w:lang w:val="en-HK"/>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9DB07A" id="Text Box 5" o:spid="_x0000_s1027" type="#_x0000_t202" style="position:absolute;left:0;text-align:left;margin-left:176.65pt;margin-top:519.45pt;width:235.25pt;height:64.4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" fillcolor="white [3201]" stroked="f" strokeweight=".5pt">
                    <v:textbox>
                      <w:txbxContent>
                        <w:p w14:paraId="66589EA0" w14:textId="3FBFFA0C" w:rsidR="00C36361" w:rsidRDefault="00C36361" w:rsidP="00897F96">
                          <w:pPr>
                            <w:pStyle w:val="Table"/>
                          </w:pPr>
                          <w:r w:rsidRPr="00897F96">
                            <w:rPr>
                              <w:lang w:val="en-HK"/>
                            </w:rPr>
                            <w:t>L</w:t>
                          </w:r>
                          <w:r w:rsidRPr="00C826F5">
                            <w:rPr>
                              <w:lang w:val="en-HK"/>
                            </w:rPr>
                            <w:t xml:space="preserve">icensed as Open Course Ware (OCW) </w:t>
                          </w:r>
                          <w:r>
                            <w:rPr>
                              <w:lang w:val="en-HK"/>
                            </w:rPr>
                            <w:br/>
                          </w:r>
                          <w:r w:rsidRPr="00C826F5">
                            <w:rPr>
                              <w:lang w:val="en-HK"/>
                            </w:rPr>
                            <w:t xml:space="preserve">under Creative Commons CC BY-SA </w:t>
                          </w:r>
                          <w:r>
                            <w:rPr>
                              <w:lang w:val="en-HK"/>
                            </w:rPr>
                            <w:t>4</w:t>
                          </w:r>
                          <w:r w:rsidRPr="00C826F5">
                            <w:rPr>
                              <w:lang w:val="en-HK"/>
                            </w:rPr>
                            <w:t>.0</w:t>
                          </w:r>
                        </w:p>
                      </w:txbxContent>
                    </v:textbox>
                  </v:shape>
                </w:pict>
              </mc:Fallback>
            </mc:AlternateContent>
          </w:r>
        </w:p>
        <w:p w14:paraId="4226A7F2" w14:textId="1E9FE903" w:rsidR="00CD3001" w:rsidRPr="00CD3001" w:rsidRDefault="007B3BEB" w:rsidP="00CD3001">
          <w:pPr>
            <w:pStyle w:val="TOC1"/>
            <w:tabs>
              <w:tab w:val="clear" w:pos="4216"/>
              <w:tab w:val="right" w:leader="dot" w:pos="8647"/>
            </w:tabs>
            <w:spacing w:line="276" w:lineRule="auto"/>
            <w:rPr>
              <w:rFonts w:eastAsiaTheme="minorEastAsia" w:cstheme="minorBidi"/>
              <w:noProof/>
              <w:sz w:val="24"/>
            </w:rPr>
          </w:pPr>
          <w:r w:rsidRPr="00CD3001">
            <w:rPr>
              <w:sz w:val="24"/>
              <w:lang w:val="en-GB" w:eastAsia="en-US"/>
            </w:rPr>
            <w:lastRenderedPageBreak/>
            <w:fldChar w:fldCharType="begin"/>
          </w:r>
          <w:r w:rsidRPr="00CD3001">
            <w:rPr>
              <w:sz w:val="24"/>
              <w:lang w:val="en-GB" w:eastAsia="en-US"/>
            </w:rPr>
            <w:instrText xml:space="preserve"> TOC \h \z \u \t "Heading 3,1" </w:instrText>
          </w:r>
          <w:r w:rsidRPr="00CD3001">
            <w:rPr>
              <w:sz w:val="24"/>
              <w:lang w:val="en-GB" w:eastAsia="en-US"/>
            </w:rPr>
            <w:fldChar w:fldCharType="separate"/>
          </w:r>
          <w:hyperlink w:anchor="_Toc64899861" w:history="1">
            <w:r w:rsidR="00CD3001" w:rsidRPr="00CD3001">
              <w:rPr>
                <w:rStyle w:val="Hyperlink"/>
                <w:noProof/>
                <w:lang w:val="en-GB"/>
              </w:rPr>
              <w:t>General information</w:t>
            </w:r>
            <w:r w:rsidR="00CD3001" w:rsidRPr="00CD3001">
              <w:rPr>
                <w:noProof/>
                <w:webHidden/>
              </w:rPr>
              <w:tab/>
            </w:r>
            <w:r w:rsidR="00CD3001" w:rsidRPr="00CD3001">
              <w:rPr>
                <w:noProof/>
                <w:webHidden/>
              </w:rPr>
              <w:fldChar w:fldCharType="begin"/>
            </w:r>
            <w:r w:rsidR="00CD3001" w:rsidRPr="00CD3001">
              <w:rPr>
                <w:noProof/>
                <w:webHidden/>
              </w:rPr>
              <w:instrText xml:space="preserve"> PAGEREF _Toc64899861 \h </w:instrText>
            </w:r>
            <w:r w:rsidR="00CD3001" w:rsidRPr="00CD3001">
              <w:rPr>
                <w:noProof/>
                <w:webHidden/>
              </w:rPr>
            </w:r>
            <w:r w:rsidR="00CD3001" w:rsidRPr="00CD3001">
              <w:rPr>
                <w:noProof/>
                <w:webHidden/>
              </w:rPr>
              <w:fldChar w:fldCharType="separate"/>
            </w:r>
            <w:r w:rsidR="00CD3001" w:rsidRPr="00CD3001">
              <w:rPr>
                <w:noProof/>
                <w:webHidden/>
              </w:rPr>
              <w:t>3</w:t>
            </w:r>
            <w:r w:rsidR="00CD3001" w:rsidRPr="00CD3001">
              <w:rPr>
                <w:noProof/>
                <w:webHidden/>
              </w:rPr>
              <w:fldChar w:fldCharType="end"/>
            </w:r>
          </w:hyperlink>
        </w:p>
        <w:p w14:paraId="6005D471" w14:textId="4D3898DA" w:rsidR="00CD3001" w:rsidRPr="00CD3001" w:rsidRDefault="00C36361" w:rsidP="00CD3001">
          <w:pPr>
            <w:pStyle w:val="TOC1"/>
            <w:tabs>
              <w:tab w:val="clear" w:pos="4216"/>
              <w:tab w:val="right" w:leader="dot" w:pos="8647"/>
            </w:tabs>
            <w:spacing w:line="276" w:lineRule="auto"/>
            <w:rPr>
              <w:rFonts w:eastAsiaTheme="minorEastAsia" w:cstheme="minorBidi"/>
              <w:noProof/>
              <w:sz w:val="24"/>
            </w:rPr>
          </w:pPr>
          <w:hyperlink w:anchor="_Toc64899862" w:history="1">
            <w:r w:rsidR="00CD3001" w:rsidRPr="00CD3001">
              <w:rPr>
                <w:rStyle w:val="Hyperlink"/>
                <w:noProof/>
                <w:lang w:val="en-GB"/>
              </w:rPr>
              <w:t>Assessment</w:t>
            </w:r>
            <w:r w:rsidR="00CD3001" w:rsidRPr="00CD3001">
              <w:rPr>
                <w:noProof/>
                <w:webHidden/>
              </w:rPr>
              <w:tab/>
            </w:r>
            <w:r w:rsidR="00CD3001" w:rsidRPr="00CD3001">
              <w:rPr>
                <w:noProof/>
                <w:webHidden/>
              </w:rPr>
              <w:fldChar w:fldCharType="begin"/>
            </w:r>
            <w:r w:rsidR="00CD3001" w:rsidRPr="00CD3001">
              <w:rPr>
                <w:noProof/>
                <w:webHidden/>
              </w:rPr>
              <w:instrText xml:space="preserve"> PAGEREF _Toc64899862 \h </w:instrText>
            </w:r>
            <w:r w:rsidR="00CD3001" w:rsidRPr="00CD3001">
              <w:rPr>
                <w:noProof/>
                <w:webHidden/>
              </w:rPr>
            </w:r>
            <w:r w:rsidR="00CD3001" w:rsidRPr="00CD3001">
              <w:rPr>
                <w:noProof/>
                <w:webHidden/>
              </w:rPr>
              <w:fldChar w:fldCharType="separate"/>
            </w:r>
            <w:r w:rsidR="00CD3001" w:rsidRPr="00CD3001">
              <w:rPr>
                <w:noProof/>
                <w:webHidden/>
              </w:rPr>
              <w:t>4</w:t>
            </w:r>
            <w:r w:rsidR="00CD3001" w:rsidRPr="00CD3001">
              <w:rPr>
                <w:noProof/>
                <w:webHidden/>
              </w:rPr>
              <w:fldChar w:fldCharType="end"/>
            </w:r>
          </w:hyperlink>
        </w:p>
        <w:p w14:paraId="5AB3D19C" w14:textId="4E95C0AB" w:rsidR="00CD3001" w:rsidRPr="00CD3001" w:rsidRDefault="00C36361" w:rsidP="00CD3001">
          <w:pPr>
            <w:pStyle w:val="TOC1"/>
            <w:tabs>
              <w:tab w:val="clear" w:pos="4216"/>
              <w:tab w:val="right" w:leader="dot" w:pos="8647"/>
            </w:tabs>
            <w:spacing w:line="276" w:lineRule="auto"/>
            <w:rPr>
              <w:rFonts w:eastAsiaTheme="minorEastAsia" w:cstheme="minorBidi"/>
              <w:noProof/>
              <w:sz w:val="24"/>
            </w:rPr>
          </w:pPr>
          <w:hyperlink w:anchor="_Toc64899863" w:history="1">
            <w:r w:rsidR="00CD3001" w:rsidRPr="00CD3001">
              <w:rPr>
                <w:rStyle w:val="Hyperlink"/>
                <w:noProof/>
                <w:lang w:val="en-GB"/>
              </w:rPr>
              <w:t>Student Regulations</w:t>
            </w:r>
            <w:r w:rsidR="00CD3001" w:rsidRPr="00CD3001">
              <w:rPr>
                <w:noProof/>
                <w:webHidden/>
              </w:rPr>
              <w:tab/>
            </w:r>
            <w:r w:rsidR="00CD3001" w:rsidRPr="00CD3001">
              <w:rPr>
                <w:noProof/>
                <w:webHidden/>
              </w:rPr>
              <w:fldChar w:fldCharType="begin"/>
            </w:r>
            <w:r w:rsidR="00CD3001" w:rsidRPr="00CD3001">
              <w:rPr>
                <w:noProof/>
                <w:webHidden/>
              </w:rPr>
              <w:instrText xml:space="preserve"> PAGEREF _Toc64899863 \h </w:instrText>
            </w:r>
            <w:r w:rsidR="00CD3001" w:rsidRPr="00CD3001">
              <w:rPr>
                <w:noProof/>
                <w:webHidden/>
              </w:rPr>
            </w:r>
            <w:r w:rsidR="00CD3001" w:rsidRPr="00CD3001">
              <w:rPr>
                <w:noProof/>
                <w:webHidden/>
              </w:rPr>
              <w:fldChar w:fldCharType="separate"/>
            </w:r>
            <w:r w:rsidR="00CD3001" w:rsidRPr="00CD3001">
              <w:rPr>
                <w:noProof/>
                <w:webHidden/>
              </w:rPr>
              <w:t>4</w:t>
            </w:r>
            <w:r w:rsidR="00CD3001" w:rsidRPr="00CD3001">
              <w:rPr>
                <w:noProof/>
                <w:webHidden/>
              </w:rPr>
              <w:fldChar w:fldCharType="end"/>
            </w:r>
          </w:hyperlink>
        </w:p>
        <w:p w14:paraId="3F7D305A" w14:textId="0F9B0C35" w:rsidR="00CD3001" w:rsidRPr="00CD3001" w:rsidRDefault="00C36361" w:rsidP="00CD3001">
          <w:pPr>
            <w:pStyle w:val="TOC1"/>
            <w:tabs>
              <w:tab w:val="clear" w:pos="4216"/>
              <w:tab w:val="right" w:leader="dot" w:pos="8647"/>
            </w:tabs>
            <w:spacing w:line="276" w:lineRule="auto"/>
            <w:rPr>
              <w:rFonts w:eastAsiaTheme="minorEastAsia" w:cstheme="minorBidi"/>
              <w:noProof/>
              <w:sz w:val="24"/>
            </w:rPr>
          </w:pPr>
          <w:hyperlink w:anchor="_Toc64899864" w:history="1">
            <w:r w:rsidR="00CD3001" w:rsidRPr="00CD3001">
              <w:rPr>
                <w:rStyle w:val="Hyperlink"/>
                <w:noProof/>
              </w:rPr>
              <w:t>Materials, processes and drawing inquiry</w:t>
            </w:r>
            <w:r w:rsidR="00CD3001" w:rsidRPr="00CD3001">
              <w:rPr>
                <w:noProof/>
                <w:webHidden/>
              </w:rPr>
              <w:tab/>
            </w:r>
            <w:r w:rsidR="00CD3001" w:rsidRPr="00CD3001">
              <w:rPr>
                <w:noProof/>
                <w:webHidden/>
              </w:rPr>
              <w:fldChar w:fldCharType="begin"/>
            </w:r>
            <w:r w:rsidR="00CD3001" w:rsidRPr="00CD3001">
              <w:rPr>
                <w:noProof/>
                <w:webHidden/>
              </w:rPr>
              <w:instrText xml:space="preserve"> PAGEREF _Toc64899864 \h </w:instrText>
            </w:r>
            <w:r w:rsidR="00CD3001" w:rsidRPr="00CD3001">
              <w:rPr>
                <w:noProof/>
                <w:webHidden/>
              </w:rPr>
            </w:r>
            <w:r w:rsidR="00CD3001" w:rsidRPr="00CD3001">
              <w:rPr>
                <w:noProof/>
                <w:webHidden/>
              </w:rPr>
              <w:fldChar w:fldCharType="separate"/>
            </w:r>
            <w:r w:rsidR="00CD3001" w:rsidRPr="00CD3001">
              <w:rPr>
                <w:noProof/>
                <w:webHidden/>
              </w:rPr>
              <w:t>5</w:t>
            </w:r>
            <w:r w:rsidR="00CD3001" w:rsidRPr="00CD3001">
              <w:rPr>
                <w:noProof/>
                <w:webHidden/>
              </w:rPr>
              <w:fldChar w:fldCharType="end"/>
            </w:r>
          </w:hyperlink>
        </w:p>
        <w:p w14:paraId="40B4CF00" w14:textId="3905547B" w:rsidR="00CD3001" w:rsidRPr="00CD3001" w:rsidRDefault="00C36361" w:rsidP="00CD3001">
          <w:pPr>
            <w:pStyle w:val="TOC1"/>
            <w:tabs>
              <w:tab w:val="clear" w:pos="4216"/>
              <w:tab w:val="right" w:leader="dot" w:pos="8647"/>
            </w:tabs>
            <w:spacing w:line="276" w:lineRule="auto"/>
            <w:rPr>
              <w:rFonts w:eastAsiaTheme="minorEastAsia" w:cstheme="minorBidi"/>
              <w:noProof/>
              <w:sz w:val="24"/>
            </w:rPr>
          </w:pPr>
          <w:hyperlink w:anchor="_Toc64899865" w:history="1">
            <w:r w:rsidR="00CD3001" w:rsidRPr="00CD3001">
              <w:rPr>
                <w:rStyle w:val="Hyperlink"/>
                <w:noProof/>
              </w:rPr>
              <w:t>Individual Project–local materials</w:t>
            </w:r>
            <w:r w:rsidR="00CD3001" w:rsidRPr="00CD3001">
              <w:rPr>
                <w:noProof/>
                <w:webHidden/>
              </w:rPr>
              <w:tab/>
            </w:r>
            <w:r w:rsidR="00CD3001" w:rsidRPr="00CD3001">
              <w:rPr>
                <w:noProof/>
                <w:webHidden/>
              </w:rPr>
              <w:fldChar w:fldCharType="begin"/>
            </w:r>
            <w:r w:rsidR="00CD3001" w:rsidRPr="00CD3001">
              <w:rPr>
                <w:noProof/>
                <w:webHidden/>
              </w:rPr>
              <w:instrText xml:space="preserve"> PAGEREF _Toc64899865 \h </w:instrText>
            </w:r>
            <w:r w:rsidR="00CD3001" w:rsidRPr="00CD3001">
              <w:rPr>
                <w:noProof/>
                <w:webHidden/>
              </w:rPr>
            </w:r>
            <w:r w:rsidR="00CD3001" w:rsidRPr="00CD3001">
              <w:rPr>
                <w:noProof/>
                <w:webHidden/>
              </w:rPr>
              <w:fldChar w:fldCharType="separate"/>
            </w:r>
            <w:r w:rsidR="00CD3001" w:rsidRPr="00CD3001">
              <w:rPr>
                <w:noProof/>
                <w:webHidden/>
              </w:rPr>
              <w:t>6</w:t>
            </w:r>
            <w:r w:rsidR="00CD3001" w:rsidRPr="00CD3001">
              <w:rPr>
                <w:noProof/>
                <w:webHidden/>
              </w:rPr>
              <w:fldChar w:fldCharType="end"/>
            </w:r>
          </w:hyperlink>
        </w:p>
        <w:p w14:paraId="737618D3" w14:textId="029ECD6B" w:rsidR="00CD3001" w:rsidRPr="00CD3001" w:rsidRDefault="00C36361" w:rsidP="00CD3001">
          <w:pPr>
            <w:pStyle w:val="TOC1"/>
            <w:tabs>
              <w:tab w:val="clear" w:pos="4216"/>
              <w:tab w:val="right" w:leader="dot" w:pos="8647"/>
            </w:tabs>
            <w:spacing w:line="276" w:lineRule="auto"/>
            <w:rPr>
              <w:rFonts w:eastAsiaTheme="minorEastAsia" w:cstheme="minorBidi"/>
              <w:noProof/>
              <w:sz w:val="24"/>
            </w:rPr>
          </w:pPr>
          <w:hyperlink w:anchor="_Toc64899866" w:history="1">
            <w:r w:rsidR="00CD3001" w:rsidRPr="00CD3001">
              <w:rPr>
                <w:rStyle w:val="Hyperlink"/>
                <w:noProof/>
              </w:rPr>
              <w:t>Personal development plan (PDP)</w:t>
            </w:r>
            <w:r w:rsidR="00CD3001" w:rsidRPr="00CD3001">
              <w:rPr>
                <w:noProof/>
                <w:webHidden/>
              </w:rPr>
              <w:tab/>
            </w:r>
            <w:r w:rsidR="00CD3001" w:rsidRPr="00CD3001">
              <w:rPr>
                <w:noProof/>
                <w:webHidden/>
              </w:rPr>
              <w:fldChar w:fldCharType="begin"/>
            </w:r>
            <w:r w:rsidR="00CD3001" w:rsidRPr="00CD3001">
              <w:rPr>
                <w:noProof/>
                <w:webHidden/>
              </w:rPr>
              <w:instrText xml:space="preserve"> PAGEREF _Toc64899866 \h </w:instrText>
            </w:r>
            <w:r w:rsidR="00CD3001" w:rsidRPr="00CD3001">
              <w:rPr>
                <w:noProof/>
                <w:webHidden/>
              </w:rPr>
            </w:r>
            <w:r w:rsidR="00CD3001" w:rsidRPr="00CD3001">
              <w:rPr>
                <w:noProof/>
                <w:webHidden/>
              </w:rPr>
              <w:fldChar w:fldCharType="separate"/>
            </w:r>
            <w:r w:rsidR="00CD3001" w:rsidRPr="00CD3001">
              <w:rPr>
                <w:noProof/>
                <w:webHidden/>
              </w:rPr>
              <w:t>7</w:t>
            </w:r>
            <w:r w:rsidR="00CD3001" w:rsidRPr="00CD3001">
              <w:rPr>
                <w:noProof/>
                <w:webHidden/>
              </w:rPr>
              <w:fldChar w:fldCharType="end"/>
            </w:r>
          </w:hyperlink>
        </w:p>
        <w:p w14:paraId="14A35117" w14:textId="283A4624" w:rsidR="00CD3001" w:rsidRPr="00CD3001" w:rsidRDefault="00C36361" w:rsidP="00CD3001">
          <w:pPr>
            <w:pStyle w:val="TOC1"/>
            <w:tabs>
              <w:tab w:val="clear" w:pos="4216"/>
              <w:tab w:val="right" w:leader="dot" w:pos="8647"/>
            </w:tabs>
            <w:spacing w:line="276" w:lineRule="auto"/>
            <w:rPr>
              <w:rFonts w:eastAsiaTheme="minorEastAsia" w:cstheme="minorBidi"/>
              <w:noProof/>
              <w:sz w:val="24"/>
            </w:rPr>
          </w:pPr>
          <w:hyperlink w:anchor="_Toc64899867" w:history="1">
            <w:r w:rsidR="00CD3001" w:rsidRPr="00CD3001">
              <w:rPr>
                <w:rStyle w:val="Hyperlink"/>
                <w:noProof/>
              </w:rPr>
              <w:t>Researching, recording and responding</w:t>
            </w:r>
            <w:r w:rsidR="00CD3001" w:rsidRPr="00CD3001">
              <w:rPr>
                <w:noProof/>
                <w:webHidden/>
              </w:rPr>
              <w:tab/>
            </w:r>
            <w:r w:rsidR="00CD3001" w:rsidRPr="00CD3001">
              <w:rPr>
                <w:noProof/>
                <w:webHidden/>
              </w:rPr>
              <w:fldChar w:fldCharType="begin"/>
            </w:r>
            <w:r w:rsidR="00CD3001" w:rsidRPr="00CD3001">
              <w:rPr>
                <w:noProof/>
                <w:webHidden/>
              </w:rPr>
              <w:instrText xml:space="preserve"> PAGEREF _Toc64899867 \h </w:instrText>
            </w:r>
            <w:r w:rsidR="00CD3001" w:rsidRPr="00CD3001">
              <w:rPr>
                <w:noProof/>
                <w:webHidden/>
              </w:rPr>
            </w:r>
            <w:r w:rsidR="00CD3001" w:rsidRPr="00CD3001">
              <w:rPr>
                <w:noProof/>
                <w:webHidden/>
              </w:rPr>
              <w:fldChar w:fldCharType="separate"/>
            </w:r>
            <w:r w:rsidR="00CD3001" w:rsidRPr="00CD3001">
              <w:rPr>
                <w:noProof/>
                <w:webHidden/>
              </w:rPr>
              <w:t>8</w:t>
            </w:r>
            <w:r w:rsidR="00CD3001" w:rsidRPr="00CD3001">
              <w:rPr>
                <w:noProof/>
                <w:webHidden/>
              </w:rPr>
              <w:fldChar w:fldCharType="end"/>
            </w:r>
          </w:hyperlink>
        </w:p>
        <w:p w14:paraId="586A8B56" w14:textId="0D772401" w:rsidR="00CD3001" w:rsidRPr="00CD3001" w:rsidRDefault="00C36361" w:rsidP="00CD3001">
          <w:pPr>
            <w:pStyle w:val="TOC1"/>
            <w:tabs>
              <w:tab w:val="clear" w:pos="4216"/>
              <w:tab w:val="right" w:leader="dot" w:pos="8647"/>
            </w:tabs>
            <w:spacing w:line="276" w:lineRule="auto"/>
            <w:rPr>
              <w:rFonts w:eastAsiaTheme="minorEastAsia" w:cstheme="minorBidi"/>
              <w:noProof/>
              <w:sz w:val="24"/>
            </w:rPr>
          </w:pPr>
          <w:hyperlink w:anchor="_Toc64899868" w:history="1">
            <w:r w:rsidR="00CD3001" w:rsidRPr="00CD3001">
              <w:rPr>
                <w:rStyle w:val="Hyperlink"/>
                <w:noProof/>
              </w:rPr>
              <w:t>Individual Project–wearable speculation</w:t>
            </w:r>
            <w:r w:rsidR="00CD3001" w:rsidRPr="00CD3001">
              <w:rPr>
                <w:noProof/>
                <w:webHidden/>
              </w:rPr>
              <w:tab/>
            </w:r>
            <w:r w:rsidR="00CD3001" w:rsidRPr="00CD3001">
              <w:rPr>
                <w:noProof/>
                <w:webHidden/>
              </w:rPr>
              <w:fldChar w:fldCharType="begin"/>
            </w:r>
            <w:r w:rsidR="00CD3001" w:rsidRPr="00CD3001">
              <w:rPr>
                <w:noProof/>
                <w:webHidden/>
              </w:rPr>
              <w:instrText xml:space="preserve"> PAGEREF _Toc64899868 \h </w:instrText>
            </w:r>
            <w:r w:rsidR="00CD3001" w:rsidRPr="00CD3001">
              <w:rPr>
                <w:noProof/>
                <w:webHidden/>
              </w:rPr>
            </w:r>
            <w:r w:rsidR="00CD3001" w:rsidRPr="00CD3001">
              <w:rPr>
                <w:noProof/>
                <w:webHidden/>
              </w:rPr>
              <w:fldChar w:fldCharType="separate"/>
            </w:r>
            <w:r w:rsidR="00CD3001" w:rsidRPr="00CD3001">
              <w:rPr>
                <w:noProof/>
                <w:webHidden/>
              </w:rPr>
              <w:t>9</w:t>
            </w:r>
            <w:r w:rsidR="00CD3001" w:rsidRPr="00CD3001">
              <w:rPr>
                <w:noProof/>
                <w:webHidden/>
              </w:rPr>
              <w:fldChar w:fldCharType="end"/>
            </w:r>
          </w:hyperlink>
        </w:p>
        <w:p w14:paraId="0A7053FD" w14:textId="5BBC5DF0" w:rsidR="00CD3001" w:rsidRPr="00CD3001" w:rsidRDefault="00C36361" w:rsidP="00CD3001">
          <w:pPr>
            <w:pStyle w:val="TOC1"/>
            <w:tabs>
              <w:tab w:val="clear" w:pos="4216"/>
              <w:tab w:val="right" w:leader="dot" w:pos="8647"/>
            </w:tabs>
            <w:spacing w:line="276" w:lineRule="auto"/>
            <w:rPr>
              <w:rFonts w:eastAsiaTheme="minorEastAsia" w:cstheme="minorBidi"/>
              <w:noProof/>
              <w:sz w:val="24"/>
            </w:rPr>
          </w:pPr>
          <w:hyperlink w:anchor="_Toc64899869" w:history="1">
            <w:r w:rsidR="00CD3001" w:rsidRPr="00CD3001">
              <w:rPr>
                <w:rStyle w:val="Hyperlink"/>
                <w:noProof/>
              </w:rPr>
              <w:t>Journaling using a sketchbook</w:t>
            </w:r>
            <w:r w:rsidR="00CD3001" w:rsidRPr="00CD3001">
              <w:rPr>
                <w:noProof/>
                <w:webHidden/>
              </w:rPr>
              <w:tab/>
            </w:r>
            <w:r w:rsidR="00CD3001" w:rsidRPr="00CD3001">
              <w:rPr>
                <w:noProof/>
                <w:webHidden/>
              </w:rPr>
              <w:fldChar w:fldCharType="begin"/>
            </w:r>
            <w:r w:rsidR="00CD3001" w:rsidRPr="00CD3001">
              <w:rPr>
                <w:noProof/>
                <w:webHidden/>
              </w:rPr>
              <w:instrText xml:space="preserve"> PAGEREF _Toc64899869 \h </w:instrText>
            </w:r>
            <w:r w:rsidR="00CD3001" w:rsidRPr="00CD3001">
              <w:rPr>
                <w:noProof/>
                <w:webHidden/>
              </w:rPr>
            </w:r>
            <w:r w:rsidR="00CD3001" w:rsidRPr="00CD3001">
              <w:rPr>
                <w:noProof/>
                <w:webHidden/>
              </w:rPr>
              <w:fldChar w:fldCharType="separate"/>
            </w:r>
            <w:r w:rsidR="00CD3001" w:rsidRPr="00CD3001">
              <w:rPr>
                <w:noProof/>
                <w:webHidden/>
              </w:rPr>
              <w:t>10</w:t>
            </w:r>
            <w:r w:rsidR="00CD3001" w:rsidRPr="00CD3001">
              <w:rPr>
                <w:noProof/>
                <w:webHidden/>
              </w:rPr>
              <w:fldChar w:fldCharType="end"/>
            </w:r>
          </w:hyperlink>
        </w:p>
        <w:p w14:paraId="1252BA0D" w14:textId="5779758D" w:rsidR="00CD3001" w:rsidRPr="00CD3001" w:rsidRDefault="00C36361" w:rsidP="00CD3001">
          <w:pPr>
            <w:pStyle w:val="TOC1"/>
            <w:tabs>
              <w:tab w:val="clear" w:pos="4216"/>
              <w:tab w:val="right" w:leader="dot" w:pos="8647"/>
            </w:tabs>
            <w:spacing w:line="276" w:lineRule="auto"/>
            <w:rPr>
              <w:rFonts w:eastAsiaTheme="minorEastAsia" w:cstheme="minorBidi"/>
              <w:noProof/>
              <w:sz w:val="24"/>
            </w:rPr>
          </w:pPr>
          <w:hyperlink w:anchor="_Toc64899870" w:history="1">
            <w:r w:rsidR="00CD3001" w:rsidRPr="00CD3001">
              <w:rPr>
                <w:rStyle w:val="Hyperlink"/>
                <w:noProof/>
              </w:rPr>
              <w:t>Design Principles I: What design can do, what design should do</w:t>
            </w:r>
            <w:r w:rsidR="00CD3001" w:rsidRPr="00CD3001">
              <w:rPr>
                <w:noProof/>
                <w:webHidden/>
              </w:rPr>
              <w:tab/>
            </w:r>
            <w:r w:rsidR="00CD3001" w:rsidRPr="00CD3001">
              <w:rPr>
                <w:noProof/>
                <w:webHidden/>
              </w:rPr>
              <w:fldChar w:fldCharType="begin"/>
            </w:r>
            <w:r w:rsidR="00CD3001" w:rsidRPr="00CD3001">
              <w:rPr>
                <w:noProof/>
                <w:webHidden/>
              </w:rPr>
              <w:instrText xml:space="preserve"> PAGEREF _Toc64899870 \h </w:instrText>
            </w:r>
            <w:r w:rsidR="00CD3001" w:rsidRPr="00CD3001">
              <w:rPr>
                <w:noProof/>
                <w:webHidden/>
              </w:rPr>
            </w:r>
            <w:r w:rsidR="00CD3001" w:rsidRPr="00CD3001">
              <w:rPr>
                <w:noProof/>
                <w:webHidden/>
              </w:rPr>
              <w:fldChar w:fldCharType="separate"/>
            </w:r>
            <w:r w:rsidR="00CD3001" w:rsidRPr="00CD3001">
              <w:rPr>
                <w:noProof/>
                <w:webHidden/>
              </w:rPr>
              <w:t>11</w:t>
            </w:r>
            <w:r w:rsidR="00CD3001" w:rsidRPr="00CD3001">
              <w:rPr>
                <w:noProof/>
                <w:webHidden/>
              </w:rPr>
              <w:fldChar w:fldCharType="end"/>
            </w:r>
          </w:hyperlink>
        </w:p>
        <w:p w14:paraId="0AB82D7D" w14:textId="7A807DA9" w:rsidR="00CD3001" w:rsidRPr="00CD3001" w:rsidRDefault="00C36361" w:rsidP="00CD3001">
          <w:pPr>
            <w:pStyle w:val="TOC1"/>
            <w:tabs>
              <w:tab w:val="clear" w:pos="4216"/>
              <w:tab w:val="right" w:leader="dot" w:pos="8647"/>
            </w:tabs>
            <w:spacing w:line="276" w:lineRule="auto"/>
            <w:rPr>
              <w:rFonts w:eastAsiaTheme="minorEastAsia" w:cstheme="minorBidi"/>
              <w:noProof/>
              <w:sz w:val="24"/>
            </w:rPr>
          </w:pPr>
          <w:hyperlink w:anchor="_Toc64899871" w:history="1">
            <w:r w:rsidR="00CD3001" w:rsidRPr="00CD3001">
              <w:rPr>
                <w:rStyle w:val="Hyperlink"/>
                <w:noProof/>
              </w:rPr>
              <w:t>Final Project–cardboard</w:t>
            </w:r>
            <w:r w:rsidR="00CD3001" w:rsidRPr="00CD3001">
              <w:rPr>
                <w:noProof/>
                <w:webHidden/>
              </w:rPr>
              <w:tab/>
            </w:r>
            <w:r w:rsidR="00CD3001" w:rsidRPr="00CD3001">
              <w:rPr>
                <w:noProof/>
                <w:webHidden/>
              </w:rPr>
              <w:fldChar w:fldCharType="begin"/>
            </w:r>
            <w:r w:rsidR="00CD3001" w:rsidRPr="00CD3001">
              <w:rPr>
                <w:noProof/>
                <w:webHidden/>
              </w:rPr>
              <w:instrText xml:space="preserve"> PAGEREF _Toc64899871 \h </w:instrText>
            </w:r>
            <w:r w:rsidR="00CD3001" w:rsidRPr="00CD3001">
              <w:rPr>
                <w:noProof/>
                <w:webHidden/>
              </w:rPr>
            </w:r>
            <w:r w:rsidR="00CD3001" w:rsidRPr="00CD3001">
              <w:rPr>
                <w:noProof/>
                <w:webHidden/>
              </w:rPr>
              <w:fldChar w:fldCharType="separate"/>
            </w:r>
            <w:r w:rsidR="00CD3001" w:rsidRPr="00CD3001">
              <w:rPr>
                <w:noProof/>
                <w:webHidden/>
              </w:rPr>
              <w:t>12</w:t>
            </w:r>
            <w:r w:rsidR="00CD3001" w:rsidRPr="00CD3001">
              <w:rPr>
                <w:noProof/>
                <w:webHidden/>
              </w:rPr>
              <w:fldChar w:fldCharType="end"/>
            </w:r>
          </w:hyperlink>
        </w:p>
        <w:p w14:paraId="56B5C0B1" w14:textId="27B2903E" w:rsidR="00CD3001" w:rsidRPr="00CD3001" w:rsidRDefault="00C36361" w:rsidP="00CD3001">
          <w:pPr>
            <w:pStyle w:val="TOC1"/>
            <w:tabs>
              <w:tab w:val="clear" w:pos="4216"/>
              <w:tab w:val="right" w:leader="dot" w:pos="8647"/>
            </w:tabs>
            <w:spacing w:line="276" w:lineRule="auto"/>
            <w:rPr>
              <w:rFonts w:eastAsiaTheme="minorEastAsia" w:cstheme="minorBidi"/>
              <w:noProof/>
              <w:sz w:val="24"/>
            </w:rPr>
          </w:pPr>
          <w:hyperlink w:anchor="_Toc64899872" w:history="1">
            <w:r w:rsidR="00CD3001" w:rsidRPr="00CD3001">
              <w:rPr>
                <w:rStyle w:val="Hyperlink"/>
                <w:noProof/>
              </w:rPr>
              <w:t>Using reference material</w:t>
            </w:r>
            <w:r w:rsidR="00CD3001" w:rsidRPr="00CD3001">
              <w:rPr>
                <w:noProof/>
                <w:webHidden/>
              </w:rPr>
              <w:tab/>
            </w:r>
            <w:r w:rsidR="00CD3001" w:rsidRPr="00CD3001">
              <w:rPr>
                <w:noProof/>
                <w:webHidden/>
              </w:rPr>
              <w:fldChar w:fldCharType="begin"/>
            </w:r>
            <w:r w:rsidR="00CD3001" w:rsidRPr="00CD3001">
              <w:rPr>
                <w:noProof/>
                <w:webHidden/>
              </w:rPr>
              <w:instrText xml:space="preserve"> PAGEREF _Toc64899872 \h </w:instrText>
            </w:r>
            <w:r w:rsidR="00CD3001" w:rsidRPr="00CD3001">
              <w:rPr>
                <w:noProof/>
                <w:webHidden/>
              </w:rPr>
            </w:r>
            <w:r w:rsidR="00CD3001" w:rsidRPr="00CD3001">
              <w:rPr>
                <w:noProof/>
                <w:webHidden/>
              </w:rPr>
              <w:fldChar w:fldCharType="separate"/>
            </w:r>
            <w:r w:rsidR="00CD3001" w:rsidRPr="00CD3001">
              <w:rPr>
                <w:noProof/>
                <w:webHidden/>
              </w:rPr>
              <w:t>13</w:t>
            </w:r>
            <w:r w:rsidR="00CD3001" w:rsidRPr="00CD3001">
              <w:rPr>
                <w:noProof/>
                <w:webHidden/>
              </w:rPr>
              <w:fldChar w:fldCharType="end"/>
            </w:r>
          </w:hyperlink>
        </w:p>
        <w:p w14:paraId="15AE2D8E" w14:textId="59C7EE38" w:rsidR="00CD3001" w:rsidRPr="00CD3001" w:rsidRDefault="00C36361" w:rsidP="00CD3001">
          <w:pPr>
            <w:pStyle w:val="TOC1"/>
            <w:tabs>
              <w:tab w:val="clear" w:pos="4216"/>
              <w:tab w:val="right" w:leader="dot" w:pos="8647"/>
            </w:tabs>
            <w:spacing w:line="276" w:lineRule="auto"/>
            <w:rPr>
              <w:rFonts w:eastAsiaTheme="minorEastAsia" w:cstheme="minorBidi"/>
              <w:noProof/>
              <w:sz w:val="24"/>
            </w:rPr>
          </w:pPr>
          <w:hyperlink w:anchor="_Toc64899873" w:history="1">
            <w:r w:rsidR="00CD3001" w:rsidRPr="00CD3001">
              <w:rPr>
                <w:rStyle w:val="Hyperlink"/>
                <w:noProof/>
              </w:rPr>
              <w:t>Design principles II: Drawing and making techniques</w:t>
            </w:r>
            <w:r w:rsidR="00CD3001" w:rsidRPr="00CD3001">
              <w:rPr>
                <w:noProof/>
                <w:webHidden/>
              </w:rPr>
              <w:tab/>
            </w:r>
            <w:r w:rsidR="00CD3001" w:rsidRPr="00CD3001">
              <w:rPr>
                <w:noProof/>
                <w:webHidden/>
              </w:rPr>
              <w:fldChar w:fldCharType="begin"/>
            </w:r>
            <w:r w:rsidR="00CD3001" w:rsidRPr="00CD3001">
              <w:rPr>
                <w:noProof/>
                <w:webHidden/>
              </w:rPr>
              <w:instrText xml:space="preserve"> PAGEREF _Toc64899873 \h </w:instrText>
            </w:r>
            <w:r w:rsidR="00CD3001" w:rsidRPr="00CD3001">
              <w:rPr>
                <w:noProof/>
                <w:webHidden/>
              </w:rPr>
            </w:r>
            <w:r w:rsidR="00CD3001" w:rsidRPr="00CD3001">
              <w:rPr>
                <w:noProof/>
                <w:webHidden/>
              </w:rPr>
              <w:fldChar w:fldCharType="separate"/>
            </w:r>
            <w:r w:rsidR="00CD3001" w:rsidRPr="00CD3001">
              <w:rPr>
                <w:noProof/>
                <w:webHidden/>
              </w:rPr>
              <w:t>14</w:t>
            </w:r>
            <w:r w:rsidR="00CD3001" w:rsidRPr="00CD3001">
              <w:rPr>
                <w:noProof/>
                <w:webHidden/>
              </w:rPr>
              <w:fldChar w:fldCharType="end"/>
            </w:r>
          </w:hyperlink>
        </w:p>
        <w:p w14:paraId="56165F9A" w14:textId="17A60F6B" w:rsidR="00CD3001" w:rsidRPr="00CD3001" w:rsidRDefault="00C36361" w:rsidP="00CD3001">
          <w:pPr>
            <w:pStyle w:val="TOC1"/>
            <w:tabs>
              <w:tab w:val="clear" w:pos="4216"/>
              <w:tab w:val="right" w:leader="dot" w:pos="8647"/>
            </w:tabs>
            <w:spacing w:line="276" w:lineRule="auto"/>
            <w:rPr>
              <w:rFonts w:eastAsiaTheme="minorEastAsia" w:cstheme="minorBidi"/>
              <w:noProof/>
              <w:sz w:val="24"/>
            </w:rPr>
          </w:pPr>
          <w:hyperlink w:anchor="_Toc64899874" w:history="1">
            <w:r w:rsidR="00CD3001" w:rsidRPr="00CD3001">
              <w:rPr>
                <w:rStyle w:val="Hyperlink"/>
                <w:noProof/>
              </w:rPr>
              <w:t>Art, design and craft</w:t>
            </w:r>
            <w:r w:rsidR="00CD3001" w:rsidRPr="00CD3001">
              <w:rPr>
                <w:noProof/>
                <w:webHidden/>
              </w:rPr>
              <w:tab/>
            </w:r>
            <w:r w:rsidR="00CD3001" w:rsidRPr="00CD3001">
              <w:rPr>
                <w:noProof/>
                <w:webHidden/>
              </w:rPr>
              <w:fldChar w:fldCharType="begin"/>
            </w:r>
            <w:r w:rsidR="00CD3001" w:rsidRPr="00CD3001">
              <w:rPr>
                <w:noProof/>
                <w:webHidden/>
              </w:rPr>
              <w:instrText xml:space="preserve"> PAGEREF _Toc64899874 \h </w:instrText>
            </w:r>
            <w:r w:rsidR="00CD3001" w:rsidRPr="00CD3001">
              <w:rPr>
                <w:noProof/>
                <w:webHidden/>
              </w:rPr>
            </w:r>
            <w:r w:rsidR="00CD3001" w:rsidRPr="00CD3001">
              <w:rPr>
                <w:noProof/>
                <w:webHidden/>
              </w:rPr>
              <w:fldChar w:fldCharType="separate"/>
            </w:r>
            <w:r w:rsidR="00CD3001" w:rsidRPr="00CD3001">
              <w:rPr>
                <w:noProof/>
                <w:webHidden/>
              </w:rPr>
              <w:t>15</w:t>
            </w:r>
            <w:r w:rsidR="00CD3001" w:rsidRPr="00CD3001">
              <w:rPr>
                <w:noProof/>
                <w:webHidden/>
              </w:rPr>
              <w:fldChar w:fldCharType="end"/>
            </w:r>
          </w:hyperlink>
        </w:p>
        <w:p w14:paraId="335E6792" w14:textId="415F135F" w:rsidR="00CD3001" w:rsidRPr="00CD3001" w:rsidRDefault="00C36361" w:rsidP="00CD3001">
          <w:pPr>
            <w:pStyle w:val="TOC1"/>
            <w:tabs>
              <w:tab w:val="clear" w:pos="4216"/>
              <w:tab w:val="right" w:leader="dot" w:pos="8647"/>
            </w:tabs>
            <w:spacing w:line="276" w:lineRule="auto"/>
            <w:rPr>
              <w:rFonts w:eastAsiaTheme="minorEastAsia" w:cstheme="minorBidi"/>
              <w:noProof/>
              <w:sz w:val="24"/>
            </w:rPr>
          </w:pPr>
          <w:hyperlink w:anchor="_Toc64899875" w:history="1">
            <w:r w:rsidR="00CD3001" w:rsidRPr="00CD3001">
              <w:rPr>
                <w:rStyle w:val="Hyperlink"/>
                <w:noProof/>
              </w:rPr>
              <w:t>Modelling and prototyping principles</w:t>
            </w:r>
            <w:r w:rsidR="00CD3001" w:rsidRPr="00CD3001">
              <w:rPr>
                <w:noProof/>
                <w:webHidden/>
              </w:rPr>
              <w:tab/>
            </w:r>
            <w:r w:rsidR="00CD3001" w:rsidRPr="00CD3001">
              <w:rPr>
                <w:noProof/>
                <w:webHidden/>
              </w:rPr>
              <w:fldChar w:fldCharType="begin"/>
            </w:r>
            <w:r w:rsidR="00CD3001" w:rsidRPr="00CD3001">
              <w:rPr>
                <w:noProof/>
                <w:webHidden/>
              </w:rPr>
              <w:instrText xml:space="preserve"> PAGEREF _Toc64899875 \h </w:instrText>
            </w:r>
            <w:r w:rsidR="00CD3001" w:rsidRPr="00CD3001">
              <w:rPr>
                <w:noProof/>
                <w:webHidden/>
              </w:rPr>
            </w:r>
            <w:r w:rsidR="00CD3001" w:rsidRPr="00CD3001">
              <w:rPr>
                <w:noProof/>
                <w:webHidden/>
              </w:rPr>
              <w:fldChar w:fldCharType="separate"/>
            </w:r>
            <w:r w:rsidR="00CD3001" w:rsidRPr="00CD3001">
              <w:rPr>
                <w:noProof/>
                <w:webHidden/>
              </w:rPr>
              <w:t>16</w:t>
            </w:r>
            <w:r w:rsidR="00CD3001" w:rsidRPr="00CD3001">
              <w:rPr>
                <w:noProof/>
                <w:webHidden/>
              </w:rPr>
              <w:fldChar w:fldCharType="end"/>
            </w:r>
          </w:hyperlink>
        </w:p>
        <w:p w14:paraId="47B81099" w14:textId="2B0C3F1C" w:rsidR="00CD3001" w:rsidRPr="00CD3001" w:rsidRDefault="00C36361" w:rsidP="00CD3001">
          <w:pPr>
            <w:pStyle w:val="TOC1"/>
            <w:tabs>
              <w:tab w:val="clear" w:pos="4216"/>
              <w:tab w:val="right" w:leader="dot" w:pos="8647"/>
            </w:tabs>
            <w:spacing w:line="276" w:lineRule="auto"/>
            <w:rPr>
              <w:rFonts w:eastAsiaTheme="minorEastAsia" w:cstheme="minorBidi"/>
              <w:noProof/>
              <w:sz w:val="24"/>
            </w:rPr>
          </w:pPr>
          <w:hyperlink w:anchor="_Toc64899876" w:history="1">
            <w:r w:rsidR="00CD3001" w:rsidRPr="00CD3001">
              <w:rPr>
                <w:rStyle w:val="Hyperlink"/>
                <w:noProof/>
              </w:rPr>
              <w:t>Iteration processes</w:t>
            </w:r>
            <w:r w:rsidR="00CD3001" w:rsidRPr="00CD3001">
              <w:rPr>
                <w:noProof/>
                <w:webHidden/>
              </w:rPr>
              <w:tab/>
            </w:r>
            <w:r w:rsidR="00CD3001" w:rsidRPr="00CD3001">
              <w:rPr>
                <w:noProof/>
                <w:webHidden/>
              </w:rPr>
              <w:fldChar w:fldCharType="begin"/>
            </w:r>
            <w:r w:rsidR="00CD3001" w:rsidRPr="00CD3001">
              <w:rPr>
                <w:noProof/>
                <w:webHidden/>
              </w:rPr>
              <w:instrText xml:space="preserve"> PAGEREF _Toc64899876 \h </w:instrText>
            </w:r>
            <w:r w:rsidR="00CD3001" w:rsidRPr="00CD3001">
              <w:rPr>
                <w:noProof/>
                <w:webHidden/>
              </w:rPr>
            </w:r>
            <w:r w:rsidR="00CD3001" w:rsidRPr="00CD3001">
              <w:rPr>
                <w:noProof/>
                <w:webHidden/>
              </w:rPr>
              <w:fldChar w:fldCharType="separate"/>
            </w:r>
            <w:r w:rsidR="00CD3001" w:rsidRPr="00CD3001">
              <w:rPr>
                <w:noProof/>
                <w:webHidden/>
              </w:rPr>
              <w:t>17</w:t>
            </w:r>
            <w:r w:rsidR="00CD3001" w:rsidRPr="00CD3001">
              <w:rPr>
                <w:noProof/>
                <w:webHidden/>
              </w:rPr>
              <w:fldChar w:fldCharType="end"/>
            </w:r>
          </w:hyperlink>
        </w:p>
        <w:p w14:paraId="7B619F23" w14:textId="0A4C46EF" w:rsidR="00CD3001" w:rsidRPr="00CD3001" w:rsidRDefault="00C36361" w:rsidP="00CD3001">
          <w:pPr>
            <w:pStyle w:val="TOC1"/>
            <w:tabs>
              <w:tab w:val="clear" w:pos="4216"/>
              <w:tab w:val="right" w:leader="dot" w:pos="8647"/>
            </w:tabs>
            <w:spacing w:line="276" w:lineRule="auto"/>
            <w:rPr>
              <w:rFonts w:eastAsiaTheme="minorEastAsia" w:cstheme="minorBidi"/>
              <w:noProof/>
              <w:sz w:val="24"/>
            </w:rPr>
          </w:pPr>
          <w:hyperlink w:anchor="_Toc64899877" w:history="1">
            <w:r w:rsidR="00CD3001" w:rsidRPr="00CD3001">
              <w:rPr>
                <w:rStyle w:val="Hyperlink"/>
                <w:noProof/>
              </w:rPr>
              <w:t>Critical engagement and evaluation</w:t>
            </w:r>
            <w:r w:rsidR="00CD3001" w:rsidRPr="00CD3001">
              <w:rPr>
                <w:noProof/>
                <w:webHidden/>
              </w:rPr>
              <w:tab/>
            </w:r>
            <w:r w:rsidR="00CD3001" w:rsidRPr="00CD3001">
              <w:rPr>
                <w:noProof/>
                <w:webHidden/>
              </w:rPr>
              <w:fldChar w:fldCharType="begin"/>
            </w:r>
            <w:r w:rsidR="00CD3001" w:rsidRPr="00CD3001">
              <w:rPr>
                <w:noProof/>
                <w:webHidden/>
              </w:rPr>
              <w:instrText xml:space="preserve"> PAGEREF _Toc64899877 \h </w:instrText>
            </w:r>
            <w:r w:rsidR="00CD3001" w:rsidRPr="00CD3001">
              <w:rPr>
                <w:noProof/>
                <w:webHidden/>
              </w:rPr>
            </w:r>
            <w:r w:rsidR="00CD3001" w:rsidRPr="00CD3001">
              <w:rPr>
                <w:noProof/>
                <w:webHidden/>
              </w:rPr>
              <w:fldChar w:fldCharType="separate"/>
            </w:r>
            <w:r w:rsidR="00CD3001" w:rsidRPr="00CD3001">
              <w:rPr>
                <w:noProof/>
                <w:webHidden/>
              </w:rPr>
              <w:t>18</w:t>
            </w:r>
            <w:r w:rsidR="00CD3001" w:rsidRPr="00CD3001">
              <w:rPr>
                <w:noProof/>
                <w:webHidden/>
              </w:rPr>
              <w:fldChar w:fldCharType="end"/>
            </w:r>
          </w:hyperlink>
        </w:p>
        <w:p w14:paraId="6B22EE95" w14:textId="5D11A963" w:rsidR="00CD3001" w:rsidRPr="00CD3001" w:rsidRDefault="00C36361" w:rsidP="00CD3001">
          <w:pPr>
            <w:pStyle w:val="TOC1"/>
            <w:tabs>
              <w:tab w:val="clear" w:pos="4216"/>
              <w:tab w:val="right" w:leader="dot" w:pos="8647"/>
            </w:tabs>
            <w:spacing w:line="276" w:lineRule="auto"/>
            <w:rPr>
              <w:rFonts w:eastAsiaTheme="minorEastAsia" w:cstheme="minorBidi"/>
              <w:noProof/>
              <w:sz w:val="24"/>
            </w:rPr>
          </w:pPr>
          <w:hyperlink w:anchor="_Toc64899878" w:history="1">
            <w:r w:rsidR="00CD3001" w:rsidRPr="00CD3001">
              <w:rPr>
                <w:rStyle w:val="Hyperlink"/>
                <w:noProof/>
              </w:rPr>
              <w:t>Designing for a non-design audience</w:t>
            </w:r>
            <w:r w:rsidR="00CD3001" w:rsidRPr="00CD3001">
              <w:rPr>
                <w:noProof/>
                <w:webHidden/>
              </w:rPr>
              <w:tab/>
            </w:r>
            <w:r w:rsidR="00CD3001" w:rsidRPr="00CD3001">
              <w:rPr>
                <w:noProof/>
                <w:webHidden/>
              </w:rPr>
              <w:fldChar w:fldCharType="begin"/>
            </w:r>
            <w:r w:rsidR="00CD3001" w:rsidRPr="00CD3001">
              <w:rPr>
                <w:noProof/>
                <w:webHidden/>
              </w:rPr>
              <w:instrText xml:space="preserve"> PAGEREF _Toc64899878 \h </w:instrText>
            </w:r>
            <w:r w:rsidR="00CD3001" w:rsidRPr="00CD3001">
              <w:rPr>
                <w:noProof/>
                <w:webHidden/>
              </w:rPr>
            </w:r>
            <w:r w:rsidR="00CD3001" w:rsidRPr="00CD3001">
              <w:rPr>
                <w:noProof/>
                <w:webHidden/>
              </w:rPr>
              <w:fldChar w:fldCharType="separate"/>
            </w:r>
            <w:r w:rsidR="00CD3001" w:rsidRPr="00CD3001">
              <w:rPr>
                <w:noProof/>
                <w:webHidden/>
              </w:rPr>
              <w:t>19</w:t>
            </w:r>
            <w:r w:rsidR="00CD3001" w:rsidRPr="00CD3001">
              <w:rPr>
                <w:noProof/>
                <w:webHidden/>
              </w:rPr>
              <w:fldChar w:fldCharType="end"/>
            </w:r>
          </w:hyperlink>
        </w:p>
        <w:p w14:paraId="3627C77C" w14:textId="135F5D7D" w:rsidR="00CD3001" w:rsidRPr="00CD3001" w:rsidRDefault="00C36361" w:rsidP="00CD3001">
          <w:pPr>
            <w:pStyle w:val="TOC1"/>
            <w:tabs>
              <w:tab w:val="clear" w:pos="4216"/>
              <w:tab w:val="right" w:leader="dot" w:pos="8647"/>
            </w:tabs>
            <w:spacing w:line="276" w:lineRule="auto"/>
            <w:rPr>
              <w:rFonts w:eastAsiaTheme="minorEastAsia" w:cstheme="minorBidi"/>
              <w:noProof/>
              <w:sz w:val="24"/>
            </w:rPr>
          </w:pPr>
          <w:hyperlink w:anchor="_Toc64899879" w:history="1">
            <w:r w:rsidR="00CD3001" w:rsidRPr="00CD3001">
              <w:rPr>
                <w:rStyle w:val="Hyperlink"/>
                <w:noProof/>
              </w:rPr>
              <w:t>Preparation and progression to higher education</w:t>
            </w:r>
            <w:r w:rsidR="00CD3001" w:rsidRPr="00CD3001">
              <w:rPr>
                <w:noProof/>
                <w:webHidden/>
              </w:rPr>
              <w:tab/>
            </w:r>
            <w:r w:rsidR="00CD3001" w:rsidRPr="00CD3001">
              <w:rPr>
                <w:noProof/>
                <w:webHidden/>
              </w:rPr>
              <w:fldChar w:fldCharType="begin"/>
            </w:r>
            <w:r w:rsidR="00CD3001" w:rsidRPr="00CD3001">
              <w:rPr>
                <w:noProof/>
                <w:webHidden/>
              </w:rPr>
              <w:instrText xml:space="preserve"> PAGEREF _Toc64899879 \h </w:instrText>
            </w:r>
            <w:r w:rsidR="00CD3001" w:rsidRPr="00CD3001">
              <w:rPr>
                <w:noProof/>
                <w:webHidden/>
              </w:rPr>
            </w:r>
            <w:r w:rsidR="00CD3001" w:rsidRPr="00CD3001">
              <w:rPr>
                <w:noProof/>
                <w:webHidden/>
              </w:rPr>
              <w:fldChar w:fldCharType="separate"/>
            </w:r>
            <w:r w:rsidR="00CD3001" w:rsidRPr="00CD3001">
              <w:rPr>
                <w:noProof/>
                <w:webHidden/>
              </w:rPr>
              <w:t>20</w:t>
            </w:r>
            <w:r w:rsidR="00CD3001" w:rsidRPr="00CD3001">
              <w:rPr>
                <w:noProof/>
                <w:webHidden/>
              </w:rPr>
              <w:fldChar w:fldCharType="end"/>
            </w:r>
          </w:hyperlink>
        </w:p>
        <w:p w14:paraId="2F1CB58B" w14:textId="728CA6B8" w:rsidR="00CD3001" w:rsidRPr="00CD3001" w:rsidRDefault="00C36361" w:rsidP="00CD3001">
          <w:pPr>
            <w:pStyle w:val="TOC1"/>
            <w:tabs>
              <w:tab w:val="clear" w:pos="4216"/>
              <w:tab w:val="right" w:leader="dot" w:pos="8647"/>
            </w:tabs>
            <w:spacing w:line="276" w:lineRule="auto"/>
            <w:rPr>
              <w:rFonts w:eastAsiaTheme="minorEastAsia" w:cstheme="minorBidi"/>
              <w:noProof/>
              <w:sz w:val="24"/>
            </w:rPr>
          </w:pPr>
          <w:hyperlink w:anchor="_Toc64899880" w:history="1">
            <w:r w:rsidR="00CD3001" w:rsidRPr="00CD3001">
              <w:rPr>
                <w:rStyle w:val="Hyperlink"/>
                <w:noProof/>
              </w:rPr>
              <w:t>Aesthetics and function</w:t>
            </w:r>
            <w:r w:rsidR="00CD3001" w:rsidRPr="00CD3001">
              <w:rPr>
                <w:noProof/>
                <w:webHidden/>
              </w:rPr>
              <w:tab/>
            </w:r>
            <w:r w:rsidR="00CD3001" w:rsidRPr="00CD3001">
              <w:rPr>
                <w:noProof/>
                <w:webHidden/>
              </w:rPr>
              <w:fldChar w:fldCharType="begin"/>
            </w:r>
            <w:r w:rsidR="00CD3001" w:rsidRPr="00CD3001">
              <w:rPr>
                <w:noProof/>
                <w:webHidden/>
              </w:rPr>
              <w:instrText xml:space="preserve"> PAGEREF _Toc64899880 \h </w:instrText>
            </w:r>
            <w:r w:rsidR="00CD3001" w:rsidRPr="00CD3001">
              <w:rPr>
                <w:noProof/>
                <w:webHidden/>
              </w:rPr>
            </w:r>
            <w:r w:rsidR="00CD3001" w:rsidRPr="00CD3001">
              <w:rPr>
                <w:noProof/>
                <w:webHidden/>
              </w:rPr>
              <w:fldChar w:fldCharType="separate"/>
            </w:r>
            <w:r w:rsidR="00CD3001" w:rsidRPr="00CD3001">
              <w:rPr>
                <w:noProof/>
                <w:webHidden/>
              </w:rPr>
              <w:t>21</w:t>
            </w:r>
            <w:r w:rsidR="00CD3001" w:rsidRPr="00CD3001">
              <w:rPr>
                <w:noProof/>
                <w:webHidden/>
              </w:rPr>
              <w:fldChar w:fldCharType="end"/>
            </w:r>
          </w:hyperlink>
        </w:p>
        <w:p w14:paraId="7B6D52A2" w14:textId="4ADFA58B" w:rsidR="00CD3001" w:rsidRPr="00CD3001" w:rsidRDefault="00C36361" w:rsidP="00CD3001">
          <w:pPr>
            <w:pStyle w:val="TOC1"/>
            <w:tabs>
              <w:tab w:val="clear" w:pos="4216"/>
              <w:tab w:val="right" w:leader="dot" w:pos="8647"/>
            </w:tabs>
            <w:spacing w:line="276" w:lineRule="auto"/>
            <w:rPr>
              <w:rFonts w:eastAsiaTheme="minorEastAsia" w:cstheme="minorBidi"/>
              <w:noProof/>
              <w:sz w:val="24"/>
            </w:rPr>
          </w:pPr>
          <w:hyperlink w:anchor="_Toc64899881" w:history="1">
            <w:r w:rsidR="00CD3001" w:rsidRPr="00CD3001">
              <w:rPr>
                <w:rStyle w:val="Hyperlink"/>
                <w:noProof/>
              </w:rPr>
              <w:t>Preparing a portfolio of work</w:t>
            </w:r>
            <w:r w:rsidR="00CD3001" w:rsidRPr="00CD3001">
              <w:rPr>
                <w:noProof/>
                <w:webHidden/>
              </w:rPr>
              <w:tab/>
            </w:r>
            <w:r w:rsidR="00CD3001" w:rsidRPr="00CD3001">
              <w:rPr>
                <w:noProof/>
                <w:webHidden/>
              </w:rPr>
              <w:fldChar w:fldCharType="begin"/>
            </w:r>
            <w:r w:rsidR="00CD3001" w:rsidRPr="00CD3001">
              <w:rPr>
                <w:noProof/>
                <w:webHidden/>
              </w:rPr>
              <w:instrText xml:space="preserve"> PAGEREF _Toc64899881 \h </w:instrText>
            </w:r>
            <w:r w:rsidR="00CD3001" w:rsidRPr="00CD3001">
              <w:rPr>
                <w:noProof/>
                <w:webHidden/>
              </w:rPr>
            </w:r>
            <w:r w:rsidR="00CD3001" w:rsidRPr="00CD3001">
              <w:rPr>
                <w:noProof/>
                <w:webHidden/>
              </w:rPr>
              <w:fldChar w:fldCharType="separate"/>
            </w:r>
            <w:r w:rsidR="00CD3001" w:rsidRPr="00CD3001">
              <w:rPr>
                <w:noProof/>
                <w:webHidden/>
              </w:rPr>
              <w:t>22</w:t>
            </w:r>
            <w:r w:rsidR="00CD3001" w:rsidRPr="00CD3001">
              <w:rPr>
                <w:noProof/>
                <w:webHidden/>
              </w:rPr>
              <w:fldChar w:fldCharType="end"/>
            </w:r>
          </w:hyperlink>
        </w:p>
        <w:p w14:paraId="2C081973" w14:textId="1E419ACF" w:rsidR="00CD3001" w:rsidRPr="00CD3001" w:rsidRDefault="00C36361" w:rsidP="00CD3001">
          <w:pPr>
            <w:pStyle w:val="TOC1"/>
            <w:tabs>
              <w:tab w:val="clear" w:pos="4216"/>
              <w:tab w:val="right" w:leader="dot" w:pos="8647"/>
            </w:tabs>
            <w:spacing w:line="276" w:lineRule="auto"/>
            <w:rPr>
              <w:rFonts w:eastAsiaTheme="minorEastAsia" w:cstheme="minorBidi"/>
              <w:noProof/>
              <w:sz w:val="24"/>
            </w:rPr>
          </w:pPr>
          <w:hyperlink w:anchor="_Toc64899882" w:history="1">
            <w:r w:rsidR="00CD3001" w:rsidRPr="00CD3001">
              <w:rPr>
                <w:rStyle w:val="Hyperlink"/>
                <w:noProof/>
              </w:rPr>
              <w:t>Creative industry pathways</w:t>
            </w:r>
            <w:r w:rsidR="00CD3001" w:rsidRPr="00CD3001">
              <w:rPr>
                <w:noProof/>
                <w:webHidden/>
              </w:rPr>
              <w:tab/>
            </w:r>
            <w:r w:rsidR="00CD3001" w:rsidRPr="00CD3001">
              <w:rPr>
                <w:noProof/>
                <w:webHidden/>
              </w:rPr>
              <w:fldChar w:fldCharType="begin"/>
            </w:r>
            <w:r w:rsidR="00CD3001" w:rsidRPr="00CD3001">
              <w:rPr>
                <w:noProof/>
                <w:webHidden/>
              </w:rPr>
              <w:instrText xml:space="preserve"> PAGEREF _Toc64899882 \h </w:instrText>
            </w:r>
            <w:r w:rsidR="00CD3001" w:rsidRPr="00CD3001">
              <w:rPr>
                <w:noProof/>
                <w:webHidden/>
              </w:rPr>
            </w:r>
            <w:r w:rsidR="00CD3001" w:rsidRPr="00CD3001">
              <w:rPr>
                <w:noProof/>
                <w:webHidden/>
              </w:rPr>
              <w:fldChar w:fldCharType="separate"/>
            </w:r>
            <w:r w:rsidR="00CD3001" w:rsidRPr="00CD3001">
              <w:rPr>
                <w:noProof/>
                <w:webHidden/>
              </w:rPr>
              <w:t>23</w:t>
            </w:r>
            <w:r w:rsidR="00CD3001" w:rsidRPr="00CD3001">
              <w:rPr>
                <w:noProof/>
                <w:webHidden/>
              </w:rPr>
              <w:fldChar w:fldCharType="end"/>
            </w:r>
          </w:hyperlink>
        </w:p>
        <w:p w14:paraId="4DC50959" w14:textId="754C1D47" w:rsidR="00CD3001" w:rsidRPr="00CD3001" w:rsidRDefault="00C36361" w:rsidP="00CD3001">
          <w:pPr>
            <w:pStyle w:val="TOC1"/>
            <w:tabs>
              <w:tab w:val="clear" w:pos="4216"/>
              <w:tab w:val="right" w:leader="dot" w:pos="8647"/>
            </w:tabs>
            <w:spacing w:line="276" w:lineRule="auto"/>
            <w:rPr>
              <w:rFonts w:eastAsiaTheme="minorEastAsia" w:cstheme="minorBidi"/>
              <w:noProof/>
              <w:sz w:val="24"/>
            </w:rPr>
          </w:pPr>
          <w:hyperlink w:anchor="_Toc64899883" w:history="1">
            <w:r w:rsidR="00CD3001" w:rsidRPr="00CD3001">
              <w:rPr>
                <w:rStyle w:val="Hyperlink"/>
                <w:noProof/>
              </w:rPr>
              <w:t>Communicating your work to a design audience</w:t>
            </w:r>
            <w:r w:rsidR="00CD3001" w:rsidRPr="00CD3001">
              <w:rPr>
                <w:noProof/>
                <w:webHidden/>
              </w:rPr>
              <w:tab/>
            </w:r>
            <w:r w:rsidR="00CD3001" w:rsidRPr="00CD3001">
              <w:rPr>
                <w:noProof/>
                <w:webHidden/>
              </w:rPr>
              <w:fldChar w:fldCharType="begin"/>
            </w:r>
            <w:r w:rsidR="00CD3001" w:rsidRPr="00CD3001">
              <w:rPr>
                <w:noProof/>
                <w:webHidden/>
              </w:rPr>
              <w:instrText xml:space="preserve"> PAGEREF _Toc64899883 \h </w:instrText>
            </w:r>
            <w:r w:rsidR="00CD3001" w:rsidRPr="00CD3001">
              <w:rPr>
                <w:noProof/>
                <w:webHidden/>
              </w:rPr>
            </w:r>
            <w:r w:rsidR="00CD3001" w:rsidRPr="00CD3001">
              <w:rPr>
                <w:noProof/>
                <w:webHidden/>
              </w:rPr>
              <w:fldChar w:fldCharType="separate"/>
            </w:r>
            <w:r w:rsidR="00CD3001" w:rsidRPr="00CD3001">
              <w:rPr>
                <w:noProof/>
                <w:webHidden/>
              </w:rPr>
              <w:t>24</w:t>
            </w:r>
            <w:r w:rsidR="00CD3001" w:rsidRPr="00CD3001">
              <w:rPr>
                <w:noProof/>
                <w:webHidden/>
              </w:rPr>
              <w:fldChar w:fldCharType="end"/>
            </w:r>
          </w:hyperlink>
        </w:p>
        <w:p w14:paraId="1B047A7E" w14:textId="434C4A65" w:rsidR="00CD3001" w:rsidRPr="00CD3001" w:rsidRDefault="00C36361" w:rsidP="00CD3001">
          <w:pPr>
            <w:pStyle w:val="TOC1"/>
            <w:tabs>
              <w:tab w:val="clear" w:pos="4216"/>
              <w:tab w:val="right" w:leader="dot" w:pos="8647"/>
            </w:tabs>
            <w:spacing w:line="276" w:lineRule="auto"/>
            <w:rPr>
              <w:rFonts w:eastAsiaTheme="minorEastAsia" w:cstheme="minorBidi"/>
              <w:noProof/>
              <w:sz w:val="24"/>
            </w:rPr>
          </w:pPr>
          <w:hyperlink w:anchor="_Toc64899884" w:history="1">
            <w:r w:rsidR="00CD3001" w:rsidRPr="00CD3001">
              <w:rPr>
                <w:rStyle w:val="Hyperlink"/>
                <w:noProof/>
              </w:rPr>
              <w:t>What to expect at an interview</w:t>
            </w:r>
            <w:r w:rsidR="00CD3001" w:rsidRPr="00CD3001">
              <w:rPr>
                <w:noProof/>
                <w:webHidden/>
              </w:rPr>
              <w:tab/>
            </w:r>
            <w:r w:rsidR="00CD3001" w:rsidRPr="00CD3001">
              <w:rPr>
                <w:noProof/>
                <w:webHidden/>
              </w:rPr>
              <w:fldChar w:fldCharType="begin"/>
            </w:r>
            <w:r w:rsidR="00CD3001" w:rsidRPr="00CD3001">
              <w:rPr>
                <w:noProof/>
                <w:webHidden/>
              </w:rPr>
              <w:instrText xml:space="preserve"> PAGEREF _Toc64899884 \h </w:instrText>
            </w:r>
            <w:r w:rsidR="00CD3001" w:rsidRPr="00CD3001">
              <w:rPr>
                <w:noProof/>
                <w:webHidden/>
              </w:rPr>
            </w:r>
            <w:r w:rsidR="00CD3001" w:rsidRPr="00CD3001">
              <w:rPr>
                <w:noProof/>
                <w:webHidden/>
              </w:rPr>
              <w:fldChar w:fldCharType="separate"/>
            </w:r>
            <w:r w:rsidR="00CD3001" w:rsidRPr="00CD3001">
              <w:rPr>
                <w:noProof/>
                <w:webHidden/>
              </w:rPr>
              <w:t>25</w:t>
            </w:r>
            <w:r w:rsidR="00CD3001" w:rsidRPr="00CD3001">
              <w:rPr>
                <w:noProof/>
                <w:webHidden/>
              </w:rPr>
              <w:fldChar w:fldCharType="end"/>
            </w:r>
          </w:hyperlink>
        </w:p>
        <w:p w14:paraId="15DC017A" w14:textId="1F403620" w:rsidR="00CD3001" w:rsidRPr="00CD3001" w:rsidRDefault="00C36361" w:rsidP="00CD3001">
          <w:pPr>
            <w:pStyle w:val="TOC1"/>
            <w:tabs>
              <w:tab w:val="clear" w:pos="4216"/>
              <w:tab w:val="right" w:leader="dot" w:pos="8647"/>
            </w:tabs>
            <w:spacing w:line="276" w:lineRule="auto"/>
            <w:rPr>
              <w:rFonts w:eastAsiaTheme="minorEastAsia" w:cstheme="minorBidi"/>
              <w:noProof/>
              <w:sz w:val="24"/>
            </w:rPr>
          </w:pPr>
          <w:hyperlink w:anchor="_Toc64899885" w:history="1">
            <w:r w:rsidR="00CD3001" w:rsidRPr="00CD3001">
              <w:rPr>
                <w:rStyle w:val="Hyperlink"/>
                <w:noProof/>
              </w:rPr>
              <w:t>Launchpad to further projects</w:t>
            </w:r>
            <w:r w:rsidR="00CD3001" w:rsidRPr="00CD3001">
              <w:rPr>
                <w:noProof/>
                <w:webHidden/>
              </w:rPr>
              <w:tab/>
            </w:r>
            <w:r w:rsidR="00CD3001" w:rsidRPr="00CD3001">
              <w:rPr>
                <w:noProof/>
                <w:webHidden/>
              </w:rPr>
              <w:fldChar w:fldCharType="begin"/>
            </w:r>
            <w:r w:rsidR="00CD3001" w:rsidRPr="00CD3001">
              <w:rPr>
                <w:noProof/>
                <w:webHidden/>
              </w:rPr>
              <w:instrText xml:space="preserve"> PAGEREF _Toc64899885 \h </w:instrText>
            </w:r>
            <w:r w:rsidR="00CD3001" w:rsidRPr="00CD3001">
              <w:rPr>
                <w:noProof/>
                <w:webHidden/>
              </w:rPr>
            </w:r>
            <w:r w:rsidR="00CD3001" w:rsidRPr="00CD3001">
              <w:rPr>
                <w:noProof/>
                <w:webHidden/>
              </w:rPr>
              <w:fldChar w:fldCharType="separate"/>
            </w:r>
            <w:r w:rsidR="00CD3001" w:rsidRPr="00CD3001">
              <w:rPr>
                <w:noProof/>
                <w:webHidden/>
              </w:rPr>
              <w:t>26</w:t>
            </w:r>
            <w:r w:rsidR="00CD3001" w:rsidRPr="00CD3001">
              <w:rPr>
                <w:noProof/>
                <w:webHidden/>
              </w:rPr>
              <w:fldChar w:fldCharType="end"/>
            </w:r>
          </w:hyperlink>
        </w:p>
        <w:p w14:paraId="343166A9" w14:textId="4D4C1F1E" w:rsidR="00CD3001" w:rsidRPr="00CD3001" w:rsidRDefault="00C36361" w:rsidP="00CD3001">
          <w:pPr>
            <w:pStyle w:val="TOC1"/>
            <w:tabs>
              <w:tab w:val="clear" w:pos="4216"/>
              <w:tab w:val="right" w:leader="dot" w:pos="8647"/>
            </w:tabs>
            <w:spacing w:line="276" w:lineRule="auto"/>
            <w:rPr>
              <w:rFonts w:eastAsiaTheme="minorEastAsia" w:cstheme="minorBidi"/>
              <w:noProof/>
              <w:sz w:val="24"/>
            </w:rPr>
          </w:pPr>
          <w:hyperlink w:anchor="_Toc64899886" w:history="1">
            <w:r w:rsidR="00CD3001" w:rsidRPr="00CD3001">
              <w:rPr>
                <w:rStyle w:val="Hyperlink"/>
                <w:noProof/>
              </w:rPr>
              <w:t>Course reflection and feedback</w:t>
            </w:r>
            <w:r w:rsidR="00CD3001" w:rsidRPr="00CD3001">
              <w:rPr>
                <w:noProof/>
                <w:webHidden/>
              </w:rPr>
              <w:tab/>
            </w:r>
            <w:r w:rsidR="00CD3001" w:rsidRPr="00CD3001">
              <w:rPr>
                <w:noProof/>
                <w:webHidden/>
              </w:rPr>
              <w:fldChar w:fldCharType="begin"/>
            </w:r>
            <w:r w:rsidR="00CD3001" w:rsidRPr="00CD3001">
              <w:rPr>
                <w:noProof/>
                <w:webHidden/>
              </w:rPr>
              <w:instrText xml:space="preserve"> PAGEREF _Toc64899886 \h </w:instrText>
            </w:r>
            <w:r w:rsidR="00CD3001" w:rsidRPr="00CD3001">
              <w:rPr>
                <w:noProof/>
                <w:webHidden/>
              </w:rPr>
            </w:r>
            <w:r w:rsidR="00CD3001" w:rsidRPr="00CD3001">
              <w:rPr>
                <w:noProof/>
                <w:webHidden/>
              </w:rPr>
              <w:fldChar w:fldCharType="separate"/>
            </w:r>
            <w:r w:rsidR="00CD3001" w:rsidRPr="00CD3001">
              <w:rPr>
                <w:noProof/>
                <w:webHidden/>
              </w:rPr>
              <w:t>27</w:t>
            </w:r>
            <w:r w:rsidR="00CD3001" w:rsidRPr="00CD3001">
              <w:rPr>
                <w:noProof/>
                <w:webHidden/>
              </w:rPr>
              <w:fldChar w:fldCharType="end"/>
            </w:r>
          </w:hyperlink>
        </w:p>
        <w:p w14:paraId="663C23DB" w14:textId="7486B38C" w:rsidR="00CD3001" w:rsidRPr="00CD3001" w:rsidRDefault="00C36361" w:rsidP="00CD3001">
          <w:pPr>
            <w:pStyle w:val="TOC1"/>
            <w:tabs>
              <w:tab w:val="clear" w:pos="4216"/>
              <w:tab w:val="right" w:leader="dot" w:pos="8647"/>
            </w:tabs>
            <w:spacing w:line="276" w:lineRule="auto"/>
            <w:rPr>
              <w:rFonts w:eastAsiaTheme="minorEastAsia" w:cstheme="minorBidi"/>
              <w:noProof/>
              <w:sz w:val="24"/>
            </w:rPr>
          </w:pPr>
          <w:hyperlink w:anchor="_Toc64899887" w:history="1">
            <w:r w:rsidR="00CD3001" w:rsidRPr="00CD3001">
              <w:rPr>
                <w:rStyle w:val="Hyperlink"/>
                <w:noProof/>
                <w:lang w:val="en-GB"/>
              </w:rPr>
              <w:t>For Teachers and Design Educators</w:t>
            </w:r>
            <w:r w:rsidR="00CD3001" w:rsidRPr="00CD3001">
              <w:rPr>
                <w:noProof/>
                <w:webHidden/>
              </w:rPr>
              <w:tab/>
            </w:r>
            <w:r w:rsidR="00CD3001" w:rsidRPr="00CD3001">
              <w:rPr>
                <w:noProof/>
                <w:webHidden/>
              </w:rPr>
              <w:fldChar w:fldCharType="begin"/>
            </w:r>
            <w:r w:rsidR="00CD3001" w:rsidRPr="00CD3001">
              <w:rPr>
                <w:noProof/>
                <w:webHidden/>
              </w:rPr>
              <w:instrText xml:space="preserve"> PAGEREF _Toc64899887 \h </w:instrText>
            </w:r>
            <w:r w:rsidR="00CD3001" w:rsidRPr="00CD3001">
              <w:rPr>
                <w:noProof/>
                <w:webHidden/>
              </w:rPr>
            </w:r>
            <w:r w:rsidR="00CD3001" w:rsidRPr="00CD3001">
              <w:rPr>
                <w:noProof/>
                <w:webHidden/>
              </w:rPr>
              <w:fldChar w:fldCharType="separate"/>
            </w:r>
            <w:r w:rsidR="00CD3001" w:rsidRPr="00CD3001">
              <w:rPr>
                <w:noProof/>
                <w:webHidden/>
              </w:rPr>
              <w:t>28</w:t>
            </w:r>
            <w:r w:rsidR="00CD3001" w:rsidRPr="00CD3001">
              <w:rPr>
                <w:noProof/>
                <w:webHidden/>
              </w:rPr>
              <w:fldChar w:fldCharType="end"/>
            </w:r>
          </w:hyperlink>
        </w:p>
        <w:p w14:paraId="2C3866D2" w14:textId="62AAEC5D" w:rsidR="00CD3001" w:rsidRPr="00CD3001" w:rsidRDefault="00C36361" w:rsidP="00CD3001">
          <w:pPr>
            <w:pStyle w:val="TOC1"/>
            <w:tabs>
              <w:tab w:val="clear" w:pos="4216"/>
              <w:tab w:val="right" w:leader="dot" w:pos="8647"/>
            </w:tabs>
            <w:spacing w:line="276" w:lineRule="auto"/>
            <w:rPr>
              <w:rFonts w:eastAsiaTheme="minorEastAsia" w:cstheme="minorBidi"/>
              <w:noProof/>
              <w:sz w:val="24"/>
            </w:rPr>
          </w:pPr>
          <w:hyperlink w:anchor="_Toc64899888" w:history="1">
            <w:r w:rsidR="00CD3001" w:rsidRPr="00CD3001">
              <w:rPr>
                <w:rStyle w:val="Hyperlink"/>
                <w:noProof/>
                <w:lang w:val="en-GB"/>
              </w:rPr>
              <w:t>From the DSA Founder</w:t>
            </w:r>
            <w:r w:rsidR="00CD3001" w:rsidRPr="00CD3001">
              <w:rPr>
                <w:noProof/>
                <w:webHidden/>
              </w:rPr>
              <w:tab/>
            </w:r>
            <w:r w:rsidR="00CD3001" w:rsidRPr="00CD3001">
              <w:rPr>
                <w:noProof/>
                <w:webHidden/>
              </w:rPr>
              <w:fldChar w:fldCharType="begin"/>
            </w:r>
            <w:r w:rsidR="00CD3001" w:rsidRPr="00CD3001">
              <w:rPr>
                <w:noProof/>
                <w:webHidden/>
              </w:rPr>
              <w:instrText xml:space="preserve"> PAGEREF _Toc64899888 \h </w:instrText>
            </w:r>
            <w:r w:rsidR="00CD3001" w:rsidRPr="00CD3001">
              <w:rPr>
                <w:noProof/>
                <w:webHidden/>
              </w:rPr>
            </w:r>
            <w:r w:rsidR="00CD3001" w:rsidRPr="00CD3001">
              <w:rPr>
                <w:noProof/>
                <w:webHidden/>
              </w:rPr>
              <w:fldChar w:fldCharType="separate"/>
            </w:r>
            <w:r w:rsidR="00CD3001" w:rsidRPr="00CD3001">
              <w:rPr>
                <w:noProof/>
                <w:webHidden/>
              </w:rPr>
              <w:t>28</w:t>
            </w:r>
            <w:r w:rsidR="00CD3001" w:rsidRPr="00CD3001">
              <w:rPr>
                <w:noProof/>
                <w:webHidden/>
              </w:rPr>
              <w:fldChar w:fldCharType="end"/>
            </w:r>
          </w:hyperlink>
        </w:p>
        <w:p w14:paraId="0ACD4D1A" w14:textId="290F41F2" w:rsidR="00CD3001" w:rsidRPr="00CD3001" w:rsidRDefault="00C36361" w:rsidP="00CD3001">
          <w:pPr>
            <w:pStyle w:val="TOC1"/>
            <w:tabs>
              <w:tab w:val="clear" w:pos="4216"/>
              <w:tab w:val="right" w:leader="dot" w:pos="8647"/>
            </w:tabs>
            <w:spacing w:line="276" w:lineRule="auto"/>
            <w:rPr>
              <w:rFonts w:eastAsiaTheme="minorEastAsia" w:cstheme="minorBidi"/>
              <w:noProof/>
              <w:sz w:val="24"/>
            </w:rPr>
          </w:pPr>
          <w:hyperlink w:anchor="_Toc64899889" w:history="1">
            <w:r w:rsidR="00CD3001" w:rsidRPr="00CD3001">
              <w:rPr>
                <w:rStyle w:val="Hyperlink"/>
                <w:noProof/>
                <w:lang w:val="en-GB"/>
              </w:rPr>
              <w:t>Acknowledgements</w:t>
            </w:r>
            <w:r w:rsidR="00CD3001" w:rsidRPr="00CD3001">
              <w:rPr>
                <w:noProof/>
                <w:webHidden/>
              </w:rPr>
              <w:tab/>
            </w:r>
            <w:r w:rsidR="00CD3001" w:rsidRPr="00CD3001">
              <w:rPr>
                <w:noProof/>
                <w:webHidden/>
              </w:rPr>
              <w:fldChar w:fldCharType="begin"/>
            </w:r>
            <w:r w:rsidR="00CD3001" w:rsidRPr="00CD3001">
              <w:rPr>
                <w:noProof/>
                <w:webHidden/>
              </w:rPr>
              <w:instrText xml:space="preserve"> PAGEREF _Toc64899889 \h </w:instrText>
            </w:r>
            <w:r w:rsidR="00CD3001" w:rsidRPr="00CD3001">
              <w:rPr>
                <w:noProof/>
                <w:webHidden/>
              </w:rPr>
            </w:r>
            <w:r w:rsidR="00CD3001" w:rsidRPr="00CD3001">
              <w:rPr>
                <w:noProof/>
                <w:webHidden/>
              </w:rPr>
              <w:fldChar w:fldCharType="separate"/>
            </w:r>
            <w:r w:rsidR="00CD3001" w:rsidRPr="00CD3001">
              <w:rPr>
                <w:noProof/>
                <w:webHidden/>
              </w:rPr>
              <w:t>28</w:t>
            </w:r>
            <w:r w:rsidR="00CD3001" w:rsidRPr="00CD3001">
              <w:rPr>
                <w:noProof/>
                <w:webHidden/>
              </w:rPr>
              <w:fldChar w:fldCharType="end"/>
            </w:r>
          </w:hyperlink>
        </w:p>
        <w:p w14:paraId="4E729C38" w14:textId="01138483" w:rsidR="00B62402" w:rsidRPr="00B27FE4" w:rsidRDefault="007B3BEB" w:rsidP="00CD3001">
          <w:pPr>
            <w:pStyle w:val="NoSpacing"/>
            <w:tabs>
              <w:tab w:val="right" w:leader="dot" w:pos="8647"/>
              <w:tab w:val="right" w:leader="dot" w:pos="8789"/>
            </w:tabs>
            <w:spacing w:line="276" w:lineRule="auto"/>
            <w:ind w:right="89"/>
            <w:rPr>
              <w:rFonts w:ascii="IBM Plex Sans" w:hAnsi="IBM Plex Sans"/>
              <w:sz w:val="24"/>
              <w:lang w:val="en-GB" w:eastAsia="en-US"/>
            </w:rPr>
            <w:sectPr w:rsidR="00B62402" w:rsidRPr="00B27FE4" w:rsidSect="00B27FE4">
              <w:headerReference w:type="first" r:id="rId12"/>
              <w:pgSz w:w="11900" w:h="16820"/>
              <w:pgMar w:top="3116" w:right="1440" w:bottom="2314" w:left="1440" w:header="709" w:footer="709" w:gutter="0"/>
              <w:cols w:space="567"/>
              <w:titlePg/>
              <w:docGrid w:linePitch="400"/>
            </w:sectPr>
          </w:pPr>
          <w:r w:rsidRPr="00CD3001">
            <w:rPr>
              <w:rFonts w:ascii="IBM Plex Sans" w:hAnsi="IBM Plex Sans"/>
              <w:sz w:val="24"/>
              <w:lang w:val="en-GB" w:eastAsia="en-US"/>
            </w:rPr>
            <w:fldChar w:fldCharType="end"/>
          </w:r>
        </w:p>
        <w:p w14:paraId="7BA49C11" w14:textId="4B01A936" w:rsidR="00766772" w:rsidRPr="00877A2F" w:rsidRDefault="00F93016" w:rsidP="00CD3001">
          <w:pPr>
            <w:pStyle w:val="Heading3"/>
            <w:spacing w:before="0"/>
            <w:rPr>
              <w:rStyle w:val="SemiBold"/>
              <w:lang w:val="en-GB"/>
            </w:rPr>
          </w:pPr>
          <w:bookmarkStart w:id="0" w:name="_Toc64899861"/>
          <w:r w:rsidRPr="00877A2F">
            <w:rPr>
              <w:rStyle w:val="SemiBold"/>
              <w:lang w:val="en-GB"/>
            </w:rPr>
            <w:lastRenderedPageBreak/>
            <w:t>General information</w:t>
          </w:r>
          <w:bookmarkEnd w:id="0"/>
        </w:p>
        <w:tbl>
          <w:tblPr>
            <w:tblStyle w:val="TableGrid"/>
            <w:tblW w:w="0" w:type="auto"/>
            <w:tblLook w:val="04A0" w:firstRow="1" w:lastRow="0" w:firstColumn="1" w:lastColumn="0" w:noHBand="0" w:noVBand="1"/>
          </w:tblPr>
          <w:tblGrid>
            <w:gridCol w:w="4505"/>
            <w:gridCol w:w="4505"/>
          </w:tblGrid>
          <w:tr w:rsidR="00766772" w:rsidRPr="00877A2F" w14:paraId="12F83830" w14:textId="77777777" w:rsidTr="001234E6">
            <w:trPr>
              <w:cantSplit/>
              <w:trHeight w:hRule="exact" w:val="340"/>
            </w:trPr>
            <w:tc>
              <w:tcPr>
                <w:tcW w:w="4505" w:type="dxa"/>
                <w:vAlign w:val="center"/>
              </w:tcPr>
              <w:p w14:paraId="4EF8F98C" w14:textId="77777777" w:rsidR="00766772" w:rsidRPr="00877A2F" w:rsidRDefault="00766772" w:rsidP="00766772">
                <w:pPr>
                  <w:pStyle w:val="Table"/>
                  <w:rPr>
                    <w:lang w:val="en-GB"/>
                  </w:rPr>
                </w:pPr>
                <w:r w:rsidRPr="00877A2F">
                  <w:rPr>
                    <w:lang w:val="en-GB"/>
                  </w:rPr>
                  <w:t>Awarding institute</w:t>
                </w:r>
              </w:p>
            </w:tc>
            <w:tc>
              <w:tcPr>
                <w:tcW w:w="4505" w:type="dxa"/>
                <w:vAlign w:val="center"/>
              </w:tcPr>
              <w:p w14:paraId="408A414F" w14:textId="77777777" w:rsidR="00766772" w:rsidRPr="00877A2F" w:rsidRDefault="00766772" w:rsidP="00766772">
                <w:pPr>
                  <w:pStyle w:val="Table"/>
                  <w:rPr>
                    <w:lang w:val="en-GB"/>
                  </w:rPr>
                </w:pPr>
                <w:r w:rsidRPr="00877A2F">
                  <w:rPr>
                    <w:lang w:val="en-GB"/>
                  </w:rPr>
                  <w:t>Licensed under Creative Commons</w:t>
                </w:r>
              </w:p>
            </w:tc>
          </w:tr>
          <w:tr w:rsidR="00766772" w:rsidRPr="00877A2F" w14:paraId="66634581" w14:textId="77777777" w:rsidTr="001234E6">
            <w:trPr>
              <w:cantSplit/>
              <w:trHeight w:hRule="exact" w:val="340"/>
            </w:trPr>
            <w:tc>
              <w:tcPr>
                <w:tcW w:w="4505" w:type="dxa"/>
                <w:vAlign w:val="center"/>
              </w:tcPr>
              <w:p w14:paraId="57903DA9" w14:textId="77777777" w:rsidR="00766772" w:rsidRPr="00877A2F" w:rsidRDefault="00766772" w:rsidP="00766772">
                <w:pPr>
                  <w:pStyle w:val="Table"/>
                  <w:rPr>
                    <w:lang w:val="en-GB"/>
                  </w:rPr>
                </w:pPr>
                <w:r w:rsidRPr="00877A2F">
                  <w:rPr>
                    <w:lang w:val="en-GB"/>
                  </w:rPr>
                  <w:t>Program name</w:t>
                </w:r>
              </w:p>
            </w:tc>
            <w:tc>
              <w:tcPr>
                <w:tcW w:w="4505" w:type="dxa"/>
                <w:vAlign w:val="center"/>
              </w:tcPr>
              <w:p w14:paraId="539A6D63" w14:textId="77777777" w:rsidR="00766772" w:rsidRPr="00877A2F" w:rsidRDefault="00766772" w:rsidP="00766772">
                <w:pPr>
                  <w:pStyle w:val="Table"/>
                  <w:rPr>
                    <w:lang w:val="en-GB"/>
                  </w:rPr>
                </w:pPr>
                <w:r w:rsidRPr="00877A2F">
                  <w:rPr>
                    <w:lang w:val="en-GB"/>
                  </w:rPr>
                  <w:t>Material Processes and Drawing</w:t>
                </w:r>
              </w:p>
            </w:tc>
          </w:tr>
          <w:tr w:rsidR="00766772" w:rsidRPr="00877A2F" w14:paraId="7FAACEB3" w14:textId="77777777" w:rsidTr="001234E6">
            <w:trPr>
              <w:cantSplit/>
              <w:trHeight w:hRule="exact" w:val="340"/>
            </w:trPr>
            <w:tc>
              <w:tcPr>
                <w:tcW w:w="4505" w:type="dxa"/>
                <w:vAlign w:val="center"/>
              </w:tcPr>
              <w:p w14:paraId="096E5E34" w14:textId="77777777" w:rsidR="00766772" w:rsidRPr="00877A2F" w:rsidRDefault="00766772" w:rsidP="00766772">
                <w:pPr>
                  <w:pStyle w:val="Table"/>
                  <w:rPr>
                    <w:lang w:val="en-GB"/>
                  </w:rPr>
                </w:pPr>
                <w:r w:rsidRPr="00877A2F">
                  <w:rPr>
                    <w:lang w:val="en-GB"/>
                  </w:rPr>
                  <w:t>Award</w:t>
                </w:r>
              </w:p>
            </w:tc>
            <w:tc>
              <w:tcPr>
                <w:tcW w:w="4505" w:type="dxa"/>
                <w:vAlign w:val="center"/>
              </w:tcPr>
              <w:p w14:paraId="6A20996D" w14:textId="77777777" w:rsidR="00766772" w:rsidRPr="00877A2F" w:rsidRDefault="00766772" w:rsidP="00766772">
                <w:pPr>
                  <w:pStyle w:val="Table"/>
                  <w:rPr>
                    <w:lang w:val="en-GB"/>
                  </w:rPr>
                </w:pPr>
                <w:r w:rsidRPr="00877A2F">
                  <w:rPr>
                    <w:lang w:val="en-GB"/>
                  </w:rPr>
                  <w:t>Certificate</w:t>
                </w:r>
              </w:p>
            </w:tc>
          </w:tr>
          <w:tr w:rsidR="00766772" w:rsidRPr="00877A2F" w14:paraId="2A245D70" w14:textId="77777777" w:rsidTr="001234E6">
            <w:trPr>
              <w:cantSplit/>
              <w:trHeight w:hRule="exact" w:val="340"/>
            </w:trPr>
            <w:tc>
              <w:tcPr>
                <w:tcW w:w="4505" w:type="dxa"/>
                <w:vAlign w:val="center"/>
              </w:tcPr>
              <w:p w14:paraId="56C89CA4" w14:textId="77777777" w:rsidR="00766772" w:rsidRPr="00877A2F" w:rsidRDefault="00766772" w:rsidP="00766772">
                <w:pPr>
                  <w:pStyle w:val="Table"/>
                  <w:rPr>
                    <w:lang w:val="en-GB"/>
                  </w:rPr>
                </w:pPr>
                <w:r w:rsidRPr="00877A2F">
                  <w:rPr>
                    <w:lang w:val="en-GB"/>
                  </w:rPr>
                  <w:t>Program duration</w:t>
                </w:r>
              </w:p>
            </w:tc>
            <w:tc>
              <w:tcPr>
                <w:tcW w:w="4505" w:type="dxa"/>
                <w:vAlign w:val="center"/>
              </w:tcPr>
              <w:p w14:paraId="692E23E8" w14:textId="77777777" w:rsidR="00766772" w:rsidRPr="00877A2F" w:rsidRDefault="00766772" w:rsidP="00766772">
                <w:pPr>
                  <w:pStyle w:val="Table"/>
                  <w:rPr>
                    <w:lang w:val="en-GB"/>
                  </w:rPr>
                </w:pPr>
                <w:r w:rsidRPr="00877A2F">
                  <w:rPr>
                    <w:lang w:val="en-GB"/>
                  </w:rPr>
                  <w:t>15 hours</w:t>
                </w:r>
              </w:p>
            </w:tc>
          </w:tr>
          <w:tr w:rsidR="00766772" w:rsidRPr="00877A2F" w14:paraId="1606E3B7" w14:textId="77777777" w:rsidTr="001234E6">
            <w:trPr>
              <w:cantSplit/>
              <w:trHeight w:hRule="exact" w:val="340"/>
            </w:trPr>
            <w:tc>
              <w:tcPr>
                <w:tcW w:w="4505" w:type="dxa"/>
                <w:vAlign w:val="center"/>
              </w:tcPr>
              <w:p w14:paraId="50216994" w14:textId="77777777" w:rsidR="00766772" w:rsidRPr="00877A2F" w:rsidRDefault="00766772" w:rsidP="00766772">
                <w:pPr>
                  <w:pStyle w:val="Table"/>
                  <w:rPr>
                    <w:lang w:val="en-GB"/>
                  </w:rPr>
                </w:pPr>
                <w:r w:rsidRPr="00877A2F">
                  <w:rPr>
                    <w:lang w:val="en-GB"/>
                  </w:rPr>
                  <w:t>Total UK credits</w:t>
                </w:r>
              </w:p>
            </w:tc>
            <w:tc>
              <w:tcPr>
                <w:tcW w:w="4505" w:type="dxa"/>
                <w:vAlign w:val="center"/>
              </w:tcPr>
              <w:p w14:paraId="2CDC2F14" w14:textId="77777777" w:rsidR="00766772" w:rsidRPr="00877A2F" w:rsidRDefault="00766772" w:rsidP="00766772">
                <w:pPr>
                  <w:pStyle w:val="Table"/>
                  <w:rPr>
                    <w:lang w:val="en-GB"/>
                  </w:rPr>
                </w:pPr>
                <w:r w:rsidRPr="00877A2F">
                  <w:rPr>
                    <w:lang w:val="en-GB"/>
                  </w:rPr>
                  <w:t>1.5</w:t>
                </w:r>
              </w:p>
            </w:tc>
          </w:tr>
          <w:tr w:rsidR="00766772" w:rsidRPr="00877A2F" w14:paraId="19A2D96C" w14:textId="77777777" w:rsidTr="001234E6">
            <w:trPr>
              <w:cantSplit/>
              <w:trHeight w:hRule="exact" w:val="340"/>
            </w:trPr>
            <w:tc>
              <w:tcPr>
                <w:tcW w:w="4505" w:type="dxa"/>
                <w:vAlign w:val="center"/>
              </w:tcPr>
              <w:p w14:paraId="215AA7F8" w14:textId="77777777" w:rsidR="00766772" w:rsidRPr="00877A2F" w:rsidRDefault="00766772" w:rsidP="00766772">
                <w:pPr>
                  <w:pStyle w:val="Table"/>
                  <w:rPr>
                    <w:lang w:val="en-GB"/>
                  </w:rPr>
                </w:pPr>
                <w:r w:rsidRPr="00877A2F">
                  <w:rPr>
                    <w:lang w:val="en-GB"/>
                  </w:rPr>
                  <w:t>Mode of study</w:t>
                </w:r>
              </w:p>
            </w:tc>
            <w:tc>
              <w:tcPr>
                <w:tcW w:w="4505" w:type="dxa"/>
                <w:vAlign w:val="center"/>
              </w:tcPr>
              <w:p w14:paraId="2DEA8952" w14:textId="77777777" w:rsidR="00766772" w:rsidRPr="00877A2F" w:rsidRDefault="00766772" w:rsidP="00766772">
                <w:pPr>
                  <w:pStyle w:val="Table"/>
                  <w:rPr>
                    <w:lang w:val="en-GB"/>
                  </w:rPr>
                </w:pPr>
                <w:r w:rsidRPr="00877A2F">
                  <w:rPr>
                    <w:lang w:val="en-GB"/>
                  </w:rPr>
                  <w:t>Part time</w:t>
                </w:r>
              </w:p>
            </w:tc>
          </w:tr>
        </w:tbl>
        <w:p w14:paraId="2BF0C66C" w14:textId="24AE5403" w:rsidR="00766772" w:rsidRPr="00877A2F" w:rsidRDefault="00766772" w:rsidP="00766772">
          <w:pPr>
            <w:rPr>
              <w:lang w:val="en-GB" w:eastAsia="en-US"/>
            </w:rPr>
          </w:pPr>
        </w:p>
        <w:p w14:paraId="4ED9B02F" w14:textId="5E371671" w:rsidR="00766772" w:rsidRPr="00877A2F" w:rsidRDefault="00F93016" w:rsidP="00F93016">
          <w:pPr>
            <w:pStyle w:val="Table"/>
            <w:rPr>
              <w:rStyle w:val="SemiBold"/>
              <w:lang w:val="en-GB"/>
            </w:rPr>
          </w:pPr>
          <w:r w:rsidRPr="00877A2F">
            <w:rPr>
              <w:rStyle w:val="SemiBold"/>
              <w:lang w:val="en-GB"/>
            </w:rPr>
            <w:t>Program aims and objectives</w:t>
          </w:r>
        </w:p>
        <w:p w14:paraId="0264D462" w14:textId="77777777" w:rsidR="00526672" w:rsidRPr="00877A2F" w:rsidRDefault="00526672" w:rsidP="00F93016">
          <w:pPr>
            <w:pStyle w:val="Table"/>
            <w:rPr>
              <w:rStyle w:val="SemiBold"/>
              <w:lang w:val="en-GB"/>
            </w:rPr>
          </w:pPr>
        </w:p>
        <w:p w14:paraId="6ED18018" w14:textId="620F1130" w:rsidR="00F93016" w:rsidRPr="00877A2F" w:rsidRDefault="00F93016" w:rsidP="00F93016">
          <w:pPr>
            <w:pStyle w:val="Table"/>
            <w:rPr>
              <w:rStyle w:val="SemiBold"/>
              <w:lang w:val="en-GB"/>
            </w:rPr>
          </w:pPr>
          <w:r w:rsidRPr="00877A2F">
            <w:rPr>
              <w:rStyle w:val="SemiBold"/>
              <w:lang w:val="en-GB"/>
            </w:rPr>
            <w:t>Program learning outcomes</w:t>
          </w:r>
        </w:p>
        <w:p w14:paraId="3B4B2076" w14:textId="77777777" w:rsidR="00F93016" w:rsidRPr="00877A2F" w:rsidRDefault="00F93016" w:rsidP="00F93016">
          <w:pPr>
            <w:pStyle w:val="Table"/>
            <w:rPr>
              <w:lang w:val="en-GB"/>
            </w:rPr>
          </w:pPr>
          <w:r w:rsidRPr="00877A2F">
            <w:rPr>
              <w:lang w:val="en-GB"/>
            </w:rPr>
            <w:t>There are three learning outcomes to the program that all the learning units are constructively aligned to; upon completion of the programme, students should be able to:</w:t>
          </w:r>
        </w:p>
        <w:p w14:paraId="4C2919B8" w14:textId="77777777" w:rsidR="00F93016" w:rsidRPr="00877A2F" w:rsidRDefault="00F93016" w:rsidP="00F93016">
          <w:pPr>
            <w:pStyle w:val="Table"/>
            <w:rPr>
              <w:lang w:val="en-GB"/>
            </w:rPr>
          </w:pPr>
        </w:p>
        <w:p w14:paraId="5FCC934A" w14:textId="77777777" w:rsidR="00F93016" w:rsidRPr="00877A2F" w:rsidRDefault="00F93016" w:rsidP="00526672">
          <w:pPr>
            <w:pStyle w:val="Table"/>
            <w:ind w:left="720"/>
            <w:rPr>
              <w:b/>
              <w:lang w:val="en-GB"/>
            </w:rPr>
          </w:pPr>
          <w:r w:rsidRPr="00877A2F">
            <w:rPr>
              <w:b/>
              <w:lang w:val="en-GB"/>
            </w:rPr>
            <w:t>Translation</w:t>
          </w:r>
        </w:p>
        <w:p w14:paraId="463B69DB" w14:textId="77777777" w:rsidR="00F93016" w:rsidRPr="00877A2F" w:rsidRDefault="00F93016" w:rsidP="00526672">
          <w:pPr>
            <w:pStyle w:val="Table"/>
            <w:ind w:left="720"/>
            <w:rPr>
              <w:lang w:val="en-GB"/>
            </w:rPr>
          </w:pPr>
          <w:r w:rsidRPr="00877A2F">
            <w:rPr>
              <w:lang w:val="en-GB"/>
            </w:rPr>
            <w:t>A1. Recognise the value of material relating to an audience and translate ideas and content across multiple physical and digital instances. Construct knowledge of the specific instance for a niche viable audience.</w:t>
          </w:r>
        </w:p>
        <w:p w14:paraId="7058C694" w14:textId="77777777" w:rsidR="00F93016" w:rsidRPr="00877A2F" w:rsidRDefault="00F93016" w:rsidP="00526672">
          <w:pPr>
            <w:pStyle w:val="Table"/>
            <w:ind w:left="720"/>
            <w:rPr>
              <w:lang w:val="en-GB"/>
            </w:rPr>
          </w:pPr>
        </w:p>
        <w:p w14:paraId="18C71BAC" w14:textId="77777777" w:rsidR="00F93016" w:rsidRPr="00877A2F" w:rsidRDefault="00F93016" w:rsidP="00526672">
          <w:pPr>
            <w:pStyle w:val="Table"/>
            <w:ind w:left="720"/>
            <w:rPr>
              <w:lang w:val="en-GB"/>
            </w:rPr>
          </w:pPr>
          <w:r w:rsidRPr="00877A2F">
            <w:rPr>
              <w:lang w:val="en-GB"/>
            </w:rPr>
            <w:t>A2. Demonstrate an advanced understanding of the key principles and methods of research within art, design and the humanities.</w:t>
          </w:r>
        </w:p>
        <w:p w14:paraId="297D4B5C" w14:textId="77777777" w:rsidR="00F93016" w:rsidRPr="00877A2F" w:rsidRDefault="00F93016" w:rsidP="00526672">
          <w:pPr>
            <w:pStyle w:val="Table"/>
            <w:ind w:left="720"/>
            <w:rPr>
              <w:lang w:val="en-GB"/>
            </w:rPr>
          </w:pPr>
        </w:p>
        <w:p w14:paraId="46C0D2E7" w14:textId="77777777" w:rsidR="00F93016" w:rsidRPr="00877A2F" w:rsidRDefault="00F93016" w:rsidP="00526672">
          <w:pPr>
            <w:pStyle w:val="Table"/>
            <w:ind w:left="720"/>
            <w:rPr>
              <w:b/>
              <w:lang w:val="en-GB"/>
            </w:rPr>
          </w:pPr>
          <w:r w:rsidRPr="00877A2F">
            <w:rPr>
              <w:b/>
              <w:lang w:val="en-GB"/>
            </w:rPr>
            <w:t>Creation</w:t>
          </w:r>
        </w:p>
        <w:p w14:paraId="6E67B085" w14:textId="77777777" w:rsidR="00F93016" w:rsidRPr="00877A2F" w:rsidRDefault="00F93016" w:rsidP="00526672">
          <w:pPr>
            <w:pStyle w:val="Table"/>
            <w:ind w:left="720"/>
            <w:rPr>
              <w:lang w:val="en-GB"/>
            </w:rPr>
          </w:pPr>
          <w:r w:rsidRPr="00877A2F">
            <w:rPr>
              <w:lang w:val="en-GB"/>
            </w:rPr>
            <w:t>B1. Produce work at an advanced level ie, which is at or near the forefront of your discipline and demonstrates your ability to make a creative, imaginative, innovative and individual response to a challenging self-set or external brief.</w:t>
          </w:r>
        </w:p>
        <w:p w14:paraId="1AEBDEE5" w14:textId="77777777" w:rsidR="00F93016" w:rsidRPr="00877A2F" w:rsidRDefault="00F93016" w:rsidP="00526672">
          <w:pPr>
            <w:pStyle w:val="Table"/>
            <w:ind w:left="720"/>
            <w:rPr>
              <w:lang w:val="en-GB"/>
            </w:rPr>
          </w:pPr>
        </w:p>
        <w:p w14:paraId="65D2C557" w14:textId="77777777" w:rsidR="00F93016" w:rsidRPr="00877A2F" w:rsidRDefault="00F93016" w:rsidP="00526672">
          <w:pPr>
            <w:pStyle w:val="Table"/>
            <w:ind w:left="720"/>
            <w:rPr>
              <w:lang w:val="en-GB"/>
            </w:rPr>
          </w:pPr>
          <w:r w:rsidRPr="00877A2F">
            <w:rPr>
              <w:lang w:val="en-GB"/>
            </w:rPr>
            <w:t>B2. Prototyping, ideation, making and iteration. Structured, procedural processes and positive reinforcement for prolific ideation (rather than validation for a single winning idea or crafted form) leads to more experimentation and time spent in both digital and physical making. </w:t>
          </w:r>
        </w:p>
        <w:p w14:paraId="61E985C0" w14:textId="77777777" w:rsidR="00F93016" w:rsidRPr="00877A2F" w:rsidRDefault="00F93016" w:rsidP="00526672">
          <w:pPr>
            <w:pStyle w:val="Table"/>
            <w:ind w:left="720"/>
            <w:rPr>
              <w:lang w:val="en-GB"/>
            </w:rPr>
          </w:pPr>
        </w:p>
        <w:p w14:paraId="56BD0D36" w14:textId="77777777" w:rsidR="00F93016" w:rsidRPr="00877A2F" w:rsidRDefault="00F93016" w:rsidP="00526672">
          <w:pPr>
            <w:pStyle w:val="Table"/>
            <w:ind w:left="720"/>
            <w:rPr>
              <w:b/>
              <w:lang w:val="en-GB"/>
            </w:rPr>
          </w:pPr>
          <w:r w:rsidRPr="00877A2F">
            <w:rPr>
              <w:b/>
              <w:lang w:val="en-GB"/>
            </w:rPr>
            <w:t>Articulation</w:t>
          </w:r>
        </w:p>
        <w:p w14:paraId="2DB0B120" w14:textId="77777777" w:rsidR="00F93016" w:rsidRPr="00877A2F" w:rsidRDefault="00F93016" w:rsidP="00526672">
          <w:pPr>
            <w:pStyle w:val="Table"/>
            <w:ind w:left="720"/>
            <w:rPr>
              <w:lang w:val="en-GB"/>
            </w:rPr>
          </w:pPr>
          <w:r w:rsidRPr="00877A2F">
            <w:rPr>
              <w:lang w:val="en-GB"/>
            </w:rPr>
            <w:t>C1. Effectively communicate using visual, written, and verbal rhetoric to a non-design, non-technical literate audience. Externalise and express the design for the user within the context of an organisation’s strategy, business and capability context using leadership and negotiation.</w:t>
          </w:r>
        </w:p>
        <w:p w14:paraId="77135259" w14:textId="120912A4" w:rsidR="00F93016" w:rsidRPr="00877A2F" w:rsidRDefault="00F93016" w:rsidP="00766772">
          <w:pPr>
            <w:rPr>
              <w:lang w:val="en-GB" w:eastAsia="en-US"/>
            </w:rPr>
          </w:pPr>
        </w:p>
        <w:p w14:paraId="3F62ECD6" w14:textId="77777777" w:rsidR="00CD3001" w:rsidRDefault="00CD3001" w:rsidP="00982AFF">
          <w:pPr>
            <w:pStyle w:val="Heading3"/>
            <w:rPr>
              <w:rStyle w:val="SemiBold"/>
              <w:lang w:val="en-GB"/>
            </w:rPr>
          </w:pPr>
        </w:p>
        <w:p w14:paraId="0654CFC5" w14:textId="77777777" w:rsidR="00CD3001" w:rsidRDefault="00CD3001" w:rsidP="00982AFF">
          <w:pPr>
            <w:pStyle w:val="Heading3"/>
            <w:rPr>
              <w:rStyle w:val="SemiBold"/>
              <w:lang w:val="en-GB"/>
            </w:rPr>
          </w:pPr>
        </w:p>
        <w:p w14:paraId="011CD8C7" w14:textId="5124A82E" w:rsidR="00526672" w:rsidRPr="00877A2F" w:rsidRDefault="00982AFF" w:rsidP="00982AFF">
          <w:pPr>
            <w:pStyle w:val="Heading3"/>
            <w:rPr>
              <w:rStyle w:val="SemiBold"/>
              <w:lang w:val="en-GB"/>
            </w:rPr>
          </w:pPr>
          <w:bookmarkStart w:id="1" w:name="_Toc64899862"/>
          <w:r w:rsidRPr="00877A2F">
            <w:rPr>
              <w:rStyle w:val="SemiBold"/>
              <w:lang w:val="en-GB"/>
            </w:rPr>
            <w:lastRenderedPageBreak/>
            <w:t>Assessment</w:t>
          </w:r>
          <w:bookmarkEnd w:id="1"/>
        </w:p>
        <w:p w14:paraId="04B2907F" w14:textId="3D6CFF53" w:rsidR="00982AFF" w:rsidRPr="00877A2F" w:rsidRDefault="005F509E" w:rsidP="005F509E">
          <w:pPr>
            <w:pStyle w:val="Table"/>
          </w:pPr>
          <w:r>
            <w:t>Upon completion of all the learning units and evidence of your final project submission, you are eligible for an e-certificate from DSA stating you have successfully completed the program, recognising your achievement.</w:t>
          </w:r>
        </w:p>
        <w:p w14:paraId="40EC0A5D" w14:textId="77777777" w:rsidR="00982AFF" w:rsidRPr="00877A2F" w:rsidRDefault="00982AFF" w:rsidP="00982AFF">
          <w:pPr>
            <w:pStyle w:val="Heading3"/>
            <w:rPr>
              <w:rStyle w:val="SemiBold"/>
              <w:lang w:val="en-GB"/>
            </w:rPr>
          </w:pPr>
          <w:bookmarkStart w:id="2" w:name="_Toc64348457"/>
          <w:bookmarkStart w:id="3" w:name="_Toc64349111"/>
          <w:bookmarkStart w:id="4" w:name="_Toc64349226"/>
          <w:bookmarkStart w:id="5" w:name="_Toc64899863"/>
          <w:r w:rsidRPr="00877A2F">
            <w:rPr>
              <w:rStyle w:val="SemiBold"/>
              <w:lang w:val="en-GB"/>
            </w:rPr>
            <w:t>Student Regulations</w:t>
          </w:r>
          <w:bookmarkEnd w:id="2"/>
          <w:bookmarkEnd w:id="3"/>
          <w:bookmarkEnd w:id="4"/>
          <w:bookmarkEnd w:id="5"/>
        </w:p>
        <w:p w14:paraId="3A566A0D" w14:textId="77777777" w:rsidR="00982AFF" w:rsidRPr="00877A2F" w:rsidRDefault="00982AFF" w:rsidP="00982AFF">
          <w:pPr>
            <w:pStyle w:val="Table"/>
            <w:rPr>
              <w:lang w:val="en-GB"/>
            </w:rPr>
          </w:pPr>
          <w:r w:rsidRPr="00877A2F">
            <w:rPr>
              <w:lang w:val="en-GB"/>
            </w:rPr>
            <w:t xml:space="preserve">Our regulations and policies are intended to help you. They set high standards in the professional practice of teaching and supporting student learning in Higher Education. Policies and regulations are updated and reproduced annually, and may be subject to modifications during the academic year–you will be notified of any changes by email. </w:t>
          </w:r>
        </w:p>
        <w:p w14:paraId="1EBCC58C" w14:textId="421C0F90" w:rsidR="00982AFF" w:rsidRPr="00877A2F" w:rsidRDefault="00982AFF" w:rsidP="00982AFF">
          <w:pPr>
            <w:pStyle w:val="Table"/>
            <w:rPr>
              <w:lang w:val="en-GB"/>
            </w:rPr>
          </w:pPr>
          <w:r w:rsidRPr="00877A2F">
            <w:rPr>
              <w:lang w:val="en-GB"/>
            </w:rPr>
            <w:t xml:space="preserve">Please see the link at the footer of the DSA website: </w:t>
          </w:r>
          <w:r w:rsidR="00CD3001">
            <w:rPr>
              <w:lang w:val="en-GB"/>
            </w:rPr>
            <w:br/>
          </w:r>
          <w:hyperlink r:id="rId13" w:history="1">
            <w:r w:rsidR="00CD3001" w:rsidRPr="00166B1E">
              <w:rPr>
                <w:rStyle w:val="Hyperlink"/>
                <w:lang w:val="en-GB"/>
              </w:rPr>
              <w:t>https://designschoolasia.com/student-regulations</w:t>
            </w:r>
          </w:hyperlink>
        </w:p>
        <w:p w14:paraId="41F6B5DB" w14:textId="77777777" w:rsidR="00213352" w:rsidRDefault="00213352" w:rsidP="00766772">
          <w:pPr>
            <w:rPr>
              <w:lang w:val="en-GB" w:eastAsia="en-US"/>
            </w:rPr>
            <w:sectPr w:rsidR="00213352" w:rsidSect="00766772">
              <w:headerReference w:type="first" r:id="rId14"/>
              <w:footerReference w:type="first" r:id="rId15"/>
              <w:pgSz w:w="11900" w:h="16820"/>
              <w:pgMar w:top="3119" w:right="1440" w:bottom="1440" w:left="1440" w:header="709" w:footer="992" w:gutter="0"/>
              <w:cols w:space="567"/>
              <w:titlePg/>
              <w:docGrid w:linePitch="400"/>
            </w:sectPr>
          </w:pPr>
        </w:p>
        <w:tbl>
          <w:tblPr>
            <w:tblStyle w:val="TableGrid"/>
            <w:tblW w:w="0" w:type="auto"/>
            <w:tblLook w:val="04A0" w:firstRow="1" w:lastRow="0" w:firstColumn="1" w:lastColumn="0" w:noHBand="0" w:noVBand="1"/>
          </w:tblPr>
          <w:tblGrid>
            <w:gridCol w:w="1555"/>
            <w:gridCol w:w="7455"/>
          </w:tblGrid>
          <w:tr w:rsidR="00213352" w:rsidRPr="009517D6" w14:paraId="78046A37" w14:textId="77777777" w:rsidTr="0090236A">
            <w:trPr>
              <w:trHeight w:val="502"/>
            </w:trPr>
            <w:tc>
              <w:tcPr>
                <w:tcW w:w="1555" w:type="dxa"/>
                <w:vAlign w:val="center"/>
              </w:tcPr>
              <w:p w14:paraId="30AB5B17" w14:textId="77777777" w:rsidR="00213352" w:rsidRPr="009517D6" w:rsidRDefault="00213352" w:rsidP="0090236A">
                <w:pPr>
                  <w:pStyle w:val="Table"/>
                  <w:rPr>
                    <w:lang w:val="en-GB"/>
                  </w:rPr>
                </w:pPr>
                <w:r w:rsidRPr="009517D6">
                  <w:rPr>
                    <w:lang w:val="en-GB"/>
                  </w:rPr>
                  <w:lastRenderedPageBreak/>
                  <w:t>Unit code:</w:t>
                </w:r>
              </w:p>
            </w:tc>
            <w:tc>
              <w:tcPr>
                <w:tcW w:w="7455" w:type="dxa"/>
                <w:vAlign w:val="center"/>
              </w:tcPr>
              <w:p w14:paraId="38D2549A" w14:textId="0DDF6D5D" w:rsidR="00213352" w:rsidRPr="009517D6" w:rsidRDefault="00213352" w:rsidP="0090236A">
                <w:pPr>
                  <w:pStyle w:val="Heading2"/>
                </w:pPr>
                <w:bookmarkStart w:id="6" w:name="_Toc64348458"/>
                <w:r>
                  <w:rPr>
                    <w:rStyle w:val="SemiBold"/>
                    <w:rFonts w:ascii="IBM Plex Sans" w:hAnsi="IBM Plex Sans"/>
                    <w:b w:val="0"/>
                  </w:rPr>
                  <w:t>MPD</w:t>
                </w:r>
                <w:r w:rsidRPr="009517D6">
                  <w:rPr>
                    <w:rStyle w:val="SemiBold"/>
                    <w:rFonts w:ascii="IBM Plex Sans" w:hAnsi="IBM Plex Sans"/>
                    <w:b w:val="0"/>
                  </w:rPr>
                  <w:t>-IN</w:t>
                </w:r>
                <w:bookmarkEnd w:id="6"/>
              </w:p>
            </w:tc>
          </w:tr>
          <w:tr w:rsidR="00213352" w:rsidRPr="009517D6" w14:paraId="0EBAB7EC" w14:textId="77777777" w:rsidTr="0090236A">
            <w:trPr>
              <w:trHeight w:val="407"/>
            </w:trPr>
            <w:tc>
              <w:tcPr>
                <w:tcW w:w="1555" w:type="dxa"/>
                <w:vAlign w:val="center"/>
              </w:tcPr>
              <w:p w14:paraId="5C6BAAC0" w14:textId="77777777" w:rsidR="00213352" w:rsidRPr="009517D6" w:rsidRDefault="00213352" w:rsidP="0090236A">
                <w:pPr>
                  <w:pStyle w:val="Table"/>
                  <w:rPr>
                    <w:lang w:val="en-GB"/>
                  </w:rPr>
                </w:pPr>
                <w:r w:rsidRPr="009517D6">
                  <w:rPr>
                    <w:lang w:val="en-GB"/>
                  </w:rPr>
                  <w:t>Unit title:</w:t>
                </w:r>
              </w:p>
            </w:tc>
            <w:tc>
              <w:tcPr>
                <w:tcW w:w="7455" w:type="dxa"/>
                <w:vAlign w:val="center"/>
              </w:tcPr>
              <w:p w14:paraId="298281CF" w14:textId="77777777" w:rsidR="00213352" w:rsidRPr="009517D6" w:rsidRDefault="00213352" w:rsidP="0090236A">
                <w:pPr>
                  <w:pStyle w:val="MYTOC"/>
                  <w:rPr>
                    <w:rStyle w:val="SemiBold"/>
                  </w:rPr>
                </w:pPr>
                <w:bookmarkStart w:id="7" w:name="_Toc64348459"/>
                <w:bookmarkStart w:id="8" w:name="_Toc64349112"/>
                <w:bookmarkStart w:id="9" w:name="_Toc64349227"/>
                <w:r w:rsidRPr="009517D6">
                  <w:rPr>
                    <w:rStyle w:val="SemiBold"/>
                  </w:rPr>
                  <w:t>Induction</w:t>
                </w:r>
                <w:bookmarkEnd w:id="7"/>
                <w:bookmarkEnd w:id="8"/>
                <w:bookmarkEnd w:id="9"/>
              </w:p>
            </w:tc>
          </w:tr>
          <w:tr w:rsidR="00213352" w:rsidRPr="009517D6" w14:paraId="41937CA5" w14:textId="77777777" w:rsidTr="0090236A">
            <w:trPr>
              <w:trHeight w:val="566"/>
            </w:trPr>
            <w:tc>
              <w:tcPr>
                <w:tcW w:w="1555" w:type="dxa"/>
                <w:vAlign w:val="center"/>
              </w:tcPr>
              <w:p w14:paraId="2C2E846B" w14:textId="1FFE2621" w:rsidR="00213352" w:rsidRPr="009517D6" w:rsidRDefault="00213352" w:rsidP="0090236A">
                <w:pPr>
                  <w:pStyle w:val="Table"/>
                  <w:rPr>
                    <w:lang w:val="en-GB"/>
                  </w:rPr>
                </w:pPr>
                <w:r w:rsidRPr="009517D6">
                  <w:rPr>
                    <w:lang w:val="en-GB"/>
                  </w:rPr>
                  <w:t xml:space="preserve">Study </w:t>
                </w:r>
                <w:r>
                  <w:rPr>
                    <w:lang w:val="en-GB"/>
                  </w:rPr>
                  <w:t>mins</w:t>
                </w:r>
                <w:r w:rsidRPr="009517D6">
                  <w:rPr>
                    <w:lang w:val="en-GB"/>
                  </w:rPr>
                  <w:t>:</w:t>
                </w:r>
              </w:p>
            </w:tc>
            <w:tc>
              <w:tcPr>
                <w:tcW w:w="7455" w:type="dxa"/>
                <w:vAlign w:val="center"/>
              </w:tcPr>
              <w:p w14:paraId="0F9AD2BE" w14:textId="3EEE0006" w:rsidR="00213352" w:rsidRPr="009517D6" w:rsidRDefault="00213352" w:rsidP="0090236A">
                <w:pPr>
                  <w:pStyle w:val="Table"/>
                  <w:rPr>
                    <w:lang w:val="en-GB"/>
                  </w:rPr>
                </w:pPr>
                <w:r>
                  <w:rPr>
                    <w:lang w:val="en-GB"/>
                  </w:rPr>
                  <w:t>30</w:t>
                </w:r>
              </w:p>
            </w:tc>
          </w:tr>
          <w:tr w:rsidR="00213352" w:rsidRPr="009517D6" w14:paraId="19ADD794" w14:textId="77777777" w:rsidTr="0090236A">
            <w:trPr>
              <w:trHeight w:val="1679"/>
            </w:trPr>
            <w:tc>
              <w:tcPr>
                <w:tcW w:w="1555" w:type="dxa"/>
                <w:vAlign w:val="center"/>
              </w:tcPr>
              <w:p w14:paraId="52219391" w14:textId="77777777" w:rsidR="00213352" w:rsidRPr="009517D6" w:rsidRDefault="00213352" w:rsidP="0090236A">
                <w:pPr>
                  <w:pStyle w:val="Table"/>
                  <w:rPr>
                    <w:lang w:val="en-GB"/>
                  </w:rPr>
                </w:pPr>
                <w:r w:rsidRPr="009517D6">
                  <w:rPr>
                    <w:lang w:val="en-GB"/>
                  </w:rPr>
                  <w:t>Learning outcomes:</w:t>
                </w:r>
              </w:p>
            </w:tc>
            <w:tc>
              <w:tcPr>
                <w:tcW w:w="7455" w:type="dxa"/>
                <w:vAlign w:val="center"/>
              </w:tcPr>
              <w:p w14:paraId="6D270268" w14:textId="77777777" w:rsidR="00213352" w:rsidRPr="009517D6" w:rsidRDefault="00213352" w:rsidP="0090236A">
                <w:pPr>
                  <w:pStyle w:val="Table"/>
                  <w:rPr>
                    <w:lang w:val="en-GB"/>
                  </w:rPr>
                </w:pPr>
                <w:r w:rsidRPr="009517D6">
                  <w:rPr>
                    <w:lang w:val="en-GB"/>
                  </w:rPr>
                  <w:t>Students should be able to:</w:t>
                </w:r>
              </w:p>
              <w:p w14:paraId="0C943CBB" w14:textId="77777777" w:rsidR="00213352" w:rsidRDefault="00213352" w:rsidP="0090236A">
                <w:pPr>
                  <w:pStyle w:val="MyTableNumbers"/>
                  <w:rPr>
                    <w:lang w:val="en-GB"/>
                  </w:rPr>
                </w:pPr>
                <w:r>
                  <w:rPr>
                    <w:lang w:val="en-GB"/>
                  </w:rPr>
                  <w:t>Familiarise themselves with the Moodle My DSA learning management system Student Hub and Program Hub;</w:t>
                </w:r>
              </w:p>
              <w:p w14:paraId="2DEA899B" w14:textId="77777777" w:rsidR="00213352" w:rsidRPr="006F5DE0" w:rsidRDefault="00213352" w:rsidP="0090236A">
                <w:pPr>
                  <w:pStyle w:val="MyTableNumbers"/>
                  <w:rPr>
                    <w:lang w:val="en-GB"/>
                  </w:rPr>
                </w:pPr>
                <w:r w:rsidRPr="009517D6">
                  <w:rPr>
                    <w:lang w:val="en-GB"/>
                  </w:rPr>
                  <w:t>Recognise the philosophy, objectives, learning outcomes and processes of the program</w:t>
                </w:r>
                <w:r>
                  <w:rPr>
                    <w:lang w:val="en-GB"/>
                  </w:rPr>
                  <w:t>.</w:t>
                </w:r>
              </w:p>
            </w:tc>
          </w:tr>
          <w:tr w:rsidR="00213352" w:rsidRPr="009517D6" w14:paraId="25479516" w14:textId="77777777" w:rsidTr="00213352">
            <w:trPr>
              <w:trHeight w:val="2625"/>
            </w:trPr>
            <w:tc>
              <w:tcPr>
                <w:tcW w:w="1555" w:type="dxa"/>
                <w:vAlign w:val="center"/>
              </w:tcPr>
              <w:p w14:paraId="3D33FB31" w14:textId="77777777" w:rsidR="00213352" w:rsidRPr="009517D6" w:rsidRDefault="00213352" w:rsidP="0090236A">
                <w:pPr>
                  <w:pStyle w:val="Table"/>
                  <w:rPr>
                    <w:lang w:val="en-GB"/>
                  </w:rPr>
                </w:pPr>
                <w:r w:rsidRPr="009517D6">
                  <w:rPr>
                    <w:lang w:val="en-GB"/>
                  </w:rPr>
                  <w:t>Description:</w:t>
                </w:r>
              </w:p>
            </w:tc>
            <w:tc>
              <w:tcPr>
                <w:tcW w:w="7455" w:type="dxa"/>
                <w:vAlign w:val="center"/>
              </w:tcPr>
              <w:p w14:paraId="4BF7A2C6" w14:textId="77777777" w:rsidR="00213352" w:rsidRDefault="00213352" w:rsidP="00213352">
                <w:pPr>
                  <w:pStyle w:val="Table"/>
                  <w:rPr>
                    <w:lang w:val="en-GB"/>
                  </w:rPr>
                </w:pPr>
                <w:r w:rsidRPr="007B0A26">
                  <w:rPr>
                    <w:lang w:val="en-GB"/>
                  </w:rPr>
                  <w:t xml:space="preserve">This introductory unit will serve as the foundation to the program, equipping students with the necessary conceptual and practical tools to progress through the </w:t>
                </w:r>
                <w:r>
                  <w:rPr>
                    <w:lang w:val="en-GB"/>
                  </w:rPr>
                  <w:t>course.</w:t>
                </w:r>
              </w:p>
              <w:p w14:paraId="762C64B6" w14:textId="77777777" w:rsidR="00213352" w:rsidRDefault="00213352" w:rsidP="00213352">
                <w:pPr>
                  <w:pStyle w:val="Table"/>
                  <w:rPr>
                    <w:lang w:val="en-GB"/>
                  </w:rPr>
                </w:pPr>
              </w:p>
              <w:p w14:paraId="0E386A02" w14:textId="202091B4" w:rsidR="00213352" w:rsidRPr="009517D6" w:rsidRDefault="00213352" w:rsidP="00213352">
                <w:pPr>
                  <w:pStyle w:val="Table"/>
                  <w:rPr>
                    <w:lang w:val="en-GB"/>
                  </w:rPr>
                </w:pPr>
                <w:r>
                  <w:rPr>
                    <w:lang w:val="en-GB"/>
                  </w:rPr>
                  <w:t xml:space="preserve">A materials list is included, starting with the most important, a sketchbook, either A5 or A4 in size, a set of inexpensive ink pens </w:t>
                </w:r>
                <w:proofErr w:type="spellStart"/>
                <w:r>
                  <w:rPr>
                    <w:lang w:val="en-GB"/>
                  </w:rPr>
                  <w:t>eg</w:t>
                </w:r>
                <w:proofErr w:type="spellEnd"/>
                <w:r>
                  <w:rPr>
                    <w:lang w:val="en-GB"/>
                  </w:rPr>
                  <w:t xml:space="preserve">, Sakura </w:t>
                </w:r>
                <w:proofErr w:type="spellStart"/>
                <w:r>
                  <w:rPr>
                    <w:lang w:val="en-GB"/>
                  </w:rPr>
                  <w:t>Pigma</w:t>
                </w:r>
                <w:proofErr w:type="spellEnd"/>
                <w:r>
                  <w:rPr>
                    <w:lang w:val="en-GB"/>
                  </w:rPr>
                  <w:t xml:space="preserve"> Micron 0.5, paint, brushes, paper, , crat knife, cutting mat, scissors, masking tape and PVA glue or equivalent.</w:t>
                </w:r>
              </w:p>
            </w:tc>
          </w:tr>
          <w:tr w:rsidR="00213352" w:rsidRPr="009517D6" w14:paraId="39B08A2F" w14:textId="77777777" w:rsidTr="0090236A">
            <w:trPr>
              <w:trHeight w:val="1702"/>
            </w:trPr>
            <w:tc>
              <w:tcPr>
                <w:tcW w:w="1555" w:type="dxa"/>
                <w:vAlign w:val="center"/>
              </w:tcPr>
              <w:p w14:paraId="462F35F9" w14:textId="77777777" w:rsidR="00213352" w:rsidRPr="009517D6" w:rsidRDefault="00213352" w:rsidP="0090236A">
                <w:pPr>
                  <w:pStyle w:val="Table"/>
                  <w:rPr>
                    <w:lang w:val="en-GB"/>
                  </w:rPr>
                </w:pPr>
                <w:r w:rsidRPr="009517D6">
                  <w:rPr>
                    <w:lang w:val="en-GB"/>
                  </w:rPr>
                  <w:t>Teaching and learning delivery:</w:t>
                </w:r>
              </w:p>
            </w:tc>
            <w:tc>
              <w:tcPr>
                <w:tcW w:w="7455" w:type="dxa"/>
                <w:vAlign w:val="center"/>
              </w:tcPr>
              <w:p w14:paraId="1C366827" w14:textId="77777777" w:rsidR="00213352" w:rsidRPr="009517D6" w:rsidRDefault="00213352" w:rsidP="0090236A">
                <w:pPr>
                  <w:pStyle w:val="Table"/>
                  <w:rPr>
                    <w:lang w:val="en-GB"/>
                  </w:rPr>
                </w:pPr>
                <w:r w:rsidRPr="009517D6">
                  <w:rPr>
                    <w:lang w:val="en-GB"/>
                  </w:rPr>
                  <w:t>This unit will comprise:</w:t>
                </w:r>
              </w:p>
              <w:p w14:paraId="6E4659B6" w14:textId="77777777" w:rsidR="00213352" w:rsidRPr="009517D6" w:rsidRDefault="00213352" w:rsidP="00213352">
                <w:pPr>
                  <w:pStyle w:val="Table"/>
                  <w:numPr>
                    <w:ilvl w:val="0"/>
                    <w:numId w:val="39"/>
                  </w:numPr>
                  <w:ind w:left="318" w:hanging="284"/>
                  <w:rPr>
                    <w:lang w:val="en-GB"/>
                  </w:rPr>
                </w:pPr>
                <w:r w:rsidRPr="009517D6">
                  <w:rPr>
                    <w:lang w:val="en-GB"/>
                  </w:rPr>
                  <w:t>Onboarding the program using the DSA learning management system;</w:t>
                </w:r>
              </w:p>
              <w:p w14:paraId="270D061F" w14:textId="77777777" w:rsidR="00213352" w:rsidRPr="009517D6" w:rsidRDefault="00213352" w:rsidP="00213352">
                <w:pPr>
                  <w:pStyle w:val="Table"/>
                  <w:numPr>
                    <w:ilvl w:val="0"/>
                    <w:numId w:val="39"/>
                  </w:numPr>
                  <w:ind w:left="318" w:hanging="284"/>
                  <w:rPr>
                    <w:lang w:val="en-GB"/>
                  </w:rPr>
                </w:pPr>
                <w:r w:rsidRPr="009517D6">
                  <w:rPr>
                    <w:lang w:val="en-GB"/>
                  </w:rPr>
                  <w:t>Familiarisation with the student regulations.</w:t>
                </w:r>
              </w:p>
            </w:tc>
          </w:tr>
          <w:tr w:rsidR="00213352" w:rsidRPr="009517D6" w14:paraId="7C974369" w14:textId="77777777" w:rsidTr="0090236A">
            <w:trPr>
              <w:trHeight w:val="1260"/>
            </w:trPr>
            <w:tc>
              <w:tcPr>
                <w:tcW w:w="1555" w:type="dxa"/>
                <w:vAlign w:val="center"/>
              </w:tcPr>
              <w:p w14:paraId="44B20C62" w14:textId="77777777" w:rsidR="00213352" w:rsidRPr="009517D6" w:rsidRDefault="00213352" w:rsidP="0090236A">
                <w:pPr>
                  <w:pStyle w:val="Table"/>
                  <w:rPr>
                    <w:lang w:val="en-GB"/>
                  </w:rPr>
                </w:pPr>
                <w:r w:rsidRPr="009517D6">
                  <w:rPr>
                    <w:lang w:val="en-GB"/>
                  </w:rPr>
                  <w:t>Assessment:</w:t>
                </w:r>
              </w:p>
            </w:tc>
            <w:tc>
              <w:tcPr>
                <w:tcW w:w="7455" w:type="dxa"/>
                <w:vAlign w:val="center"/>
              </w:tcPr>
              <w:p w14:paraId="7D91E73C" w14:textId="77777777" w:rsidR="00213352" w:rsidRPr="009517D6" w:rsidRDefault="00213352" w:rsidP="0090236A">
                <w:pPr>
                  <w:pStyle w:val="Table"/>
                  <w:rPr>
                    <w:lang w:val="en-GB"/>
                  </w:rPr>
                </w:pPr>
                <w:r w:rsidRPr="009517D6">
                  <w:rPr>
                    <w:lang w:val="en-GB"/>
                  </w:rPr>
                  <w:t>Formative, in two parts:</w:t>
                </w:r>
              </w:p>
              <w:p w14:paraId="6160EE9E" w14:textId="77777777" w:rsidR="00213352" w:rsidRPr="009517D6" w:rsidRDefault="00213352" w:rsidP="00213352">
                <w:pPr>
                  <w:pStyle w:val="MyTableNumbers"/>
                  <w:numPr>
                    <w:ilvl w:val="0"/>
                    <w:numId w:val="41"/>
                  </w:numPr>
                  <w:rPr>
                    <w:lang w:val="en-GB"/>
                  </w:rPr>
                </w:pPr>
                <w:r w:rsidRPr="009517D6">
                  <w:rPr>
                    <w:lang w:val="en-GB"/>
                  </w:rPr>
                  <w:t>Each student will introduce themselves in the forum to their peers discussing expectations and possible outcomes of the course</w:t>
                </w:r>
              </w:p>
              <w:p w14:paraId="5EAF0D1F" w14:textId="77777777" w:rsidR="00213352" w:rsidRPr="009517D6" w:rsidRDefault="00213352" w:rsidP="00213352">
                <w:pPr>
                  <w:pStyle w:val="MyTableNumbers"/>
                  <w:numPr>
                    <w:ilvl w:val="0"/>
                    <w:numId w:val="41"/>
                  </w:numPr>
                  <w:rPr>
                    <w:lang w:val="en-GB"/>
                  </w:rPr>
                </w:pPr>
                <w:r w:rsidRPr="009517D6">
                  <w:rPr>
                    <w:lang w:val="en-GB"/>
                  </w:rPr>
                  <w:t>A quiz to assess what has been covered during week zero.</w:t>
                </w:r>
              </w:p>
            </w:tc>
          </w:tr>
        </w:tbl>
        <w:p w14:paraId="57788B85" w14:textId="0A4631F2" w:rsidR="00766772" w:rsidRPr="00213352" w:rsidRDefault="00766772" w:rsidP="00766772">
          <w:pPr>
            <w:rPr>
              <w:lang w:eastAsia="en-US"/>
            </w:rPr>
          </w:pPr>
        </w:p>
        <w:p w14:paraId="390E9690" w14:textId="77777777" w:rsidR="00766772" w:rsidRDefault="00766772" w:rsidP="00FE4D5B">
          <w:pPr>
            <w:pStyle w:val="NoSpacing"/>
            <w:jc w:val="right"/>
            <w:rPr>
              <w:rFonts w:ascii="Georgia" w:hAnsi="Georgia"/>
              <w:sz w:val="24"/>
              <w:lang w:val="en-GB" w:eastAsia="en-US"/>
            </w:rPr>
          </w:pPr>
        </w:p>
        <w:p w14:paraId="5502394F" w14:textId="332BF97A" w:rsidR="00213352" w:rsidRPr="00877A2F" w:rsidRDefault="00213352" w:rsidP="00FE4D5B">
          <w:pPr>
            <w:pStyle w:val="NoSpacing"/>
            <w:jc w:val="right"/>
            <w:rPr>
              <w:rFonts w:ascii="Georgia" w:hAnsi="Georgia"/>
              <w:sz w:val="24"/>
              <w:lang w:val="en-GB" w:eastAsia="en-US"/>
            </w:rPr>
            <w:sectPr w:rsidR="00213352" w:rsidRPr="00877A2F" w:rsidSect="00766772">
              <w:headerReference w:type="first" r:id="rId16"/>
              <w:pgSz w:w="11900" w:h="16820"/>
              <w:pgMar w:top="3119" w:right="1440" w:bottom="1440" w:left="1440" w:header="709" w:footer="992" w:gutter="0"/>
              <w:cols w:space="567"/>
              <w:titlePg/>
              <w:docGrid w:linePitch="400"/>
            </w:sectPr>
          </w:pPr>
        </w:p>
        <w:p w14:paraId="4977AB88" w14:textId="4748F595" w:rsidR="008A236B" w:rsidRPr="00877A2F" w:rsidRDefault="008A236B" w:rsidP="00FE4D5B">
          <w:pPr>
            <w:pStyle w:val="NoSpacing"/>
            <w:jc w:val="right"/>
            <w:rPr>
              <w:rFonts w:ascii="Georgia" w:hAnsi="Georgia"/>
              <w:sz w:val="24"/>
              <w:lang w:val="en-GB" w:eastAsia="en-US"/>
            </w:rPr>
          </w:pPr>
        </w:p>
        <w:p w14:paraId="69BEE964" w14:textId="15FA96CB" w:rsidR="008A236B" w:rsidRPr="00877A2F" w:rsidRDefault="008A236B" w:rsidP="00FE4D5B">
          <w:pPr>
            <w:pStyle w:val="NoSpacing"/>
            <w:jc w:val="right"/>
            <w:rPr>
              <w:rFonts w:ascii="Georgia" w:hAnsi="Georgia"/>
              <w:sz w:val="24"/>
              <w:lang w:val="en-GB" w:eastAsia="en-US"/>
            </w:rPr>
            <w:sectPr w:rsidR="008A236B" w:rsidRPr="00877A2F" w:rsidSect="00766772">
              <w:type w:val="continuous"/>
              <w:pgSz w:w="11900" w:h="16820"/>
              <w:pgMar w:top="3119" w:right="1440" w:bottom="1440" w:left="1440" w:header="709" w:footer="992" w:gutter="0"/>
              <w:cols w:num="2" w:space="567"/>
              <w:titlePg/>
              <w:docGrid w:linePitch="400"/>
            </w:sectPr>
          </w:pPr>
        </w:p>
        <w:tbl>
          <w:tblPr>
            <w:tblStyle w:val="TableGrid"/>
            <w:tblW w:w="0" w:type="auto"/>
            <w:tblLook w:val="04A0" w:firstRow="1" w:lastRow="0" w:firstColumn="1" w:lastColumn="0" w:noHBand="0" w:noVBand="1"/>
          </w:tblPr>
          <w:tblGrid>
            <w:gridCol w:w="1555"/>
            <w:gridCol w:w="7455"/>
          </w:tblGrid>
          <w:tr w:rsidR="00C25CDC" w:rsidRPr="00877A2F" w14:paraId="58E9A844" w14:textId="77777777" w:rsidTr="002A469F">
            <w:trPr>
              <w:trHeight w:val="502"/>
            </w:trPr>
            <w:tc>
              <w:tcPr>
                <w:tcW w:w="1555" w:type="dxa"/>
                <w:vAlign w:val="center"/>
              </w:tcPr>
              <w:p w14:paraId="597D457B" w14:textId="77777777" w:rsidR="00C25CDC" w:rsidRPr="00877A2F" w:rsidRDefault="00C25CDC" w:rsidP="002A469F">
                <w:pPr>
                  <w:pStyle w:val="Table"/>
                  <w:rPr>
                    <w:lang w:val="en-GB"/>
                  </w:rPr>
                </w:pPr>
                <w:r w:rsidRPr="00877A2F">
                  <w:rPr>
                    <w:lang w:val="en-GB"/>
                  </w:rPr>
                  <w:lastRenderedPageBreak/>
                  <w:t>Unit code:</w:t>
                </w:r>
              </w:p>
            </w:tc>
            <w:tc>
              <w:tcPr>
                <w:tcW w:w="7455" w:type="dxa"/>
                <w:vAlign w:val="center"/>
              </w:tcPr>
              <w:p w14:paraId="35DF771F" w14:textId="70E7FCB4" w:rsidR="00C25CDC" w:rsidRPr="00877A2F" w:rsidRDefault="002C42C2" w:rsidP="00447CD8">
                <w:pPr>
                  <w:pStyle w:val="Heading2"/>
                </w:pPr>
                <w:bookmarkStart w:id="10" w:name="_Toc61450818"/>
                <w:bookmarkStart w:id="11" w:name="_Toc63776929"/>
                <w:r w:rsidRPr="00877A2F">
                  <w:rPr>
                    <w:rStyle w:val="SemiBold"/>
                    <w:rFonts w:ascii="IBM Plex Sans" w:hAnsi="IBM Plex Sans"/>
                    <w:b w:val="0"/>
                    <w:lang w:val="en-GB"/>
                  </w:rPr>
                  <w:t>MPD</w:t>
                </w:r>
                <w:r w:rsidR="008B232B" w:rsidRPr="00877A2F">
                  <w:rPr>
                    <w:rStyle w:val="SemiBold"/>
                    <w:rFonts w:ascii="IBM Plex Sans" w:hAnsi="IBM Plex Sans"/>
                    <w:b w:val="0"/>
                    <w:lang w:val="en-GB"/>
                  </w:rPr>
                  <w:t>-T1-ID-</w:t>
                </w:r>
                <w:r w:rsidR="00437C95" w:rsidRPr="00877A2F">
                  <w:rPr>
                    <w:rStyle w:val="SemiBold"/>
                    <w:rFonts w:ascii="IBM Plex Sans" w:hAnsi="IBM Plex Sans"/>
                    <w:b w:val="0"/>
                    <w:lang w:val="en-GB"/>
                  </w:rPr>
                  <w:t>C</w:t>
                </w:r>
                <w:r w:rsidR="008B232B" w:rsidRPr="00877A2F">
                  <w:rPr>
                    <w:rStyle w:val="SemiBold"/>
                    <w:rFonts w:ascii="IBM Plex Sans" w:hAnsi="IBM Plex Sans"/>
                    <w:b w:val="0"/>
                    <w:lang w:val="en-GB"/>
                  </w:rPr>
                  <w:t>1</w:t>
                </w:r>
                <w:bookmarkEnd w:id="10"/>
                <w:bookmarkEnd w:id="11"/>
              </w:p>
            </w:tc>
          </w:tr>
          <w:tr w:rsidR="00C25CDC" w:rsidRPr="00877A2F" w14:paraId="369D9DDA" w14:textId="77777777" w:rsidTr="002A469F">
            <w:trPr>
              <w:trHeight w:val="407"/>
            </w:trPr>
            <w:tc>
              <w:tcPr>
                <w:tcW w:w="1555" w:type="dxa"/>
                <w:vAlign w:val="center"/>
              </w:tcPr>
              <w:p w14:paraId="16E927E6" w14:textId="77777777" w:rsidR="00C25CDC" w:rsidRPr="00877A2F" w:rsidRDefault="00C25CDC" w:rsidP="002A469F">
                <w:pPr>
                  <w:pStyle w:val="Table"/>
                  <w:rPr>
                    <w:lang w:val="en-GB"/>
                  </w:rPr>
                </w:pPr>
                <w:r w:rsidRPr="00877A2F">
                  <w:rPr>
                    <w:lang w:val="en-GB"/>
                  </w:rPr>
                  <w:t>Unit title:</w:t>
                </w:r>
              </w:p>
            </w:tc>
            <w:tc>
              <w:tcPr>
                <w:tcW w:w="7455" w:type="dxa"/>
                <w:vAlign w:val="center"/>
              </w:tcPr>
              <w:p w14:paraId="09AC6B50" w14:textId="0C4F5AE2" w:rsidR="00C25CDC" w:rsidRPr="00447CD8" w:rsidRDefault="00A63A01" w:rsidP="00EB00D3">
                <w:pPr>
                  <w:pStyle w:val="Heading3"/>
                  <w:rPr>
                    <w:rStyle w:val="SemiBold"/>
                  </w:rPr>
                </w:pPr>
                <w:bookmarkStart w:id="12" w:name="_Toc63776930"/>
                <w:bookmarkStart w:id="13" w:name="_Toc64899864"/>
                <w:r w:rsidRPr="00447CD8">
                  <w:rPr>
                    <w:rStyle w:val="SemiBold"/>
                  </w:rPr>
                  <w:t>Materials</w:t>
                </w:r>
                <w:r w:rsidR="002E334A" w:rsidRPr="00447CD8">
                  <w:rPr>
                    <w:rStyle w:val="SemiBold"/>
                  </w:rPr>
                  <w:t>,</w:t>
                </w:r>
                <w:r w:rsidRPr="00447CD8">
                  <w:rPr>
                    <w:rStyle w:val="SemiBold"/>
                  </w:rPr>
                  <w:t xml:space="preserve"> </w:t>
                </w:r>
                <w:r w:rsidR="002E334A" w:rsidRPr="00447CD8">
                  <w:rPr>
                    <w:rStyle w:val="SemiBold"/>
                  </w:rPr>
                  <w:t>p</w:t>
                </w:r>
                <w:r w:rsidRPr="00447CD8">
                  <w:rPr>
                    <w:rStyle w:val="SemiBold"/>
                  </w:rPr>
                  <w:t xml:space="preserve">rocesses and </w:t>
                </w:r>
                <w:r w:rsidR="002E334A" w:rsidRPr="00447CD8">
                  <w:rPr>
                    <w:rStyle w:val="SemiBold"/>
                  </w:rPr>
                  <w:t>d</w:t>
                </w:r>
                <w:r w:rsidRPr="00447CD8">
                  <w:rPr>
                    <w:rStyle w:val="SemiBold"/>
                  </w:rPr>
                  <w:t>rawing inquiry</w:t>
                </w:r>
                <w:bookmarkEnd w:id="12"/>
                <w:bookmarkEnd w:id="13"/>
              </w:p>
            </w:tc>
          </w:tr>
          <w:tr w:rsidR="00C25CDC" w:rsidRPr="00877A2F" w14:paraId="3C12B006" w14:textId="77777777" w:rsidTr="002A469F">
            <w:trPr>
              <w:trHeight w:val="566"/>
            </w:trPr>
            <w:tc>
              <w:tcPr>
                <w:tcW w:w="1555" w:type="dxa"/>
                <w:vAlign w:val="center"/>
              </w:tcPr>
              <w:p w14:paraId="57BD7A1A" w14:textId="40539B5E" w:rsidR="00C25CDC" w:rsidRPr="00877A2F" w:rsidRDefault="00C25CDC" w:rsidP="002A469F">
                <w:pPr>
                  <w:pStyle w:val="Table"/>
                  <w:rPr>
                    <w:lang w:val="en-GB"/>
                  </w:rPr>
                </w:pPr>
                <w:r w:rsidRPr="00877A2F">
                  <w:rPr>
                    <w:lang w:val="en-GB"/>
                  </w:rPr>
                  <w:t xml:space="preserve">Study </w:t>
                </w:r>
                <w:r w:rsidR="009331C1" w:rsidRPr="00877A2F">
                  <w:rPr>
                    <w:lang w:val="en-GB"/>
                  </w:rPr>
                  <w:t>mins</w:t>
                </w:r>
                <w:r w:rsidRPr="00877A2F">
                  <w:rPr>
                    <w:lang w:val="en-GB"/>
                  </w:rPr>
                  <w:t>:</w:t>
                </w:r>
              </w:p>
            </w:tc>
            <w:tc>
              <w:tcPr>
                <w:tcW w:w="7455" w:type="dxa"/>
                <w:vAlign w:val="center"/>
              </w:tcPr>
              <w:p w14:paraId="1B022358" w14:textId="627C316C" w:rsidR="00C25CDC" w:rsidRPr="00877A2F" w:rsidRDefault="00EF3893" w:rsidP="002A469F">
                <w:pPr>
                  <w:pStyle w:val="Table"/>
                  <w:rPr>
                    <w:lang w:val="en-GB"/>
                  </w:rPr>
                </w:pPr>
                <w:r w:rsidRPr="00877A2F">
                  <w:rPr>
                    <w:lang w:val="en-GB"/>
                  </w:rPr>
                  <w:t>30</w:t>
                </w:r>
              </w:p>
            </w:tc>
          </w:tr>
          <w:tr w:rsidR="00C25CDC" w:rsidRPr="00877A2F" w14:paraId="65038A39" w14:textId="77777777" w:rsidTr="009F0723">
            <w:trPr>
              <w:trHeight w:val="1586"/>
            </w:trPr>
            <w:tc>
              <w:tcPr>
                <w:tcW w:w="1555" w:type="dxa"/>
                <w:vAlign w:val="center"/>
              </w:tcPr>
              <w:p w14:paraId="33F7B3D7" w14:textId="77777777" w:rsidR="00C25CDC" w:rsidRPr="00877A2F" w:rsidRDefault="00C25CDC" w:rsidP="002A469F">
                <w:pPr>
                  <w:pStyle w:val="Table"/>
                  <w:rPr>
                    <w:lang w:val="en-GB"/>
                  </w:rPr>
                </w:pPr>
                <w:r w:rsidRPr="00877A2F">
                  <w:rPr>
                    <w:lang w:val="en-GB"/>
                  </w:rPr>
                  <w:t>Learning outcomes:</w:t>
                </w:r>
              </w:p>
            </w:tc>
            <w:tc>
              <w:tcPr>
                <w:tcW w:w="7455" w:type="dxa"/>
                <w:vAlign w:val="center"/>
              </w:tcPr>
              <w:p w14:paraId="590D0895" w14:textId="77777777" w:rsidR="00C25CDC" w:rsidRPr="00877A2F" w:rsidRDefault="00C25CDC" w:rsidP="002A469F">
                <w:pPr>
                  <w:pStyle w:val="Table"/>
                  <w:rPr>
                    <w:lang w:val="en-GB"/>
                  </w:rPr>
                </w:pPr>
                <w:r w:rsidRPr="00877A2F">
                  <w:rPr>
                    <w:lang w:val="en-GB"/>
                  </w:rPr>
                  <w:t>Students should be able to:</w:t>
                </w:r>
              </w:p>
              <w:p w14:paraId="700938C8" w14:textId="77777777" w:rsidR="00766772" w:rsidRPr="00877A2F" w:rsidRDefault="009F0723" w:rsidP="00865746">
                <w:pPr>
                  <w:pStyle w:val="Table"/>
                  <w:numPr>
                    <w:ilvl w:val="0"/>
                    <w:numId w:val="7"/>
                  </w:numPr>
                  <w:rPr>
                    <w:lang w:val="en-GB"/>
                  </w:rPr>
                </w:pPr>
                <w:r w:rsidRPr="00877A2F">
                  <w:rPr>
                    <w:lang w:val="en-GB"/>
                  </w:rPr>
                  <w:t>Recognise how materials, processes and drawing are the building block of design education;</w:t>
                </w:r>
              </w:p>
              <w:p w14:paraId="7BBF9664" w14:textId="77777777" w:rsidR="009F0723" w:rsidRPr="00877A2F" w:rsidRDefault="009F0723" w:rsidP="00865746">
                <w:pPr>
                  <w:pStyle w:val="Table"/>
                  <w:numPr>
                    <w:ilvl w:val="0"/>
                    <w:numId w:val="7"/>
                  </w:numPr>
                  <w:rPr>
                    <w:lang w:val="en-GB"/>
                  </w:rPr>
                </w:pPr>
                <w:r w:rsidRPr="00877A2F">
                  <w:rPr>
                    <w:lang w:val="en-GB"/>
                  </w:rPr>
                  <w:t>Identify how to use local materials responsibly;</w:t>
                </w:r>
              </w:p>
              <w:p w14:paraId="40BB1AE5" w14:textId="1B141963" w:rsidR="009F0723" w:rsidRPr="00877A2F" w:rsidRDefault="009F0723" w:rsidP="00865746">
                <w:pPr>
                  <w:pStyle w:val="Table"/>
                  <w:numPr>
                    <w:ilvl w:val="0"/>
                    <w:numId w:val="7"/>
                  </w:numPr>
                  <w:rPr>
                    <w:lang w:val="en-GB"/>
                  </w:rPr>
                </w:pPr>
                <w:r w:rsidRPr="00877A2F">
                  <w:rPr>
                    <w:lang w:val="en-GB"/>
                  </w:rPr>
                  <w:t>Formulate reflective practice.</w:t>
                </w:r>
              </w:p>
            </w:tc>
          </w:tr>
          <w:tr w:rsidR="00C25CDC" w:rsidRPr="00877A2F" w14:paraId="33B2E9DD" w14:textId="77777777" w:rsidTr="002A469F">
            <w:trPr>
              <w:trHeight w:val="663"/>
            </w:trPr>
            <w:tc>
              <w:tcPr>
                <w:tcW w:w="1555" w:type="dxa"/>
                <w:vAlign w:val="center"/>
              </w:tcPr>
              <w:p w14:paraId="53DA8E0A" w14:textId="77777777" w:rsidR="00C25CDC" w:rsidRPr="00877A2F" w:rsidRDefault="00C25CDC" w:rsidP="002A469F">
                <w:pPr>
                  <w:pStyle w:val="Table"/>
                  <w:rPr>
                    <w:lang w:val="en-GB"/>
                  </w:rPr>
                </w:pPr>
                <w:r w:rsidRPr="00877A2F">
                  <w:rPr>
                    <w:lang w:val="en-GB"/>
                  </w:rPr>
                  <w:t>Description:</w:t>
                </w:r>
              </w:p>
            </w:tc>
            <w:tc>
              <w:tcPr>
                <w:tcW w:w="7455" w:type="dxa"/>
                <w:vAlign w:val="center"/>
              </w:tcPr>
              <w:p w14:paraId="0287ED9A" w14:textId="0E80F457" w:rsidR="00C25CDC" w:rsidRPr="00166015" w:rsidRDefault="006439B0" w:rsidP="002A469F">
                <w:pPr>
                  <w:pStyle w:val="Table"/>
                  <w:rPr>
                    <w:lang w:val="en-HK"/>
                  </w:rPr>
                </w:pPr>
                <w:r w:rsidRPr="00877A2F">
                  <w:rPr>
                    <w:lang w:val="en-GB"/>
                  </w:rPr>
                  <w:t>This unit introduces students to</w:t>
                </w:r>
                <w:r w:rsidR="00166015">
                  <w:rPr>
                    <w:lang w:val="en-GB"/>
                  </w:rPr>
                  <w:t xml:space="preserve"> </w:t>
                </w:r>
                <w:r w:rsidR="00166015" w:rsidRPr="00166015">
                  <w:rPr>
                    <w:lang w:val="en-HK"/>
                  </w:rPr>
                  <w:t xml:space="preserve">Practical and thinking skills in communicating </w:t>
                </w:r>
                <w:r w:rsidR="001A3257" w:rsidRPr="00166015">
                  <w:rPr>
                    <w:lang w:val="en-HK"/>
                  </w:rPr>
                  <w:t>ideas,</w:t>
                </w:r>
                <w:r w:rsidR="00166015" w:rsidRPr="00166015">
                  <w:rPr>
                    <w:lang w:val="en-HK"/>
                  </w:rPr>
                  <w:t xml:space="preserve"> perceptions and design through processes in drawing and </w:t>
                </w:r>
                <w:r w:rsidR="001A3257" w:rsidRPr="00166015">
                  <w:rPr>
                    <w:lang w:val="en-HK"/>
                  </w:rPr>
                  <w:t>making;</w:t>
                </w:r>
                <w:r w:rsidR="00166015" w:rsidRPr="00166015">
                  <w:rPr>
                    <w:lang w:val="en-HK"/>
                  </w:rPr>
                  <w:t xml:space="preserve"> development of hand</w:t>
                </w:r>
                <w:r w:rsidR="00166015">
                  <w:rPr>
                    <w:lang w:val="en-HK"/>
                  </w:rPr>
                  <w:t xml:space="preserve">, </w:t>
                </w:r>
                <w:r w:rsidR="00166015" w:rsidRPr="00166015">
                  <w:rPr>
                    <w:lang w:val="en-HK"/>
                  </w:rPr>
                  <w:t>eye</w:t>
                </w:r>
                <w:r w:rsidR="00166015">
                  <w:rPr>
                    <w:lang w:val="en-HK"/>
                  </w:rPr>
                  <w:t xml:space="preserve"> </w:t>
                </w:r>
                <w:r w:rsidR="00166015" w:rsidRPr="00166015">
                  <w:rPr>
                    <w:lang w:val="en-HK"/>
                  </w:rPr>
                  <w:t>and brain co</w:t>
                </w:r>
                <w:r w:rsidR="00E65FC2">
                  <w:rPr>
                    <w:lang w:val="en-HK"/>
                  </w:rPr>
                  <w:t>-</w:t>
                </w:r>
                <w:r w:rsidR="00166015" w:rsidRPr="00166015">
                  <w:rPr>
                    <w:lang w:val="en-HK"/>
                  </w:rPr>
                  <w:t xml:space="preserve">ordination skills, </w:t>
                </w:r>
                <w:r w:rsidR="00E65FC2">
                  <w:rPr>
                    <w:lang w:val="en-HK"/>
                  </w:rPr>
                  <w:t xml:space="preserve">resulting in the </w:t>
                </w:r>
                <w:r w:rsidR="00166015" w:rsidRPr="00166015">
                  <w:rPr>
                    <w:lang w:val="en-HK"/>
                  </w:rPr>
                  <w:t>understanding and appreciation of visual aesthetics through use of materials and processes in drawing and making.</w:t>
                </w:r>
              </w:p>
            </w:tc>
          </w:tr>
          <w:tr w:rsidR="00C25CDC" w:rsidRPr="00877A2F" w14:paraId="4405EFB4" w14:textId="77777777" w:rsidTr="00753CCD">
            <w:trPr>
              <w:trHeight w:val="1292"/>
            </w:trPr>
            <w:tc>
              <w:tcPr>
                <w:tcW w:w="1555" w:type="dxa"/>
                <w:vAlign w:val="center"/>
              </w:tcPr>
              <w:p w14:paraId="71C2909C" w14:textId="77777777" w:rsidR="00C25CDC" w:rsidRPr="00877A2F" w:rsidRDefault="00C25CDC" w:rsidP="002A469F">
                <w:pPr>
                  <w:pStyle w:val="Table"/>
                  <w:rPr>
                    <w:lang w:val="en-GB"/>
                  </w:rPr>
                </w:pPr>
                <w:r w:rsidRPr="00877A2F">
                  <w:rPr>
                    <w:lang w:val="en-GB"/>
                  </w:rPr>
                  <w:t>Teaching and learning delivery:</w:t>
                </w:r>
              </w:p>
            </w:tc>
            <w:tc>
              <w:tcPr>
                <w:tcW w:w="7455" w:type="dxa"/>
                <w:vAlign w:val="center"/>
              </w:tcPr>
              <w:p w14:paraId="532DCB68" w14:textId="77777777" w:rsidR="00675B28" w:rsidRPr="00877A2F" w:rsidRDefault="00675B28" w:rsidP="00675B28">
                <w:pPr>
                  <w:pStyle w:val="Table"/>
                  <w:rPr>
                    <w:lang w:val="en-GB"/>
                  </w:rPr>
                </w:pPr>
                <w:r w:rsidRPr="00877A2F">
                  <w:rPr>
                    <w:lang w:val="en-GB"/>
                  </w:rPr>
                  <w:t>This unit will comprise of:</w:t>
                </w:r>
              </w:p>
              <w:p w14:paraId="11043D6D" w14:textId="2830ADBC" w:rsidR="00D42E30" w:rsidRPr="00D42E30" w:rsidRDefault="00D42E30" w:rsidP="00865746">
                <w:pPr>
                  <w:pStyle w:val="Table"/>
                  <w:numPr>
                    <w:ilvl w:val="0"/>
                    <w:numId w:val="5"/>
                  </w:numPr>
                  <w:rPr>
                    <w:lang w:val="en-GB"/>
                  </w:rPr>
                </w:pPr>
                <w:r w:rsidRPr="00D42E30">
                  <w:rPr>
                    <w:lang w:val="en-GB"/>
                  </w:rPr>
                  <w:t xml:space="preserve">Theory seminar on </w:t>
                </w:r>
                <w:r w:rsidR="009F0723" w:rsidRPr="00877A2F">
                  <w:rPr>
                    <w:lang w:val="en-GB"/>
                  </w:rPr>
                  <w:t>m</w:t>
                </w:r>
                <w:r w:rsidRPr="00877A2F">
                  <w:rPr>
                    <w:lang w:val="en-GB"/>
                  </w:rPr>
                  <w:t>aterials, processes and drawing</w:t>
                </w:r>
                <w:r w:rsidRPr="00D42E30">
                  <w:rPr>
                    <w:lang w:val="en-GB"/>
                  </w:rPr>
                  <w:t>;</w:t>
                </w:r>
              </w:p>
              <w:p w14:paraId="6AB546C0" w14:textId="122577CF" w:rsidR="00D42E30" w:rsidRPr="00D42E30" w:rsidRDefault="00D42E30" w:rsidP="00865746">
                <w:pPr>
                  <w:pStyle w:val="Table"/>
                  <w:numPr>
                    <w:ilvl w:val="0"/>
                    <w:numId w:val="5"/>
                  </w:numPr>
                  <w:rPr>
                    <w:lang w:val="en-GB"/>
                  </w:rPr>
                </w:pPr>
                <w:r w:rsidRPr="00D42E30">
                  <w:rPr>
                    <w:lang w:val="en-GB"/>
                  </w:rPr>
                  <w:t>Case study analysis</w:t>
                </w:r>
                <w:r w:rsidR="009F0723" w:rsidRPr="00877A2F">
                  <w:rPr>
                    <w:lang w:val="en-GB"/>
                  </w:rPr>
                  <w:t xml:space="preserve"> of local materials</w:t>
                </w:r>
                <w:r w:rsidRPr="00D42E30">
                  <w:rPr>
                    <w:lang w:val="en-GB"/>
                  </w:rPr>
                  <w:t>;</w:t>
                </w:r>
              </w:p>
              <w:p w14:paraId="5032B2E6" w14:textId="4F745F0C" w:rsidR="00C25CDC" w:rsidRPr="00877A2F" w:rsidRDefault="00D42E30" w:rsidP="00865746">
                <w:pPr>
                  <w:pStyle w:val="Table"/>
                  <w:numPr>
                    <w:ilvl w:val="0"/>
                    <w:numId w:val="5"/>
                  </w:numPr>
                  <w:rPr>
                    <w:lang w:val="en-GB"/>
                  </w:rPr>
                </w:pPr>
                <w:r w:rsidRPr="00877A2F">
                  <w:rPr>
                    <w:lang w:val="en-GB"/>
                  </w:rPr>
                  <w:t xml:space="preserve">Self-directed </w:t>
                </w:r>
                <w:r w:rsidR="009F0723" w:rsidRPr="00877A2F">
                  <w:rPr>
                    <w:lang w:val="en-GB"/>
                  </w:rPr>
                  <w:t>reflection.</w:t>
                </w:r>
              </w:p>
            </w:tc>
          </w:tr>
          <w:tr w:rsidR="00C25CDC" w:rsidRPr="00530D9F" w14:paraId="44702CF1" w14:textId="77777777" w:rsidTr="002A469F">
            <w:trPr>
              <w:trHeight w:val="529"/>
            </w:trPr>
            <w:tc>
              <w:tcPr>
                <w:tcW w:w="1555" w:type="dxa"/>
                <w:vAlign w:val="center"/>
              </w:tcPr>
              <w:p w14:paraId="32C9B78A" w14:textId="77777777" w:rsidR="00C25CDC" w:rsidRPr="00877A2F" w:rsidRDefault="00C25CDC" w:rsidP="002A469F">
                <w:pPr>
                  <w:pStyle w:val="Table"/>
                  <w:rPr>
                    <w:lang w:val="en-GB"/>
                  </w:rPr>
                </w:pPr>
                <w:r w:rsidRPr="00877A2F">
                  <w:rPr>
                    <w:lang w:val="en-GB"/>
                  </w:rPr>
                  <w:t>Assessment:</w:t>
                </w:r>
              </w:p>
            </w:tc>
            <w:tc>
              <w:tcPr>
                <w:tcW w:w="7455" w:type="dxa"/>
                <w:vAlign w:val="center"/>
              </w:tcPr>
              <w:p w14:paraId="7F92F93A" w14:textId="438BF9B7" w:rsidR="00C25CDC" w:rsidRPr="00877A2F" w:rsidRDefault="00E65FC2" w:rsidP="002A469F">
                <w:pPr>
                  <w:pStyle w:val="Table"/>
                  <w:rPr>
                    <w:lang w:val="en-GB"/>
                  </w:rPr>
                </w:pPr>
                <w:r>
                  <w:rPr>
                    <w:lang w:val="en-GB"/>
                  </w:rPr>
                  <w:t>Quiz</w:t>
                </w:r>
                <w:r w:rsidR="00530D9F">
                  <w:rPr>
                    <w:lang w:val="en-GB"/>
                  </w:rPr>
                  <w:t xml:space="preserve">, forum </w:t>
                </w:r>
                <w:r>
                  <w:rPr>
                    <w:lang w:val="en-GB"/>
                  </w:rPr>
                  <w:t xml:space="preserve">post </w:t>
                </w:r>
                <w:r w:rsidR="00530D9F">
                  <w:rPr>
                    <w:lang w:val="en-GB"/>
                  </w:rPr>
                  <w:t>and written annotation in a journal/sketchbook.</w:t>
                </w:r>
              </w:p>
            </w:tc>
          </w:tr>
        </w:tbl>
        <w:p w14:paraId="115AD811" w14:textId="094D690A" w:rsidR="00796458" w:rsidRPr="00877A2F" w:rsidRDefault="00C36361" w:rsidP="002B3A23">
          <w:pPr>
            <w:pStyle w:val="NoSpacing"/>
            <w:ind w:right="440"/>
            <w:rPr>
              <w:color w:val="3B3838" w:themeColor="background2" w:themeShade="40"/>
              <w:sz w:val="24"/>
              <w:szCs w:val="24"/>
              <w:lang w:val="en-GB"/>
            </w:rPr>
          </w:pPr>
        </w:p>
      </w:sdtContent>
    </w:sdt>
    <w:p w14:paraId="4EFCEB96" w14:textId="77777777" w:rsidR="00A43077" w:rsidRPr="00877A2F" w:rsidRDefault="00A43077">
      <w:pPr>
        <w:rPr>
          <w:rFonts w:ascii="IBM Plex Sans" w:eastAsiaTheme="minorHAnsi" w:hAnsi="IBM Plex Sans"/>
          <w:bCs/>
          <w:sz w:val="22"/>
          <w:lang w:val="en-GB"/>
        </w:rPr>
      </w:pPr>
      <w:r w:rsidRPr="00877A2F">
        <w:rPr>
          <w:lang w:val="en-GB"/>
        </w:rPr>
        <w:br w:type="page"/>
      </w:r>
    </w:p>
    <w:tbl>
      <w:tblPr>
        <w:tblStyle w:val="TableGrid"/>
        <w:tblW w:w="0" w:type="auto"/>
        <w:tblLook w:val="04A0" w:firstRow="1" w:lastRow="0" w:firstColumn="1" w:lastColumn="0" w:noHBand="0" w:noVBand="1"/>
      </w:tblPr>
      <w:tblGrid>
        <w:gridCol w:w="1555"/>
        <w:gridCol w:w="7455"/>
      </w:tblGrid>
      <w:tr w:rsidR="00E6670B" w:rsidRPr="00877A2F" w14:paraId="573365FA" w14:textId="77777777" w:rsidTr="002A469F">
        <w:trPr>
          <w:trHeight w:val="502"/>
        </w:trPr>
        <w:tc>
          <w:tcPr>
            <w:tcW w:w="1555" w:type="dxa"/>
            <w:vAlign w:val="center"/>
          </w:tcPr>
          <w:p w14:paraId="1F0D16F8" w14:textId="77777777" w:rsidR="00E6670B" w:rsidRPr="00877A2F" w:rsidRDefault="00E6670B" w:rsidP="002A469F">
            <w:pPr>
              <w:pStyle w:val="Table"/>
              <w:rPr>
                <w:lang w:val="en-GB"/>
              </w:rPr>
            </w:pPr>
            <w:r w:rsidRPr="00877A2F">
              <w:rPr>
                <w:lang w:val="en-GB"/>
              </w:rPr>
              <w:lastRenderedPageBreak/>
              <w:t>Unit code:</w:t>
            </w:r>
          </w:p>
        </w:tc>
        <w:tc>
          <w:tcPr>
            <w:tcW w:w="7455" w:type="dxa"/>
            <w:vAlign w:val="center"/>
          </w:tcPr>
          <w:p w14:paraId="5436D919" w14:textId="40D27622" w:rsidR="00E6670B" w:rsidRPr="00877A2F" w:rsidRDefault="002C42C2" w:rsidP="00437C95">
            <w:pPr>
              <w:pStyle w:val="Heading2"/>
              <w:rPr>
                <w:lang w:val="en-GB"/>
              </w:rPr>
            </w:pPr>
            <w:bookmarkStart w:id="14" w:name="_Toc63776931"/>
            <w:r w:rsidRPr="00877A2F">
              <w:rPr>
                <w:lang w:val="en-GB"/>
              </w:rPr>
              <w:t>MPD</w:t>
            </w:r>
            <w:r w:rsidR="00E6670B" w:rsidRPr="00877A2F">
              <w:rPr>
                <w:lang w:val="en-GB"/>
              </w:rPr>
              <w:t>-T1-P1</w:t>
            </w:r>
            <w:bookmarkEnd w:id="14"/>
          </w:p>
        </w:tc>
      </w:tr>
      <w:tr w:rsidR="00E6670B" w:rsidRPr="00877A2F" w14:paraId="03F98BB8" w14:textId="77777777" w:rsidTr="002A469F">
        <w:trPr>
          <w:trHeight w:val="407"/>
        </w:trPr>
        <w:tc>
          <w:tcPr>
            <w:tcW w:w="1555" w:type="dxa"/>
            <w:vAlign w:val="center"/>
          </w:tcPr>
          <w:p w14:paraId="69DC161D" w14:textId="77777777" w:rsidR="00E6670B" w:rsidRPr="00877A2F" w:rsidRDefault="00E6670B" w:rsidP="00E6670B">
            <w:pPr>
              <w:pStyle w:val="Table"/>
              <w:rPr>
                <w:lang w:val="en-GB"/>
              </w:rPr>
            </w:pPr>
            <w:r w:rsidRPr="00877A2F">
              <w:rPr>
                <w:lang w:val="en-GB"/>
              </w:rPr>
              <w:t>Unit title:</w:t>
            </w:r>
          </w:p>
        </w:tc>
        <w:tc>
          <w:tcPr>
            <w:tcW w:w="7455" w:type="dxa"/>
            <w:vAlign w:val="center"/>
          </w:tcPr>
          <w:p w14:paraId="3B493EC3" w14:textId="67EB486B" w:rsidR="00E6670B" w:rsidRPr="00447CD8" w:rsidRDefault="00E6670B" w:rsidP="00447CD8">
            <w:pPr>
              <w:pStyle w:val="Heading3"/>
              <w:rPr>
                <w:rStyle w:val="SemiBold"/>
              </w:rPr>
            </w:pPr>
            <w:bookmarkStart w:id="15" w:name="_Toc63776932"/>
            <w:bookmarkStart w:id="16" w:name="_Toc64899865"/>
            <w:r w:rsidRPr="00447CD8">
              <w:rPr>
                <w:rStyle w:val="SemiBold"/>
              </w:rPr>
              <w:t xml:space="preserve">Individual </w:t>
            </w:r>
            <w:r w:rsidR="00447CD8">
              <w:rPr>
                <w:rStyle w:val="SemiBold"/>
              </w:rPr>
              <w:t>P</w:t>
            </w:r>
            <w:r w:rsidRPr="00447CD8">
              <w:rPr>
                <w:rStyle w:val="SemiBold"/>
              </w:rPr>
              <w:t>roject</w:t>
            </w:r>
            <w:bookmarkEnd w:id="15"/>
            <w:r w:rsidR="00B81AA6">
              <w:rPr>
                <w:rStyle w:val="SemiBold"/>
              </w:rPr>
              <w:t>–</w:t>
            </w:r>
            <w:r w:rsidR="00B81AA6" w:rsidRPr="00B81AA6">
              <w:rPr>
                <w:rFonts w:ascii="IBM Plex Sans SemiBold" w:hAnsi="IBM Plex Sans SemiBold"/>
                <w:b/>
                <w:lang w:val="en-HK"/>
              </w:rPr>
              <w:t>local material</w:t>
            </w:r>
            <w:r w:rsidR="00B81AA6">
              <w:rPr>
                <w:rFonts w:ascii="IBM Plex Sans SemiBold" w:hAnsi="IBM Plex Sans SemiBold"/>
                <w:b/>
                <w:lang w:val="en-HK"/>
              </w:rPr>
              <w:t>s</w:t>
            </w:r>
            <w:bookmarkEnd w:id="16"/>
          </w:p>
        </w:tc>
      </w:tr>
      <w:tr w:rsidR="00E6670B" w:rsidRPr="00877A2F" w14:paraId="2E2CF3EC" w14:textId="77777777" w:rsidTr="002A469F">
        <w:trPr>
          <w:trHeight w:val="566"/>
        </w:trPr>
        <w:tc>
          <w:tcPr>
            <w:tcW w:w="1555" w:type="dxa"/>
            <w:vAlign w:val="center"/>
          </w:tcPr>
          <w:p w14:paraId="1771D342" w14:textId="6C009CE5" w:rsidR="00E6670B" w:rsidRPr="00877A2F" w:rsidRDefault="00E6670B" w:rsidP="00E6670B">
            <w:pPr>
              <w:pStyle w:val="Table"/>
              <w:rPr>
                <w:lang w:val="en-GB"/>
              </w:rPr>
            </w:pPr>
            <w:r w:rsidRPr="00877A2F">
              <w:rPr>
                <w:lang w:val="en-GB"/>
              </w:rPr>
              <w:t xml:space="preserve">Study </w:t>
            </w:r>
            <w:r w:rsidR="009C1703" w:rsidRPr="00877A2F">
              <w:rPr>
                <w:lang w:val="en-GB"/>
              </w:rPr>
              <w:t>mins</w:t>
            </w:r>
            <w:r w:rsidRPr="00877A2F">
              <w:rPr>
                <w:lang w:val="en-GB"/>
              </w:rPr>
              <w:t>:</w:t>
            </w:r>
          </w:p>
        </w:tc>
        <w:tc>
          <w:tcPr>
            <w:tcW w:w="7455" w:type="dxa"/>
            <w:vAlign w:val="center"/>
          </w:tcPr>
          <w:p w14:paraId="04C25469" w14:textId="47A9A564" w:rsidR="00E6670B" w:rsidRPr="00877A2F" w:rsidRDefault="009C1703" w:rsidP="00E6670B">
            <w:pPr>
              <w:pStyle w:val="Table"/>
              <w:rPr>
                <w:lang w:val="en-GB"/>
              </w:rPr>
            </w:pPr>
            <w:r w:rsidRPr="00877A2F">
              <w:rPr>
                <w:lang w:val="en-GB"/>
              </w:rPr>
              <w:t>45</w:t>
            </w:r>
          </w:p>
        </w:tc>
      </w:tr>
      <w:tr w:rsidR="00E6670B" w:rsidRPr="00877A2F" w14:paraId="28A07685" w14:textId="77777777" w:rsidTr="004B09DA">
        <w:trPr>
          <w:trHeight w:val="1445"/>
        </w:trPr>
        <w:tc>
          <w:tcPr>
            <w:tcW w:w="1555" w:type="dxa"/>
            <w:vAlign w:val="center"/>
          </w:tcPr>
          <w:p w14:paraId="0D966BEB" w14:textId="77777777" w:rsidR="00E6670B" w:rsidRPr="00877A2F" w:rsidRDefault="00E6670B" w:rsidP="00E6670B">
            <w:pPr>
              <w:pStyle w:val="Table"/>
              <w:rPr>
                <w:lang w:val="en-GB"/>
              </w:rPr>
            </w:pPr>
            <w:r w:rsidRPr="00877A2F">
              <w:rPr>
                <w:lang w:val="en-GB"/>
              </w:rPr>
              <w:t>Learning outcomes:</w:t>
            </w:r>
          </w:p>
        </w:tc>
        <w:tc>
          <w:tcPr>
            <w:tcW w:w="7455" w:type="dxa"/>
            <w:vAlign w:val="center"/>
          </w:tcPr>
          <w:p w14:paraId="25E0A90B" w14:textId="77777777" w:rsidR="00E6670B" w:rsidRPr="00877A2F" w:rsidRDefault="00E6670B" w:rsidP="00E6670B">
            <w:pPr>
              <w:pStyle w:val="Table"/>
              <w:rPr>
                <w:lang w:val="en-GB"/>
              </w:rPr>
            </w:pPr>
            <w:r w:rsidRPr="00877A2F">
              <w:rPr>
                <w:lang w:val="en-GB"/>
              </w:rPr>
              <w:t>Students should be able to:</w:t>
            </w:r>
          </w:p>
          <w:p w14:paraId="6980FD73" w14:textId="0C986707" w:rsidR="00E068AA" w:rsidRPr="00877A2F" w:rsidRDefault="004B09DA" w:rsidP="00865746">
            <w:pPr>
              <w:pStyle w:val="Table"/>
              <w:numPr>
                <w:ilvl w:val="0"/>
                <w:numId w:val="8"/>
              </w:numPr>
              <w:rPr>
                <w:lang w:val="en-GB"/>
              </w:rPr>
            </w:pPr>
            <w:r w:rsidRPr="00877A2F">
              <w:rPr>
                <w:lang w:val="en-GB"/>
              </w:rPr>
              <w:t>Translate a project briefing</w:t>
            </w:r>
            <w:r w:rsidR="00E65FC2">
              <w:rPr>
                <w:lang w:val="en-GB"/>
              </w:rPr>
              <w:t>;</w:t>
            </w:r>
          </w:p>
          <w:p w14:paraId="59B39E04" w14:textId="77777777" w:rsidR="004B09DA" w:rsidRPr="00877A2F" w:rsidRDefault="004B09DA" w:rsidP="00865746">
            <w:pPr>
              <w:pStyle w:val="Table"/>
              <w:numPr>
                <w:ilvl w:val="0"/>
                <w:numId w:val="8"/>
              </w:numPr>
              <w:rPr>
                <w:lang w:val="en-GB"/>
              </w:rPr>
            </w:pPr>
            <w:r w:rsidRPr="00877A2F">
              <w:rPr>
                <w:lang w:val="en-GB"/>
              </w:rPr>
              <w:t>Apply their making and doing craft skills;</w:t>
            </w:r>
          </w:p>
          <w:p w14:paraId="5EB6DF46" w14:textId="3B140C1B" w:rsidR="004B09DA" w:rsidRPr="00877A2F" w:rsidRDefault="004B09DA" w:rsidP="00865746">
            <w:pPr>
              <w:pStyle w:val="Table"/>
              <w:numPr>
                <w:ilvl w:val="0"/>
                <w:numId w:val="8"/>
              </w:numPr>
              <w:rPr>
                <w:lang w:val="en-GB"/>
              </w:rPr>
            </w:pPr>
            <w:r w:rsidRPr="00877A2F">
              <w:rPr>
                <w:lang w:val="en-GB"/>
              </w:rPr>
              <w:t>Appraise their work through reflection.</w:t>
            </w:r>
          </w:p>
        </w:tc>
      </w:tr>
      <w:tr w:rsidR="00E6670B" w:rsidRPr="00877A2F" w14:paraId="66160364" w14:textId="77777777" w:rsidTr="00D46798">
        <w:trPr>
          <w:trHeight w:val="2258"/>
        </w:trPr>
        <w:tc>
          <w:tcPr>
            <w:tcW w:w="1555" w:type="dxa"/>
            <w:vAlign w:val="center"/>
          </w:tcPr>
          <w:p w14:paraId="2EEF89FC" w14:textId="77777777" w:rsidR="00E6670B" w:rsidRPr="00877A2F" w:rsidRDefault="00E6670B" w:rsidP="00E6670B">
            <w:pPr>
              <w:pStyle w:val="Table"/>
              <w:rPr>
                <w:lang w:val="en-GB"/>
              </w:rPr>
            </w:pPr>
            <w:r w:rsidRPr="00877A2F">
              <w:rPr>
                <w:lang w:val="en-GB"/>
              </w:rPr>
              <w:t>Description:</w:t>
            </w:r>
          </w:p>
        </w:tc>
        <w:tc>
          <w:tcPr>
            <w:tcW w:w="7455" w:type="dxa"/>
            <w:vAlign w:val="center"/>
          </w:tcPr>
          <w:p w14:paraId="6F4BDE99" w14:textId="64FF2B47" w:rsidR="004C3643" w:rsidRPr="004C3643" w:rsidRDefault="00E65FC2" w:rsidP="004C3643">
            <w:pPr>
              <w:pStyle w:val="Table"/>
              <w:rPr>
                <w:lang w:val="en-HK"/>
              </w:rPr>
            </w:pPr>
            <w:r>
              <w:rPr>
                <w:lang w:val="en-GB"/>
              </w:rPr>
              <w:t xml:space="preserve">The kick-off </w:t>
            </w:r>
            <w:r w:rsidR="00D46798">
              <w:rPr>
                <w:lang w:val="en-GB"/>
              </w:rPr>
              <w:t xml:space="preserve">practice based </w:t>
            </w:r>
            <w:r>
              <w:rPr>
                <w:lang w:val="en-GB"/>
              </w:rPr>
              <w:t xml:space="preserve">project will develop students awareness of design and </w:t>
            </w:r>
            <w:r w:rsidRPr="00B0651E">
              <w:rPr>
                <w:i/>
                <w:iCs/>
                <w:lang w:val="en-GB"/>
              </w:rPr>
              <w:t>designerly ways of thinking</w:t>
            </w:r>
            <w:r>
              <w:rPr>
                <w:lang w:val="en-GB"/>
              </w:rPr>
              <w:t xml:space="preserve"> </w:t>
            </w:r>
            <w:r w:rsidR="004C3643" w:rsidRPr="004C3643">
              <w:rPr>
                <w:lang w:val="en-HK"/>
              </w:rPr>
              <w:t>plac</w:t>
            </w:r>
            <w:r w:rsidR="004C3643">
              <w:rPr>
                <w:lang w:val="en-HK"/>
              </w:rPr>
              <w:t>ing</w:t>
            </w:r>
            <w:r w:rsidR="004C3643" w:rsidRPr="004C3643">
              <w:rPr>
                <w:lang w:val="en-HK"/>
              </w:rPr>
              <w:t xml:space="preserve"> a great deal of emphasis on the development and communication of ideas and creative thinking</w:t>
            </w:r>
            <w:r w:rsidR="004C3643">
              <w:rPr>
                <w:lang w:val="en-HK"/>
              </w:rPr>
              <w:t xml:space="preserve"> as</w:t>
            </w:r>
          </w:p>
          <w:p w14:paraId="368D4ED5" w14:textId="5FF32F5A" w:rsidR="00E6670B" w:rsidRPr="00877A2F" w:rsidRDefault="00E65FC2" w:rsidP="007B1B51">
            <w:pPr>
              <w:pStyle w:val="Table"/>
              <w:rPr>
                <w:lang w:val="en-GB"/>
              </w:rPr>
            </w:pPr>
            <w:r>
              <w:rPr>
                <w:lang w:val="en-GB"/>
              </w:rPr>
              <w:t xml:space="preserve">initiated at the Bauhaus School </w:t>
            </w:r>
            <w:r w:rsidR="004C3643">
              <w:rPr>
                <w:lang w:val="en-GB"/>
              </w:rPr>
              <w:t>Basic Course (</w:t>
            </w:r>
            <w:r>
              <w:rPr>
                <w:lang w:val="en-GB"/>
              </w:rPr>
              <w:t>foundation program</w:t>
            </w:r>
            <w:r w:rsidR="004C3643">
              <w:rPr>
                <w:lang w:val="en-GB"/>
              </w:rPr>
              <w:t>)</w:t>
            </w:r>
            <w:r>
              <w:rPr>
                <w:lang w:val="en-GB"/>
              </w:rPr>
              <w:t>.</w:t>
            </w:r>
            <w:r w:rsidR="004C3643">
              <w:rPr>
                <w:lang w:val="en-GB"/>
              </w:rPr>
              <w:t xml:space="preserve"> </w:t>
            </w:r>
            <w:r w:rsidR="00E068AA" w:rsidRPr="00877A2F">
              <w:rPr>
                <w:lang w:val="en-GB"/>
              </w:rPr>
              <w:t xml:space="preserve">Students will be expected to produce </w:t>
            </w:r>
            <w:r w:rsidR="004C3643">
              <w:rPr>
                <w:lang w:val="en-GB"/>
              </w:rPr>
              <w:t>a</w:t>
            </w:r>
            <w:r w:rsidR="00E068AA" w:rsidRPr="00877A2F">
              <w:rPr>
                <w:lang w:val="en-GB"/>
              </w:rPr>
              <w:t xml:space="preserve"> final outcome to a high level of aesthetic professionalism</w:t>
            </w:r>
            <w:r w:rsidR="004C3643">
              <w:rPr>
                <w:lang w:val="en-GB"/>
              </w:rPr>
              <w:t xml:space="preserve"> and evidence research in the form of </w:t>
            </w:r>
            <w:r w:rsidR="00B4320E">
              <w:rPr>
                <w:lang w:val="en-GB"/>
              </w:rPr>
              <w:t xml:space="preserve">drawing, materials exploration and </w:t>
            </w:r>
            <w:r w:rsidR="00771242">
              <w:rPr>
                <w:lang w:val="en-GB"/>
              </w:rPr>
              <w:t xml:space="preserve">written </w:t>
            </w:r>
            <w:r w:rsidR="00B4320E">
              <w:rPr>
                <w:lang w:val="en-GB"/>
              </w:rPr>
              <w:t>annotations</w:t>
            </w:r>
            <w:r w:rsidR="00E068AA" w:rsidRPr="00877A2F">
              <w:rPr>
                <w:lang w:val="en-GB"/>
              </w:rPr>
              <w:t>.</w:t>
            </w:r>
          </w:p>
        </w:tc>
      </w:tr>
      <w:tr w:rsidR="00E6670B" w:rsidRPr="00877A2F" w14:paraId="103BE34B" w14:textId="77777777" w:rsidTr="00E068AA">
        <w:trPr>
          <w:trHeight w:val="851"/>
        </w:trPr>
        <w:tc>
          <w:tcPr>
            <w:tcW w:w="1555" w:type="dxa"/>
            <w:vAlign w:val="center"/>
          </w:tcPr>
          <w:p w14:paraId="758CEE23" w14:textId="77777777" w:rsidR="00E6670B" w:rsidRPr="00877A2F" w:rsidRDefault="00E6670B" w:rsidP="00E6670B">
            <w:pPr>
              <w:pStyle w:val="Table"/>
              <w:rPr>
                <w:lang w:val="en-GB"/>
              </w:rPr>
            </w:pPr>
            <w:r w:rsidRPr="00877A2F">
              <w:rPr>
                <w:lang w:val="en-GB"/>
              </w:rPr>
              <w:t>Teaching and learning delivery:</w:t>
            </w:r>
          </w:p>
        </w:tc>
        <w:tc>
          <w:tcPr>
            <w:tcW w:w="7455" w:type="dxa"/>
            <w:vAlign w:val="center"/>
          </w:tcPr>
          <w:p w14:paraId="3A98BA9D" w14:textId="694A3257" w:rsidR="00E6670B" w:rsidRPr="00877A2F" w:rsidRDefault="00E068AA" w:rsidP="00E068AA">
            <w:pPr>
              <w:pStyle w:val="Table"/>
              <w:rPr>
                <w:lang w:val="en-GB"/>
              </w:rPr>
            </w:pPr>
            <w:r w:rsidRPr="00877A2F">
              <w:rPr>
                <w:lang w:val="en-GB"/>
              </w:rPr>
              <w:t xml:space="preserve">Self-directed study from a </w:t>
            </w:r>
            <w:r w:rsidR="00EF73EA">
              <w:rPr>
                <w:lang w:val="en-GB"/>
              </w:rPr>
              <w:t xml:space="preserve">‘live’ project </w:t>
            </w:r>
            <w:r w:rsidRPr="00877A2F">
              <w:rPr>
                <w:lang w:val="en-GB"/>
              </w:rPr>
              <w:t>brief.</w:t>
            </w:r>
          </w:p>
        </w:tc>
      </w:tr>
      <w:tr w:rsidR="00E6670B" w:rsidRPr="00877A2F" w14:paraId="7DB6CFCC" w14:textId="77777777" w:rsidTr="002A469F">
        <w:trPr>
          <w:trHeight w:val="529"/>
        </w:trPr>
        <w:tc>
          <w:tcPr>
            <w:tcW w:w="1555" w:type="dxa"/>
            <w:vAlign w:val="center"/>
          </w:tcPr>
          <w:p w14:paraId="648B67F2" w14:textId="77777777" w:rsidR="00E6670B" w:rsidRPr="00877A2F" w:rsidRDefault="00E6670B" w:rsidP="00E6670B">
            <w:pPr>
              <w:pStyle w:val="Table"/>
              <w:rPr>
                <w:lang w:val="en-GB"/>
              </w:rPr>
            </w:pPr>
            <w:r w:rsidRPr="00877A2F">
              <w:rPr>
                <w:lang w:val="en-GB"/>
              </w:rPr>
              <w:t>Assessment:</w:t>
            </w:r>
          </w:p>
        </w:tc>
        <w:tc>
          <w:tcPr>
            <w:tcW w:w="7455" w:type="dxa"/>
            <w:vAlign w:val="center"/>
          </w:tcPr>
          <w:p w14:paraId="531F957D" w14:textId="35598E92" w:rsidR="00E6670B" w:rsidRPr="00877A2F" w:rsidRDefault="00E65FC2" w:rsidP="00E6670B">
            <w:pPr>
              <w:pStyle w:val="Table"/>
              <w:rPr>
                <w:lang w:val="en-GB"/>
              </w:rPr>
            </w:pPr>
            <w:r>
              <w:rPr>
                <w:lang w:val="en-GB"/>
              </w:rPr>
              <w:t xml:space="preserve">Final outcome and research </w:t>
            </w:r>
            <w:r w:rsidR="00E9714A">
              <w:rPr>
                <w:lang w:val="en-GB"/>
              </w:rPr>
              <w:t>published to learning platform or Padlet.</w:t>
            </w:r>
          </w:p>
        </w:tc>
      </w:tr>
    </w:tbl>
    <w:p w14:paraId="7396097E" w14:textId="6A0AF18F" w:rsidR="001E6864" w:rsidRDefault="001E6864" w:rsidP="003940C2">
      <w:pPr>
        <w:rPr>
          <w:lang w:val="en-GB"/>
        </w:rPr>
      </w:pPr>
    </w:p>
    <w:p w14:paraId="7573798C" w14:textId="2BB5DF58" w:rsidR="00C21425" w:rsidRPr="00877A2F" w:rsidRDefault="001E6864" w:rsidP="003940C2">
      <w:pPr>
        <w:rPr>
          <w:lang w:val="en-GB"/>
        </w:rPr>
      </w:pPr>
      <w:r>
        <w:rPr>
          <w:lang w:val="en-GB"/>
        </w:rPr>
        <w:br w:type="page"/>
      </w:r>
    </w:p>
    <w:tbl>
      <w:tblPr>
        <w:tblStyle w:val="TableGrid"/>
        <w:tblW w:w="0" w:type="auto"/>
        <w:tblLook w:val="04A0" w:firstRow="1" w:lastRow="0" w:firstColumn="1" w:lastColumn="0" w:noHBand="0" w:noVBand="1"/>
      </w:tblPr>
      <w:tblGrid>
        <w:gridCol w:w="1555"/>
        <w:gridCol w:w="7455"/>
      </w:tblGrid>
      <w:tr w:rsidR="00DE1F68" w:rsidRPr="00877A2F" w14:paraId="3A8B2338" w14:textId="77777777" w:rsidTr="002A469F">
        <w:trPr>
          <w:trHeight w:val="502"/>
        </w:trPr>
        <w:tc>
          <w:tcPr>
            <w:tcW w:w="1555" w:type="dxa"/>
            <w:vAlign w:val="center"/>
          </w:tcPr>
          <w:p w14:paraId="6AE4FAAD" w14:textId="77777777" w:rsidR="00DE1F68" w:rsidRPr="00877A2F" w:rsidRDefault="00DE1F68" w:rsidP="002A469F">
            <w:pPr>
              <w:pStyle w:val="Table"/>
              <w:rPr>
                <w:lang w:val="en-GB"/>
              </w:rPr>
            </w:pPr>
            <w:r w:rsidRPr="00877A2F">
              <w:rPr>
                <w:lang w:val="en-GB"/>
              </w:rPr>
              <w:lastRenderedPageBreak/>
              <w:t>Unit code:</w:t>
            </w:r>
          </w:p>
        </w:tc>
        <w:tc>
          <w:tcPr>
            <w:tcW w:w="7455" w:type="dxa"/>
            <w:vAlign w:val="center"/>
          </w:tcPr>
          <w:p w14:paraId="6D719C6E" w14:textId="60873F1D" w:rsidR="00DE1F68" w:rsidRPr="00877A2F" w:rsidRDefault="00F80E3B" w:rsidP="00437C95">
            <w:pPr>
              <w:pStyle w:val="Heading2"/>
              <w:rPr>
                <w:lang w:val="en-GB"/>
              </w:rPr>
            </w:pPr>
            <w:bookmarkStart w:id="17" w:name="_Toc63776933"/>
            <w:r w:rsidRPr="00877A2F">
              <w:rPr>
                <w:lang w:val="en-GB"/>
              </w:rPr>
              <w:t>MPD</w:t>
            </w:r>
            <w:r w:rsidR="00DE1F68" w:rsidRPr="00877A2F">
              <w:rPr>
                <w:lang w:val="en-GB"/>
              </w:rPr>
              <w:t>-T1-ID-SM1</w:t>
            </w:r>
            <w:bookmarkEnd w:id="17"/>
          </w:p>
        </w:tc>
      </w:tr>
      <w:tr w:rsidR="00DE1F68" w:rsidRPr="00877A2F" w14:paraId="597D90ED" w14:textId="77777777" w:rsidTr="002A469F">
        <w:trPr>
          <w:trHeight w:val="407"/>
        </w:trPr>
        <w:tc>
          <w:tcPr>
            <w:tcW w:w="1555" w:type="dxa"/>
            <w:vAlign w:val="center"/>
          </w:tcPr>
          <w:p w14:paraId="06D2ED8B" w14:textId="77777777" w:rsidR="00DE1F68" w:rsidRPr="00877A2F" w:rsidRDefault="00DE1F68" w:rsidP="002A469F">
            <w:pPr>
              <w:pStyle w:val="Table"/>
              <w:rPr>
                <w:lang w:val="en-GB"/>
              </w:rPr>
            </w:pPr>
            <w:r w:rsidRPr="00877A2F">
              <w:rPr>
                <w:lang w:val="en-GB"/>
              </w:rPr>
              <w:t>Unit title:</w:t>
            </w:r>
          </w:p>
        </w:tc>
        <w:tc>
          <w:tcPr>
            <w:tcW w:w="7455" w:type="dxa"/>
            <w:vAlign w:val="center"/>
          </w:tcPr>
          <w:p w14:paraId="64EFAAEF" w14:textId="4C17E356" w:rsidR="00DE1F68" w:rsidRPr="00447CD8" w:rsidRDefault="00DE1F68" w:rsidP="00C15768">
            <w:pPr>
              <w:pStyle w:val="Heading3"/>
              <w:rPr>
                <w:rStyle w:val="SemiBold"/>
              </w:rPr>
            </w:pPr>
            <w:bookmarkStart w:id="18" w:name="_Toc63776934"/>
            <w:bookmarkStart w:id="19" w:name="_Toc64899866"/>
            <w:r w:rsidRPr="00447CD8">
              <w:rPr>
                <w:rStyle w:val="SemiBold"/>
              </w:rPr>
              <w:t>Personal development plan (PDP)</w:t>
            </w:r>
            <w:bookmarkEnd w:id="18"/>
            <w:bookmarkEnd w:id="19"/>
          </w:p>
        </w:tc>
      </w:tr>
      <w:tr w:rsidR="00DE1F68" w:rsidRPr="00877A2F" w14:paraId="56EACD0F" w14:textId="77777777" w:rsidTr="002A469F">
        <w:trPr>
          <w:trHeight w:val="566"/>
        </w:trPr>
        <w:tc>
          <w:tcPr>
            <w:tcW w:w="1555" w:type="dxa"/>
            <w:vAlign w:val="center"/>
          </w:tcPr>
          <w:p w14:paraId="412DC8D6" w14:textId="6D56D3B3" w:rsidR="00DE1F68" w:rsidRPr="00877A2F" w:rsidRDefault="00DE1F68" w:rsidP="002A469F">
            <w:pPr>
              <w:pStyle w:val="Table"/>
              <w:rPr>
                <w:lang w:val="en-GB"/>
              </w:rPr>
            </w:pPr>
            <w:r w:rsidRPr="00877A2F">
              <w:rPr>
                <w:lang w:val="en-GB"/>
              </w:rPr>
              <w:t xml:space="preserve">Study </w:t>
            </w:r>
            <w:r w:rsidR="0014544A" w:rsidRPr="00877A2F">
              <w:rPr>
                <w:lang w:val="en-GB"/>
              </w:rPr>
              <w:t>mins</w:t>
            </w:r>
            <w:r w:rsidRPr="00877A2F">
              <w:rPr>
                <w:lang w:val="en-GB"/>
              </w:rPr>
              <w:t>:</w:t>
            </w:r>
          </w:p>
        </w:tc>
        <w:tc>
          <w:tcPr>
            <w:tcW w:w="7455" w:type="dxa"/>
            <w:vAlign w:val="center"/>
          </w:tcPr>
          <w:p w14:paraId="147E936F" w14:textId="37045C2F" w:rsidR="00DE1F68" w:rsidRPr="00877A2F" w:rsidRDefault="00DE1F68" w:rsidP="002A469F">
            <w:pPr>
              <w:pStyle w:val="Table"/>
              <w:rPr>
                <w:lang w:val="en-GB"/>
              </w:rPr>
            </w:pPr>
            <w:r w:rsidRPr="00877A2F">
              <w:rPr>
                <w:lang w:val="en-GB"/>
              </w:rPr>
              <w:t>15</w:t>
            </w:r>
          </w:p>
        </w:tc>
      </w:tr>
      <w:tr w:rsidR="00DE1F68" w:rsidRPr="00877A2F" w14:paraId="70EA0F9A" w14:textId="77777777" w:rsidTr="00877A2F">
        <w:trPr>
          <w:trHeight w:val="1759"/>
        </w:trPr>
        <w:tc>
          <w:tcPr>
            <w:tcW w:w="1555" w:type="dxa"/>
            <w:vAlign w:val="center"/>
          </w:tcPr>
          <w:p w14:paraId="08C99A16" w14:textId="77777777" w:rsidR="00DE1F68" w:rsidRPr="00877A2F" w:rsidRDefault="00DE1F68" w:rsidP="002A469F">
            <w:pPr>
              <w:pStyle w:val="Table"/>
              <w:rPr>
                <w:lang w:val="en-GB"/>
              </w:rPr>
            </w:pPr>
            <w:r w:rsidRPr="00877A2F">
              <w:rPr>
                <w:lang w:val="en-GB"/>
              </w:rPr>
              <w:t>Learning outcomes:</w:t>
            </w:r>
          </w:p>
        </w:tc>
        <w:tc>
          <w:tcPr>
            <w:tcW w:w="7455" w:type="dxa"/>
            <w:vAlign w:val="center"/>
          </w:tcPr>
          <w:p w14:paraId="31996C84" w14:textId="77777777" w:rsidR="00DE1F68" w:rsidRPr="00877A2F" w:rsidRDefault="00DE1F68" w:rsidP="002A469F">
            <w:pPr>
              <w:pStyle w:val="Table"/>
              <w:rPr>
                <w:lang w:val="en-GB"/>
              </w:rPr>
            </w:pPr>
            <w:r w:rsidRPr="00877A2F">
              <w:rPr>
                <w:lang w:val="en-GB"/>
              </w:rPr>
              <w:t>Students should be able to:</w:t>
            </w:r>
          </w:p>
          <w:p w14:paraId="5B182EC6" w14:textId="34E3CFD8" w:rsidR="00877A2F" w:rsidRPr="00877A2F" w:rsidRDefault="00877A2F" w:rsidP="00865746">
            <w:pPr>
              <w:pStyle w:val="Table"/>
              <w:numPr>
                <w:ilvl w:val="0"/>
                <w:numId w:val="9"/>
              </w:numPr>
              <w:rPr>
                <w:lang w:val="en-GB"/>
              </w:rPr>
            </w:pPr>
            <w:r w:rsidRPr="00877A2F">
              <w:rPr>
                <w:lang w:val="en-GB"/>
              </w:rPr>
              <w:t xml:space="preserve">Recognise </w:t>
            </w:r>
            <w:r w:rsidR="007B2E4F">
              <w:rPr>
                <w:lang w:val="en-GB"/>
              </w:rPr>
              <w:t>a</w:t>
            </w:r>
            <w:r w:rsidRPr="00877A2F">
              <w:rPr>
                <w:lang w:val="en-GB"/>
              </w:rPr>
              <w:t xml:space="preserve"> sense of self</w:t>
            </w:r>
            <w:r w:rsidR="007B2E4F">
              <w:rPr>
                <w:lang w:val="en-GB"/>
              </w:rPr>
              <w:t xml:space="preserve"> as a designer</w:t>
            </w:r>
            <w:r w:rsidRPr="00877A2F">
              <w:rPr>
                <w:lang w:val="en-GB"/>
              </w:rPr>
              <w:t>;</w:t>
            </w:r>
          </w:p>
          <w:p w14:paraId="49C7431D" w14:textId="16F7D51B" w:rsidR="00877A2F" w:rsidRPr="00877A2F" w:rsidRDefault="00877A2F" w:rsidP="00865746">
            <w:pPr>
              <w:pStyle w:val="Table"/>
              <w:numPr>
                <w:ilvl w:val="0"/>
                <w:numId w:val="9"/>
              </w:numPr>
              <w:rPr>
                <w:lang w:val="en-GB"/>
              </w:rPr>
            </w:pPr>
            <w:r w:rsidRPr="00877A2F">
              <w:rPr>
                <w:lang w:val="en-GB"/>
              </w:rPr>
              <w:t>Explain and nurture a deep understanding of personal motivation;</w:t>
            </w:r>
          </w:p>
          <w:p w14:paraId="3928E51B" w14:textId="22A96B29" w:rsidR="00DD46CC" w:rsidRPr="00877A2F" w:rsidRDefault="00877A2F" w:rsidP="00865746">
            <w:pPr>
              <w:pStyle w:val="Table"/>
              <w:numPr>
                <w:ilvl w:val="0"/>
                <w:numId w:val="9"/>
              </w:numPr>
              <w:rPr>
                <w:lang w:val="en-GB"/>
              </w:rPr>
            </w:pPr>
            <w:r w:rsidRPr="00877A2F">
              <w:rPr>
                <w:lang w:val="en-GB"/>
              </w:rPr>
              <w:t>Express an understanding of and practice</w:t>
            </w:r>
            <w:r w:rsidR="007B2E4F">
              <w:rPr>
                <w:lang w:val="en-GB"/>
              </w:rPr>
              <w:t>,</w:t>
            </w:r>
            <w:r w:rsidRPr="00877A2F">
              <w:rPr>
                <w:lang w:val="en-GB"/>
              </w:rPr>
              <w:t xml:space="preserve"> personal and professional responsibility aligned to design.</w:t>
            </w:r>
          </w:p>
        </w:tc>
      </w:tr>
      <w:tr w:rsidR="00DE1F68" w:rsidRPr="00877A2F" w14:paraId="293DE9C9" w14:textId="77777777" w:rsidTr="002A469F">
        <w:trPr>
          <w:trHeight w:val="663"/>
        </w:trPr>
        <w:tc>
          <w:tcPr>
            <w:tcW w:w="1555" w:type="dxa"/>
            <w:vAlign w:val="center"/>
          </w:tcPr>
          <w:p w14:paraId="5E657C22" w14:textId="77777777" w:rsidR="00DE1F68" w:rsidRPr="00877A2F" w:rsidRDefault="00DE1F68" w:rsidP="002A469F">
            <w:pPr>
              <w:pStyle w:val="Table"/>
              <w:rPr>
                <w:lang w:val="en-GB"/>
              </w:rPr>
            </w:pPr>
            <w:r w:rsidRPr="00877A2F">
              <w:rPr>
                <w:lang w:val="en-GB"/>
              </w:rPr>
              <w:t>Description:</w:t>
            </w:r>
          </w:p>
        </w:tc>
        <w:tc>
          <w:tcPr>
            <w:tcW w:w="7455" w:type="dxa"/>
            <w:vAlign w:val="center"/>
          </w:tcPr>
          <w:p w14:paraId="7658017C" w14:textId="1CF5254A" w:rsidR="00DE1F68" w:rsidRPr="00877A2F" w:rsidRDefault="00DD46CC" w:rsidP="002A469F">
            <w:pPr>
              <w:pStyle w:val="Table"/>
              <w:rPr>
                <w:lang w:val="en-GB"/>
              </w:rPr>
            </w:pPr>
            <w:r w:rsidRPr="00877A2F">
              <w:rPr>
                <w:lang w:val="en-GB"/>
              </w:rPr>
              <w:t xml:space="preserve">A PDP (minimum of </w:t>
            </w:r>
            <w:r w:rsidR="009A5CCE">
              <w:rPr>
                <w:lang w:val="en-GB"/>
              </w:rPr>
              <w:t>1</w:t>
            </w:r>
            <w:r w:rsidRPr="00877A2F">
              <w:rPr>
                <w:lang w:val="en-GB"/>
              </w:rPr>
              <w:t>50 words)</w:t>
            </w:r>
            <w:r w:rsidR="007B2E4F">
              <w:rPr>
                <w:lang w:val="en-GB"/>
              </w:rPr>
              <w:t xml:space="preserve"> with </w:t>
            </w:r>
            <w:r w:rsidR="00B0651E">
              <w:rPr>
                <w:lang w:val="en-GB"/>
              </w:rPr>
              <w:t xml:space="preserve">supporting </w:t>
            </w:r>
            <w:r w:rsidR="007B2E4F">
              <w:rPr>
                <w:lang w:val="en-GB"/>
              </w:rPr>
              <w:t>visual</w:t>
            </w:r>
            <w:r w:rsidR="00B0651E">
              <w:rPr>
                <w:lang w:val="en-GB"/>
              </w:rPr>
              <w:t xml:space="preserve">s to summarise perceptions and aspirations within a design context. </w:t>
            </w:r>
          </w:p>
        </w:tc>
      </w:tr>
      <w:tr w:rsidR="00DE1F68" w:rsidRPr="00877A2F" w14:paraId="1C4263B9" w14:textId="77777777" w:rsidTr="00BE01E8">
        <w:trPr>
          <w:trHeight w:val="1306"/>
        </w:trPr>
        <w:tc>
          <w:tcPr>
            <w:tcW w:w="1555" w:type="dxa"/>
            <w:vAlign w:val="center"/>
          </w:tcPr>
          <w:p w14:paraId="473E81AF" w14:textId="77777777" w:rsidR="00DE1F68" w:rsidRPr="00877A2F" w:rsidRDefault="00DE1F68" w:rsidP="002A469F">
            <w:pPr>
              <w:pStyle w:val="Table"/>
              <w:rPr>
                <w:lang w:val="en-GB"/>
              </w:rPr>
            </w:pPr>
            <w:r w:rsidRPr="00877A2F">
              <w:rPr>
                <w:lang w:val="en-GB"/>
              </w:rPr>
              <w:t>Teaching and learning delivery:</w:t>
            </w:r>
          </w:p>
        </w:tc>
        <w:tc>
          <w:tcPr>
            <w:tcW w:w="7455" w:type="dxa"/>
            <w:vAlign w:val="center"/>
          </w:tcPr>
          <w:p w14:paraId="04805789" w14:textId="77777777" w:rsidR="00BE01E8" w:rsidRPr="00BE01E8" w:rsidRDefault="00BE01E8" w:rsidP="00BE01E8">
            <w:pPr>
              <w:pStyle w:val="Table"/>
              <w:rPr>
                <w:lang w:val="en-GB"/>
              </w:rPr>
            </w:pPr>
            <w:r w:rsidRPr="00BE01E8">
              <w:rPr>
                <w:lang w:val="en-GB"/>
              </w:rPr>
              <w:t>This unit will comprise of:</w:t>
            </w:r>
          </w:p>
          <w:p w14:paraId="4AAAE17C" w14:textId="52051EC3" w:rsidR="00BE01E8" w:rsidRPr="00BE01E8" w:rsidRDefault="009B5893" w:rsidP="00865746">
            <w:pPr>
              <w:pStyle w:val="Table"/>
              <w:numPr>
                <w:ilvl w:val="0"/>
                <w:numId w:val="6"/>
              </w:numPr>
              <w:rPr>
                <w:lang w:val="en-GB"/>
              </w:rPr>
            </w:pPr>
            <w:r>
              <w:rPr>
                <w:lang w:val="en-GB"/>
              </w:rPr>
              <w:t>Micro</w:t>
            </w:r>
            <w:r w:rsidR="007B2E4F">
              <w:rPr>
                <w:lang w:val="en-GB"/>
              </w:rPr>
              <w:t xml:space="preserve"> t</w:t>
            </w:r>
            <w:r w:rsidR="00BE01E8" w:rsidRPr="00BE01E8">
              <w:rPr>
                <w:lang w:val="en-GB"/>
              </w:rPr>
              <w:t>heory seminar on</w:t>
            </w:r>
            <w:r w:rsidR="007B2E4F">
              <w:rPr>
                <w:lang w:val="en-GB"/>
              </w:rPr>
              <w:t xml:space="preserve"> the value of a PDP</w:t>
            </w:r>
            <w:r w:rsidR="00BE01E8" w:rsidRPr="00BE01E8">
              <w:rPr>
                <w:lang w:val="en-GB"/>
              </w:rPr>
              <w:t>;</w:t>
            </w:r>
          </w:p>
          <w:p w14:paraId="18992D2A" w14:textId="0F976C57" w:rsidR="00BE01E8" w:rsidRPr="00BE01E8" w:rsidRDefault="007B2E4F" w:rsidP="00865746">
            <w:pPr>
              <w:pStyle w:val="Table"/>
              <w:numPr>
                <w:ilvl w:val="0"/>
                <w:numId w:val="6"/>
              </w:numPr>
              <w:rPr>
                <w:lang w:val="en-GB"/>
              </w:rPr>
            </w:pPr>
            <w:r>
              <w:rPr>
                <w:lang w:val="en-GB"/>
              </w:rPr>
              <w:t>Case study on how to structure a PDP</w:t>
            </w:r>
            <w:r w:rsidR="00BE01E8" w:rsidRPr="00BE01E8">
              <w:rPr>
                <w:lang w:val="en-GB"/>
              </w:rPr>
              <w:t>;</w:t>
            </w:r>
          </w:p>
          <w:p w14:paraId="44020338" w14:textId="0D2459F2" w:rsidR="00DE1F68" w:rsidRPr="00877A2F" w:rsidRDefault="00BE01E8" w:rsidP="00865746">
            <w:pPr>
              <w:pStyle w:val="Table"/>
              <w:numPr>
                <w:ilvl w:val="0"/>
                <w:numId w:val="6"/>
              </w:numPr>
              <w:rPr>
                <w:lang w:val="en-GB"/>
              </w:rPr>
            </w:pPr>
            <w:r w:rsidRPr="00877A2F">
              <w:rPr>
                <w:lang w:val="en-GB"/>
              </w:rPr>
              <w:t xml:space="preserve">Intensive </w:t>
            </w:r>
            <w:r w:rsidR="00EF2B22" w:rsidRPr="00877A2F">
              <w:rPr>
                <w:lang w:val="en-GB"/>
              </w:rPr>
              <w:t xml:space="preserve">self-directed </w:t>
            </w:r>
            <w:r w:rsidRPr="00877A2F">
              <w:rPr>
                <w:lang w:val="en-GB"/>
              </w:rPr>
              <w:t>project</w:t>
            </w:r>
            <w:r w:rsidR="007B2E4F">
              <w:rPr>
                <w:lang w:val="en-GB"/>
              </w:rPr>
              <w:t xml:space="preserve"> to write and visualise a PDP.</w:t>
            </w:r>
          </w:p>
        </w:tc>
      </w:tr>
      <w:tr w:rsidR="00DE1F68" w:rsidRPr="00877A2F" w14:paraId="1F9764DB" w14:textId="77777777" w:rsidTr="009A5CCE">
        <w:trPr>
          <w:trHeight w:val="803"/>
        </w:trPr>
        <w:tc>
          <w:tcPr>
            <w:tcW w:w="1555" w:type="dxa"/>
            <w:vAlign w:val="center"/>
          </w:tcPr>
          <w:p w14:paraId="39F864A8" w14:textId="77777777" w:rsidR="00DE1F68" w:rsidRPr="00877A2F" w:rsidRDefault="00DE1F68" w:rsidP="002A469F">
            <w:pPr>
              <w:pStyle w:val="Table"/>
              <w:rPr>
                <w:lang w:val="en-GB"/>
              </w:rPr>
            </w:pPr>
            <w:r w:rsidRPr="00877A2F">
              <w:rPr>
                <w:lang w:val="en-GB"/>
              </w:rPr>
              <w:t>Assessment:</w:t>
            </w:r>
          </w:p>
        </w:tc>
        <w:tc>
          <w:tcPr>
            <w:tcW w:w="7455" w:type="dxa"/>
            <w:vAlign w:val="center"/>
          </w:tcPr>
          <w:p w14:paraId="093A6092" w14:textId="70A9E3F4" w:rsidR="00DE1F68" w:rsidRPr="00877A2F" w:rsidRDefault="00986C79" w:rsidP="00DE1F68">
            <w:pPr>
              <w:pStyle w:val="Table"/>
              <w:rPr>
                <w:lang w:val="en-GB"/>
              </w:rPr>
            </w:pPr>
            <w:r>
              <w:rPr>
                <w:lang w:val="en-GB"/>
              </w:rPr>
              <w:t>PDP published</w:t>
            </w:r>
            <w:r w:rsidR="00EE7920">
              <w:rPr>
                <w:lang w:val="en-GB"/>
              </w:rPr>
              <w:t xml:space="preserve"> to </w:t>
            </w:r>
            <w:r w:rsidR="00590A8A">
              <w:rPr>
                <w:lang w:val="en-GB"/>
              </w:rPr>
              <w:t>learning platform</w:t>
            </w:r>
            <w:r w:rsidR="00530D9F">
              <w:rPr>
                <w:lang w:val="en-GB"/>
              </w:rPr>
              <w:t>/</w:t>
            </w:r>
            <w:r w:rsidR="00B0651E">
              <w:rPr>
                <w:lang w:val="en-GB"/>
              </w:rPr>
              <w:t>Padlet</w:t>
            </w:r>
            <w:r w:rsidR="00530D9F">
              <w:rPr>
                <w:lang w:val="en-GB"/>
              </w:rPr>
              <w:t xml:space="preserve"> and in journal (sketchbook) form</w:t>
            </w:r>
            <w:r w:rsidR="00EE7920">
              <w:rPr>
                <w:lang w:val="en-GB"/>
              </w:rPr>
              <w:t>.</w:t>
            </w:r>
          </w:p>
        </w:tc>
      </w:tr>
    </w:tbl>
    <w:p w14:paraId="0135B542" w14:textId="435A56B4" w:rsidR="00A163F8" w:rsidRPr="00877A2F" w:rsidRDefault="00A163F8" w:rsidP="00E210CB">
      <w:pPr>
        <w:rPr>
          <w:lang w:val="en-GB"/>
        </w:rPr>
      </w:pPr>
    </w:p>
    <w:p w14:paraId="009DDE00" w14:textId="7EE0E3BF" w:rsidR="008D380C" w:rsidRPr="00877A2F" w:rsidRDefault="00A163F8" w:rsidP="00A64FAB">
      <w:pPr>
        <w:rPr>
          <w:lang w:val="en-GB"/>
        </w:rPr>
      </w:pPr>
      <w:r w:rsidRPr="00877A2F">
        <w:rPr>
          <w:lang w:val="en-GB"/>
        </w:rPr>
        <w:br w:type="page"/>
      </w:r>
    </w:p>
    <w:tbl>
      <w:tblPr>
        <w:tblStyle w:val="TableGrid"/>
        <w:tblW w:w="0" w:type="auto"/>
        <w:tblLook w:val="04A0" w:firstRow="1" w:lastRow="0" w:firstColumn="1" w:lastColumn="0" w:noHBand="0" w:noVBand="1"/>
      </w:tblPr>
      <w:tblGrid>
        <w:gridCol w:w="1555"/>
        <w:gridCol w:w="7455"/>
      </w:tblGrid>
      <w:tr w:rsidR="000873DE" w:rsidRPr="00877A2F" w14:paraId="1C208154" w14:textId="77777777" w:rsidTr="002A469F">
        <w:trPr>
          <w:trHeight w:val="502"/>
        </w:trPr>
        <w:tc>
          <w:tcPr>
            <w:tcW w:w="1555" w:type="dxa"/>
            <w:vAlign w:val="center"/>
          </w:tcPr>
          <w:p w14:paraId="5BFBD4B0" w14:textId="77777777" w:rsidR="000873DE" w:rsidRPr="00877A2F" w:rsidRDefault="000873DE" w:rsidP="00F60E30">
            <w:pPr>
              <w:pStyle w:val="Table"/>
              <w:rPr>
                <w:lang w:val="en-GB"/>
              </w:rPr>
            </w:pPr>
            <w:r w:rsidRPr="00877A2F">
              <w:rPr>
                <w:lang w:val="en-GB"/>
              </w:rPr>
              <w:lastRenderedPageBreak/>
              <w:t>Unit code:</w:t>
            </w:r>
          </w:p>
        </w:tc>
        <w:tc>
          <w:tcPr>
            <w:tcW w:w="7455" w:type="dxa"/>
            <w:vAlign w:val="center"/>
          </w:tcPr>
          <w:p w14:paraId="671B4485" w14:textId="5506DE74" w:rsidR="000873DE" w:rsidRPr="00447CD8" w:rsidRDefault="00510BDC" w:rsidP="00447CD8">
            <w:pPr>
              <w:pStyle w:val="Heading2"/>
            </w:pPr>
            <w:bookmarkStart w:id="20" w:name="_Toc63776935"/>
            <w:r w:rsidRPr="00447CD8">
              <w:t>MPD</w:t>
            </w:r>
            <w:r w:rsidR="00B948B6" w:rsidRPr="00447CD8">
              <w:t>-T1-ID-</w:t>
            </w:r>
            <w:r w:rsidR="00437C95" w:rsidRPr="00447CD8">
              <w:t>C</w:t>
            </w:r>
            <w:r w:rsidR="00B948B6" w:rsidRPr="00447CD8">
              <w:t>2</w:t>
            </w:r>
            <w:bookmarkEnd w:id="20"/>
          </w:p>
        </w:tc>
      </w:tr>
      <w:tr w:rsidR="000873DE" w:rsidRPr="00877A2F" w14:paraId="5C58865F" w14:textId="77777777" w:rsidTr="00124EBC">
        <w:trPr>
          <w:trHeight w:val="690"/>
        </w:trPr>
        <w:tc>
          <w:tcPr>
            <w:tcW w:w="1555" w:type="dxa"/>
            <w:vAlign w:val="center"/>
          </w:tcPr>
          <w:p w14:paraId="260E3348" w14:textId="77777777" w:rsidR="000873DE" w:rsidRPr="00877A2F" w:rsidRDefault="000873DE" w:rsidP="00F60E30">
            <w:pPr>
              <w:pStyle w:val="Table"/>
              <w:rPr>
                <w:lang w:val="en-GB"/>
              </w:rPr>
            </w:pPr>
            <w:r w:rsidRPr="00877A2F">
              <w:rPr>
                <w:lang w:val="en-GB"/>
              </w:rPr>
              <w:t>Unit title:</w:t>
            </w:r>
          </w:p>
        </w:tc>
        <w:tc>
          <w:tcPr>
            <w:tcW w:w="7455" w:type="dxa"/>
            <w:vAlign w:val="center"/>
          </w:tcPr>
          <w:p w14:paraId="09D21ABD" w14:textId="698CF023" w:rsidR="000873DE" w:rsidRPr="00447CD8" w:rsidRDefault="00124EBC" w:rsidP="00447CD8">
            <w:pPr>
              <w:pStyle w:val="Heading3"/>
              <w:rPr>
                <w:rStyle w:val="SemiBold"/>
              </w:rPr>
            </w:pPr>
            <w:bookmarkStart w:id="21" w:name="_Toc63776936"/>
            <w:bookmarkStart w:id="22" w:name="_Toc64899867"/>
            <w:r w:rsidRPr="00447CD8">
              <w:rPr>
                <w:rStyle w:val="SemiBold"/>
              </w:rPr>
              <w:t>Researching, recording and responding</w:t>
            </w:r>
            <w:bookmarkEnd w:id="21"/>
            <w:bookmarkEnd w:id="22"/>
          </w:p>
        </w:tc>
      </w:tr>
      <w:tr w:rsidR="000873DE" w:rsidRPr="00877A2F" w14:paraId="5D3F72CF" w14:textId="77777777" w:rsidTr="002A469F">
        <w:trPr>
          <w:trHeight w:val="566"/>
        </w:trPr>
        <w:tc>
          <w:tcPr>
            <w:tcW w:w="1555" w:type="dxa"/>
            <w:vAlign w:val="center"/>
          </w:tcPr>
          <w:p w14:paraId="4B27CFD0" w14:textId="63CB818E" w:rsidR="000873DE" w:rsidRPr="00877A2F" w:rsidRDefault="000873DE" w:rsidP="00F60E30">
            <w:pPr>
              <w:pStyle w:val="Table"/>
              <w:rPr>
                <w:lang w:val="en-GB"/>
              </w:rPr>
            </w:pPr>
            <w:r w:rsidRPr="00877A2F">
              <w:rPr>
                <w:lang w:val="en-GB"/>
              </w:rPr>
              <w:t xml:space="preserve">Study </w:t>
            </w:r>
            <w:r w:rsidR="00124EBC" w:rsidRPr="00877A2F">
              <w:rPr>
                <w:lang w:val="en-GB"/>
              </w:rPr>
              <w:t>mins</w:t>
            </w:r>
          </w:p>
        </w:tc>
        <w:tc>
          <w:tcPr>
            <w:tcW w:w="7455" w:type="dxa"/>
            <w:vAlign w:val="center"/>
          </w:tcPr>
          <w:p w14:paraId="515C4E94" w14:textId="2D75E2F2" w:rsidR="000873DE" w:rsidRPr="00877A2F" w:rsidRDefault="00124EBC" w:rsidP="00F60E30">
            <w:pPr>
              <w:pStyle w:val="Table"/>
              <w:rPr>
                <w:lang w:val="en-GB"/>
              </w:rPr>
            </w:pPr>
            <w:r w:rsidRPr="00877A2F">
              <w:rPr>
                <w:lang w:val="en-GB"/>
              </w:rPr>
              <w:t>30</w:t>
            </w:r>
          </w:p>
        </w:tc>
      </w:tr>
      <w:tr w:rsidR="000873DE" w:rsidRPr="00877A2F" w14:paraId="39A8D103" w14:textId="77777777" w:rsidTr="001234E6">
        <w:trPr>
          <w:trHeight w:val="1389"/>
        </w:trPr>
        <w:tc>
          <w:tcPr>
            <w:tcW w:w="1555" w:type="dxa"/>
            <w:vAlign w:val="center"/>
          </w:tcPr>
          <w:p w14:paraId="66245061" w14:textId="77777777" w:rsidR="000873DE" w:rsidRPr="00877A2F" w:rsidRDefault="000873DE" w:rsidP="00F60E30">
            <w:pPr>
              <w:pStyle w:val="Table"/>
              <w:rPr>
                <w:lang w:val="en-GB"/>
              </w:rPr>
            </w:pPr>
            <w:r w:rsidRPr="00877A2F">
              <w:rPr>
                <w:lang w:val="en-GB"/>
              </w:rPr>
              <w:t>Learning outcomes:</w:t>
            </w:r>
          </w:p>
        </w:tc>
        <w:tc>
          <w:tcPr>
            <w:tcW w:w="7455" w:type="dxa"/>
            <w:vAlign w:val="center"/>
          </w:tcPr>
          <w:p w14:paraId="320FA429" w14:textId="77777777" w:rsidR="000873DE" w:rsidRDefault="000873DE" w:rsidP="00F60E30">
            <w:pPr>
              <w:pStyle w:val="Table"/>
              <w:rPr>
                <w:lang w:val="en-GB"/>
              </w:rPr>
            </w:pPr>
            <w:r w:rsidRPr="00877A2F">
              <w:rPr>
                <w:lang w:val="en-GB"/>
              </w:rPr>
              <w:t>Students should be able to:</w:t>
            </w:r>
          </w:p>
          <w:p w14:paraId="22D70F63" w14:textId="183C2F54" w:rsidR="00877A2F" w:rsidRDefault="001234E6" w:rsidP="00865746">
            <w:pPr>
              <w:pStyle w:val="Table"/>
              <w:numPr>
                <w:ilvl w:val="0"/>
                <w:numId w:val="10"/>
              </w:numPr>
              <w:rPr>
                <w:lang w:val="en-GB"/>
              </w:rPr>
            </w:pPr>
            <w:r>
              <w:rPr>
                <w:lang w:val="en-GB"/>
              </w:rPr>
              <w:t>Recognise what design research is, and its use</w:t>
            </w:r>
            <w:r w:rsidR="00ED13B7">
              <w:rPr>
                <w:lang w:val="en-GB"/>
              </w:rPr>
              <w:t xml:space="preserve"> aligned to design practice</w:t>
            </w:r>
            <w:r>
              <w:rPr>
                <w:lang w:val="en-GB"/>
              </w:rPr>
              <w:t>;</w:t>
            </w:r>
          </w:p>
          <w:p w14:paraId="67306E9F" w14:textId="77777777" w:rsidR="001234E6" w:rsidRDefault="001234E6" w:rsidP="00865746">
            <w:pPr>
              <w:pStyle w:val="Table"/>
              <w:numPr>
                <w:ilvl w:val="0"/>
                <w:numId w:val="10"/>
              </w:numPr>
              <w:rPr>
                <w:lang w:val="en-GB"/>
              </w:rPr>
            </w:pPr>
            <w:r>
              <w:rPr>
                <w:lang w:val="en-GB"/>
              </w:rPr>
              <w:t>Collect data in visual and written form;</w:t>
            </w:r>
          </w:p>
          <w:p w14:paraId="1A2C89A2" w14:textId="1C366735" w:rsidR="001234E6" w:rsidRPr="00877A2F" w:rsidRDefault="001234E6" w:rsidP="00865746">
            <w:pPr>
              <w:pStyle w:val="Table"/>
              <w:numPr>
                <w:ilvl w:val="0"/>
                <w:numId w:val="10"/>
              </w:numPr>
              <w:rPr>
                <w:lang w:val="en-GB"/>
              </w:rPr>
            </w:pPr>
            <w:r>
              <w:rPr>
                <w:lang w:val="en-GB"/>
              </w:rPr>
              <w:t>Evaluate and analyse data.</w:t>
            </w:r>
          </w:p>
        </w:tc>
      </w:tr>
      <w:tr w:rsidR="000873DE" w:rsidRPr="00877A2F" w14:paraId="78888817" w14:textId="77777777" w:rsidTr="0088394E">
        <w:trPr>
          <w:trHeight w:val="2231"/>
        </w:trPr>
        <w:tc>
          <w:tcPr>
            <w:tcW w:w="1555" w:type="dxa"/>
            <w:vAlign w:val="center"/>
          </w:tcPr>
          <w:p w14:paraId="1C672CAB" w14:textId="77777777" w:rsidR="000873DE" w:rsidRPr="00877A2F" w:rsidRDefault="000873DE" w:rsidP="00F60E30">
            <w:pPr>
              <w:pStyle w:val="Table"/>
              <w:rPr>
                <w:lang w:val="en-GB"/>
              </w:rPr>
            </w:pPr>
            <w:r w:rsidRPr="00877A2F">
              <w:rPr>
                <w:lang w:val="en-GB"/>
              </w:rPr>
              <w:t>Description:</w:t>
            </w:r>
          </w:p>
        </w:tc>
        <w:tc>
          <w:tcPr>
            <w:tcW w:w="7455" w:type="dxa"/>
            <w:vAlign w:val="center"/>
          </w:tcPr>
          <w:p w14:paraId="3D296806" w14:textId="6332403B" w:rsidR="000873DE" w:rsidRPr="00877A2F" w:rsidRDefault="00986C79" w:rsidP="00F60E30">
            <w:pPr>
              <w:pStyle w:val="Table"/>
              <w:rPr>
                <w:lang w:val="en-GB"/>
              </w:rPr>
            </w:pPr>
            <w:r>
              <w:rPr>
                <w:lang w:val="en-GB"/>
              </w:rPr>
              <w:t>This unit</w:t>
            </w:r>
            <w:r w:rsidR="0088394E">
              <w:rPr>
                <w:lang w:val="en-GB"/>
              </w:rPr>
              <w:t xml:space="preserve"> will introduce research methods of intent for students to develop their critical thinking in the context of a design project. Research is the basis for all design products and services–describing the who, what, when, where, why and how of a design project. Students will advance knowledge of design research through a short lecture and have the opportunity to practice and produce a reflective piece of research set against a topic.</w:t>
            </w:r>
          </w:p>
        </w:tc>
      </w:tr>
      <w:tr w:rsidR="000873DE" w:rsidRPr="00877A2F" w14:paraId="3689FBC6" w14:textId="77777777" w:rsidTr="001234E6">
        <w:trPr>
          <w:trHeight w:val="1587"/>
        </w:trPr>
        <w:tc>
          <w:tcPr>
            <w:tcW w:w="1555" w:type="dxa"/>
            <w:vAlign w:val="center"/>
          </w:tcPr>
          <w:p w14:paraId="28D9D95C" w14:textId="77777777" w:rsidR="000873DE" w:rsidRPr="00877A2F" w:rsidRDefault="000873DE" w:rsidP="00F60E30">
            <w:pPr>
              <w:pStyle w:val="Table"/>
              <w:rPr>
                <w:lang w:val="en-GB"/>
              </w:rPr>
            </w:pPr>
            <w:r w:rsidRPr="00877A2F">
              <w:rPr>
                <w:lang w:val="en-GB"/>
              </w:rPr>
              <w:t>Teaching and learning delivery:</w:t>
            </w:r>
          </w:p>
        </w:tc>
        <w:tc>
          <w:tcPr>
            <w:tcW w:w="7455" w:type="dxa"/>
            <w:vAlign w:val="center"/>
          </w:tcPr>
          <w:p w14:paraId="2BCC034D" w14:textId="77777777" w:rsidR="005048C3" w:rsidRPr="005048C3" w:rsidRDefault="005048C3" w:rsidP="005048C3">
            <w:pPr>
              <w:pStyle w:val="Table"/>
              <w:rPr>
                <w:lang w:val="en-GB"/>
              </w:rPr>
            </w:pPr>
            <w:r w:rsidRPr="005048C3">
              <w:rPr>
                <w:lang w:val="en-GB"/>
              </w:rPr>
              <w:t>This unit will comprise of:</w:t>
            </w:r>
          </w:p>
          <w:p w14:paraId="4CA77BEF" w14:textId="4523C4C5" w:rsidR="005048C3" w:rsidRPr="005048C3" w:rsidRDefault="005048C3" w:rsidP="00865746">
            <w:pPr>
              <w:pStyle w:val="Table"/>
              <w:numPr>
                <w:ilvl w:val="0"/>
                <w:numId w:val="5"/>
              </w:numPr>
              <w:rPr>
                <w:lang w:val="en-GB"/>
              </w:rPr>
            </w:pPr>
            <w:r w:rsidRPr="005048C3">
              <w:rPr>
                <w:lang w:val="en-GB"/>
              </w:rPr>
              <w:t>Theory seminar</w:t>
            </w:r>
            <w:r w:rsidR="00ED13B7">
              <w:rPr>
                <w:lang w:val="en-GB"/>
              </w:rPr>
              <w:t xml:space="preserve"> </w:t>
            </w:r>
            <w:r w:rsidRPr="005048C3">
              <w:rPr>
                <w:lang w:val="en-GB"/>
              </w:rPr>
              <w:t xml:space="preserve">on </w:t>
            </w:r>
            <w:r w:rsidR="00ED13B7">
              <w:rPr>
                <w:lang w:val="en-GB"/>
              </w:rPr>
              <w:t xml:space="preserve">design research: </w:t>
            </w:r>
            <w:r w:rsidRPr="00877A2F">
              <w:rPr>
                <w:lang w:val="en-GB"/>
              </w:rPr>
              <w:t>recording and responding through observation and documenting</w:t>
            </w:r>
            <w:r w:rsidRPr="005048C3">
              <w:rPr>
                <w:lang w:val="en-GB"/>
              </w:rPr>
              <w:t>;</w:t>
            </w:r>
          </w:p>
          <w:p w14:paraId="504A6D4B" w14:textId="6CDFA4E1" w:rsidR="005048C3" w:rsidRPr="005048C3" w:rsidRDefault="005048C3" w:rsidP="00865746">
            <w:pPr>
              <w:pStyle w:val="Table"/>
              <w:numPr>
                <w:ilvl w:val="0"/>
                <w:numId w:val="5"/>
              </w:numPr>
              <w:rPr>
                <w:lang w:val="en-GB"/>
              </w:rPr>
            </w:pPr>
            <w:r w:rsidRPr="005048C3">
              <w:rPr>
                <w:lang w:val="en-GB"/>
              </w:rPr>
              <w:t>Case study analysis</w:t>
            </w:r>
            <w:r w:rsidR="00ED13B7">
              <w:rPr>
                <w:lang w:val="en-GB"/>
              </w:rPr>
              <w:t xml:space="preserve"> of research in the form of a journal</w:t>
            </w:r>
            <w:r w:rsidRPr="005048C3">
              <w:rPr>
                <w:lang w:val="en-GB"/>
              </w:rPr>
              <w:t>;</w:t>
            </w:r>
          </w:p>
          <w:p w14:paraId="487473C4" w14:textId="439A6EB7" w:rsidR="000873DE" w:rsidRPr="00877A2F" w:rsidRDefault="005048C3" w:rsidP="00865746">
            <w:pPr>
              <w:pStyle w:val="Table"/>
              <w:numPr>
                <w:ilvl w:val="0"/>
                <w:numId w:val="5"/>
              </w:numPr>
              <w:rPr>
                <w:lang w:val="en-GB"/>
              </w:rPr>
            </w:pPr>
            <w:r w:rsidRPr="00877A2F">
              <w:rPr>
                <w:lang w:val="en-GB"/>
              </w:rPr>
              <w:t xml:space="preserve">Self-directed </w:t>
            </w:r>
            <w:r w:rsidR="00986C79">
              <w:rPr>
                <w:lang w:val="en-GB"/>
              </w:rPr>
              <w:t xml:space="preserve">research </w:t>
            </w:r>
            <w:r w:rsidRPr="00877A2F">
              <w:rPr>
                <w:lang w:val="en-GB"/>
              </w:rPr>
              <w:t xml:space="preserve">study </w:t>
            </w:r>
            <w:r w:rsidR="00986C79">
              <w:rPr>
                <w:lang w:val="en-GB"/>
              </w:rPr>
              <w:t>in a local context.</w:t>
            </w:r>
          </w:p>
        </w:tc>
      </w:tr>
      <w:tr w:rsidR="000873DE" w:rsidRPr="00877A2F" w14:paraId="66DB2D85" w14:textId="77777777" w:rsidTr="00986C79">
        <w:trPr>
          <w:trHeight w:val="959"/>
        </w:trPr>
        <w:tc>
          <w:tcPr>
            <w:tcW w:w="1555" w:type="dxa"/>
            <w:vAlign w:val="center"/>
          </w:tcPr>
          <w:p w14:paraId="668C9F0A" w14:textId="77777777" w:rsidR="000873DE" w:rsidRPr="00877A2F" w:rsidRDefault="000873DE" w:rsidP="002A469F">
            <w:pPr>
              <w:pStyle w:val="Table"/>
              <w:rPr>
                <w:lang w:val="en-GB"/>
              </w:rPr>
            </w:pPr>
            <w:r w:rsidRPr="00877A2F">
              <w:rPr>
                <w:lang w:val="en-GB"/>
              </w:rPr>
              <w:t>Assessment:</w:t>
            </w:r>
          </w:p>
        </w:tc>
        <w:tc>
          <w:tcPr>
            <w:tcW w:w="7455" w:type="dxa"/>
            <w:vAlign w:val="center"/>
          </w:tcPr>
          <w:p w14:paraId="4212D0A5" w14:textId="59C77DA7" w:rsidR="000873DE" w:rsidRPr="00877A2F" w:rsidRDefault="00986C79" w:rsidP="002A469F">
            <w:pPr>
              <w:pStyle w:val="Table"/>
              <w:rPr>
                <w:lang w:val="en-GB"/>
              </w:rPr>
            </w:pPr>
            <w:r>
              <w:rPr>
                <w:lang w:val="en-GB"/>
              </w:rPr>
              <w:t xml:space="preserve">Written reflection and journal pages </w:t>
            </w:r>
            <w:r w:rsidR="00530D9F">
              <w:rPr>
                <w:lang w:val="en-GB"/>
              </w:rPr>
              <w:t xml:space="preserve">published to </w:t>
            </w:r>
            <w:r w:rsidR="00F02F17">
              <w:rPr>
                <w:lang w:val="en-GB"/>
              </w:rPr>
              <w:t xml:space="preserve">the </w:t>
            </w:r>
            <w:r w:rsidR="00530D9F">
              <w:rPr>
                <w:lang w:val="en-GB"/>
              </w:rPr>
              <w:t>learning platform/Padlet and in journal (sketchbook) form.</w:t>
            </w:r>
          </w:p>
        </w:tc>
      </w:tr>
    </w:tbl>
    <w:p w14:paraId="125E4B9A" w14:textId="616BCED2" w:rsidR="00711FF8" w:rsidRPr="00877A2F" w:rsidRDefault="00711FF8" w:rsidP="00E210CB">
      <w:pPr>
        <w:rPr>
          <w:lang w:val="en-GB"/>
        </w:rPr>
      </w:pPr>
    </w:p>
    <w:p w14:paraId="1A05892A" w14:textId="28473254" w:rsidR="0008436B" w:rsidRPr="00877A2F" w:rsidRDefault="00711FF8" w:rsidP="00A64FAB">
      <w:pPr>
        <w:rPr>
          <w:lang w:val="en-GB"/>
        </w:rPr>
      </w:pPr>
      <w:r w:rsidRPr="00877A2F">
        <w:rPr>
          <w:lang w:val="en-GB"/>
        </w:rPr>
        <w:br w:type="page"/>
      </w:r>
    </w:p>
    <w:tbl>
      <w:tblPr>
        <w:tblStyle w:val="TableGrid"/>
        <w:tblW w:w="0" w:type="auto"/>
        <w:tblLook w:val="04A0" w:firstRow="1" w:lastRow="0" w:firstColumn="1" w:lastColumn="0" w:noHBand="0" w:noVBand="1"/>
      </w:tblPr>
      <w:tblGrid>
        <w:gridCol w:w="1555"/>
        <w:gridCol w:w="7455"/>
      </w:tblGrid>
      <w:tr w:rsidR="0008436B" w:rsidRPr="00877A2F" w14:paraId="78627386" w14:textId="77777777" w:rsidTr="002A469F">
        <w:trPr>
          <w:trHeight w:val="502"/>
        </w:trPr>
        <w:tc>
          <w:tcPr>
            <w:tcW w:w="1555" w:type="dxa"/>
            <w:vAlign w:val="center"/>
          </w:tcPr>
          <w:p w14:paraId="49C6FB2E" w14:textId="77777777" w:rsidR="0008436B" w:rsidRPr="00877A2F" w:rsidRDefault="0008436B" w:rsidP="002A469F">
            <w:pPr>
              <w:pStyle w:val="Table"/>
              <w:rPr>
                <w:lang w:val="en-GB"/>
              </w:rPr>
            </w:pPr>
            <w:r w:rsidRPr="00877A2F">
              <w:rPr>
                <w:lang w:val="en-GB"/>
              </w:rPr>
              <w:lastRenderedPageBreak/>
              <w:t>Unit code:</w:t>
            </w:r>
          </w:p>
        </w:tc>
        <w:tc>
          <w:tcPr>
            <w:tcW w:w="7455" w:type="dxa"/>
            <w:vAlign w:val="center"/>
          </w:tcPr>
          <w:p w14:paraId="719EE920" w14:textId="6ABD9F1D" w:rsidR="0008436B" w:rsidRPr="00877A2F" w:rsidRDefault="00997368" w:rsidP="00437C95">
            <w:pPr>
              <w:pStyle w:val="Heading2"/>
              <w:rPr>
                <w:lang w:val="en-GB"/>
              </w:rPr>
            </w:pPr>
            <w:bookmarkStart w:id="23" w:name="_Toc63776937"/>
            <w:r w:rsidRPr="00877A2F">
              <w:rPr>
                <w:lang w:val="en-GB"/>
              </w:rPr>
              <w:t>MPD</w:t>
            </w:r>
            <w:r w:rsidRPr="00877A2F">
              <w:rPr>
                <w:rFonts w:eastAsiaTheme="minorHAnsi"/>
                <w:lang w:val="en-GB"/>
              </w:rPr>
              <w:t>-T1-P</w:t>
            </w:r>
            <w:r w:rsidRPr="00877A2F">
              <w:rPr>
                <w:lang w:val="en-GB"/>
              </w:rPr>
              <w:t>2</w:t>
            </w:r>
            <w:bookmarkEnd w:id="23"/>
          </w:p>
        </w:tc>
      </w:tr>
      <w:tr w:rsidR="0008436B" w:rsidRPr="00877A2F" w14:paraId="48CB9B06" w14:textId="77777777" w:rsidTr="000071ED">
        <w:trPr>
          <w:trHeight w:val="612"/>
        </w:trPr>
        <w:tc>
          <w:tcPr>
            <w:tcW w:w="1555" w:type="dxa"/>
            <w:vAlign w:val="center"/>
          </w:tcPr>
          <w:p w14:paraId="73F6C21B" w14:textId="77777777" w:rsidR="0008436B" w:rsidRPr="00877A2F" w:rsidRDefault="0008436B" w:rsidP="002A469F">
            <w:pPr>
              <w:pStyle w:val="Table"/>
              <w:rPr>
                <w:lang w:val="en-GB"/>
              </w:rPr>
            </w:pPr>
            <w:r w:rsidRPr="00877A2F">
              <w:rPr>
                <w:lang w:val="en-GB"/>
              </w:rPr>
              <w:t>Unit title:</w:t>
            </w:r>
          </w:p>
        </w:tc>
        <w:tc>
          <w:tcPr>
            <w:tcW w:w="7455" w:type="dxa"/>
            <w:vAlign w:val="center"/>
          </w:tcPr>
          <w:p w14:paraId="6BFFA0E0" w14:textId="36D929E2" w:rsidR="0008436B" w:rsidRPr="00447CD8" w:rsidRDefault="00DB6F02" w:rsidP="00DB6F02">
            <w:pPr>
              <w:pStyle w:val="Heading3"/>
              <w:rPr>
                <w:rStyle w:val="SemiBold"/>
              </w:rPr>
            </w:pPr>
            <w:bookmarkStart w:id="24" w:name="_Toc63776938"/>
            <w:bookmarkStart w:id="25" w:name="_Toc64899868"/>
            <w:r w:rsidRPr="00447CD8">
              <w:rPr>
                <w:rStyle w:val="SemiBold"/>
              </w:rPr>
              <w:t xml:space="preserve">Individual </w:t>
            </w:r>
            <w:r w:rsidR="00447CD8" w:rsidRPr="00447CD8">
              <w:rPr>
                <w:rStyle w:val="SemiBold"/>
              </w:rPr>
              <w:t>P</w:t>
            </w:r>
            <w:r w:rsidRPr="00447CD8">
              <w:rPr>
                <w:rStyle w:val="SemiBold"/>
              </w:rPr>
              <w:t>roject</w:t>
            </w:r>
            <w:bookmarkEnd w:id="24"/>
            <w:r w:rsidR="00B81AA6">
              <w:rPr>
                <w:rStyle w:val="SemiBold"/>
              </w:rPr>
              <w:t>–</w:t>
            </w:r>
            <w:bookmarkEnd w:id="25"/>
            <w:r w:rsidR="008A5225" w:rsidRPr="008A5225">
              <w:rPr>
                <w:rFonts w:ascii="IBM Plex Sans SemiBold" w:hAnsi="IBM Plex Sans SemiBold"/>
                <w:b/>
                <w:lang w:val="en-HK"/>
              </w:rPr>
              <w:t>Speculative clothing 2031</w:t>
            </w:r>
          </w:p>
        </w:tc>
      </w:tr>
      <w:tr w:rsidR="0008436B" w:rsidRPr="00877A2F" w14:paraId="2DB1DA3E" w14:textId="77777777" w:rsidTr="002A469F">
        <w:trPr>
          <w:trHeight w:val="566"/>
        </w:trPr>
        <w:tc>
          <w:tcPr>
            <w:tcW w:w="1555" w:type="dxa"/>
            <w:vAlign w:val="center"/>
          </w:tcPr>
          <w:p w14:paraId="46071384" w14:textId="0CAF4941" w:rsidR="0008436B" w:rsidRPr="00877A2F" w:rsidRDefault="0008436B" w:rsidP="002A469F">
            <w:pPr>
              <w:pStyle w:val="Table"/>
              <w:rPr>
                <w:lang w:val="en-GB"/>
              </w:rPr>
            </w:pPr>
            <w:r w:rsidRPr="00877A2F">
              <w:rPr>
                <w:lang w:val="en-GB"/>
              </w:rPr>
              <w:t xml:space="preserve">Study </w:t>
            </w:r>
            <w:r w:rsidR="00DB6F02" w:rsidRPr="00877A2F">
              <w:rPr>
                <w:lang w:val="en-GB"/>
              </w:rPr>
              <w:t>mins</w:t>
            </w:r>
            <w:r w:rsidRPr="00877A2F">
              <w:rPr>
                <w:lang w:val="en-GB"/>
              </w:rPr>
              <w:t>:</w:t>
            </w:r>
          </w:p>
        </w:tc>
        <w:tc>
          <w:tcPr>
            <w:tcW w:w="7455" w:type="dxa"/>
            <w:vAlign w:val="center"/>
          </w:tcPr>
          <w:p w14:paraId="18847CBB" w14:textId="0AD21BC3" w:rsidR="0008436B" w:rsidRPr="00877A2F" w:rsidRDefault="00A062EA" w:rsidP="002A469F">
            <w:pPr>
              <w:pStyle w:val="Table"/>
              <w:rPr>
                <w:lang w:val="en-GB"/>
              </w:rPr>
            </w:pPr>
            <w:r w:rsidRPr="00877A2F">
              <w:rPr>
                <w:lang w:val="en-GB"/>
              </w:rPr>
              <w:t>45</w:t>
            </w:r>
          </w:p>
        </w:tc>
      </w:tr>
      <w:tr w:rsidR="0008436B" w:rsidRPr="00877A2F" w14:paraId="534A3705" w14:textId="77777777" w:rsidTr="001234E6">
        <w:trPr>
          <w:trHeight w:val="1870"/>
        </w:trPr>
        <w:tc>
          <w:tcPr>
            <w:tcW w:w="1555" w:type="dxa"/>
            <w:vAlign w:val="center"/>
          </w:tcPr>
          <w:p w14:paraId="1B0E3ADE" w14:textId="77777777" w:rsidR="0008436B" w:rsidRPr="00877A2F" w:rsidRDefault="0008436B" w:rsidP="002A469F">
            <w:pPr>
              <w:pStyle w:val="Table"/>
              <w:rPr>
                <w:lang w:val="en-GB"/>
              </w:rPr>
            </w:pPr>
            <w:r w:rsidRPr="00877A2F">
              <w:rPr>
                <w:lang w:val="en-GB"/>
              </w:rPr>
              <w:t>Learning outcomes:</w:t>
            </w:r>
          </w:p>
        </w:tc>
        <w:tc>
          <w:tcPr>
            <w:tcW w:w="7455" w:type="dxa"/>
            <w:vAlign w:val="center"/>
          </w:tcPr>
          <w:p w14:paraId="651E08F1" w14:textId="77777777" w:rsidR="0008436B" w:rsidRPr="00877A2F" w:rsidRDefault="0008436B" w:rsidP="002A469F">
            <w:pPr>
              <w:pStyle w:val="Table"/>
              <w:rPr>
                <w:lang w:val="en-GB"/>
              </w:rPr>
            </w:pPr>
            <w:r w:rsidRPr="00877A2F">
              <w:rPr>
                <w:lang w:val="en-GB"/>
              </w:rPr>
              <w:t>Students should be able to:</w:t>
            </w:r>
          </w:p>
          <w:p w14:paraId="77D55D0A" w14:textId="06794B07" w:rsidR="00FC6615" w:rsidRDefault="00FC6615" w:rsidP="00865746">
            <w:pPr>
              <w:pStyle w:val="Table"/>
              <w:numPr>
                <w:ilvl w:val="0"/>
                <w:numId w:val="4"/>
              </w:numPr>
              <w:rPr>
                <w:lang w:val="en-GB"/>
              </w:rPr>
            </w:pPr>
            <w:r w:rsidRPr="00877A2F">
              <w:rPr>
                <w:lang w:val="en-GB"/>
              </w:rPr>
              <w:t xml:space="preserve">Construct a </w:t>
            </w:r>
            <w:r w:rsidR="001234E6">
              <w:rPr>
                <w:lang w:val="en-GB"/>
              </w:rPr>
              <w:t>garment informed by Speculative Design and future thinking;</w:t>
            </w:r>
          </w:p>
          <w:p w14:paraId="42C0E2E7" w14:textId="77777777" w:rsidR="001234E6" w:rsidRDefault="001234E6" w:rsidP="00865746">
            <w:pPr>
              <w:pStyle w:val="Table"/>
              <w:numPr>
                <w:ilvl w:val="0"/>
                <w:numId w:val="4"/>
              </w:numPr>
              <w:rPr>
                <w:lang w:val="en-GB"/>
              </w:rPr>
            </w:pPr>
            <w:r>
              <w:rPr>
                <w:lang w:val="en-GB"/>
              </w:rPr>
              <w:t>Employ non-destructive methods of garment fabrication;</w:t>
            </w:r>
          </w:p>
          <w:p w14:paraId="0BF50EEC" w14:textId="2550F013" w:rsidR="001234E6" w:rsidRPr="00877A2F" w:rsidRDefault="001234E6" w:rsidP="00865746">
            <w:pPr>
              <w:pStyle w:val="Table"/>
              <w:numPr>
                <w:ilvl w:val="0"/>
                <w:numId w:val="4"/>
              </w:numPr>
              <w:rPr>
                <w:lang w:val="en-GB"/>
              </w:rPr>
            </w:pPr>
            <w:r>
              <w:rPr>
                <w:lang w:val="en-GB"/>
              </w:rPr>
              <w:t xml:space="preserve">Propose rationale for why the final outcome is an appropriate solution to the brief. </w:t>
            </w:r>
          </w:p>
        </w:tc>
      </w:tr>
      <w:tr w:rsidR="0008436B" w:rsidRPr="00877A2F" w14:paraId="76AA4A6F" w14:textId="77777777" w:rsidTr="00E04561">
        <w:trPr>
          <w:trHeight w:val="1839"/>
        </w:trPr>
        <w:tc>
          <w:tcPr>
            <w:tcW w:w="1555" w:type="dxa"/>
            <w:vAlign w:val="center"/>
          </w:tcPr>
          <w:p w14:paraId="612D9900" w14:textId="77777777" w:rsidR="0008436B" w:rsidRPr="00877A2F" w:rsidRDefault="0008436B" w:rsidP="002A469F">
            <w:pPr>
              <w:pStyle w:val="Table"/>
              <w:rPr>
                <w:lang w:val="en-GB"/>
              </w:rPr>
            </w:pPr>
            <w:r w:rsidRPr="00877A2F">
              <w:rPr>
                <w:lang w:val="en-GB"/>
              </w:rPr>
              <w:t>Description:</w:t>
            </w:r>
          </w:p>
        </w:tc>
        <w:tc>
          <w:tcPr>
            <w:tcW w:w="7455" w:type="dxa"/>
            <w:vAlign w:val="center"/>
          </w:tcPr>
          <w:p w14:paraId="2D537B34" w14:textId="51353DC8" w:rsidR="0008436B" w:rsidRPr="00877A2F" w:rsidRDefault="00D46798" w:rsidP="001234E6">
            <w:pPr>
              <w:pStyle w:val="Table"/>
              <w:rPr>
                <w:lang w:val="en-GB"/>
              </w:rPr>
            </w:pPr>
            <w:r>
              <w:rPr>
                <w:lang w:val="en-GB"/>
              </w:rPr>
              <w:t>This second practice based project</w:t>
            </w:r>
            <w:r w:rsidR="005D4C1B">
              <w:rPr>
                <w:lang w:val="en-GB"/>
              </w:rPr>
              <w:t xml:space="preserve"> </w:t>
            </w:r>
            <w:r w:rsidR="00FF5EF1">
              <w:rPr>
                <w:lang w:val="en-GB"/>
              </w:rPr>
              <w:t xml:space="preserve">introduces </w:t>
            </w:r>
            <w:r w:rsidR="00E04561">
              <w:rPr>
                <w:lang w:val="en-GB"/>
              </w:rPr>
              <w:t>Speculative</w:t>
            </w:r>
            <w:r w:rsidR="00FF5EF1">
              <w:rPr>
                <w:lang w:val="en-GB"/>
              </w:rPr>
              <w:t xml:space="preserve"> Design</w:t>
            </w:r>
            <w:r w:rsidR="00E04561">
              <w:rPr>
                <w:lang w:val="en-GB"/>
              </w:rPr>
              <w:t>;</w:t>
            </w:r>
            <w:r w:rsidR="00FF5EF1">
              <w:rPr>
                <w:lang w:val="en-GB"/>
              </w:rPr>
              <w:t xml:space="preserve"> looking at not what is </w:t>
            </w:r>
            <w:r w:rsidR="00E04561" w:rsidRPr="00E04561">
              <w:rPr>
                <w:i/>
                <w:iCs/>
                <w:lang w:val="en-GB"/>
              </w:rPr>
              <w:t>probable</w:t>
            </w:r>
            <w:r w:rsidR="00FF5EF1">
              <w:rPr>
                <w:lang w:val="en-GB"/>
              </w:rPr>
              <w:t xml:space="preserve">, but what is </w:t>
            </w:r>
            <w:r w:rsidR="00FF5EF1" w:rsidRPr="00E04561">
              <w:rPr>
                <w:i/>
                <w:iCs/>
                <w:lang w:val="en-GB"/>
              </w:rPr>
              <w:t>possible</w:t>
            </w:r>
            <w:r w:rsidR="00E04561">
              <w:rPr>
                <w:lang w:val="en-GB"/>
              </w:rPr>
              <w:t xml:space="preserve"> </w:t>
            </w:r>
            <w:r w:rsidR="00FF5EF1">
              <w:rPr>
                <w:lang w:val="en-GB"/>
              </w:rPr>
              <w:t xml:space="preserve">based on the </w:t>
            </w:r>
            <w:r w:rsidR="00E04561">
              <w:rPr>
                <w:lang w:val="en-GB"/>
              </w:rPr>
              <w:t xml:space="preserve">Speculative Design </w:t>
            </w:r>
            <w:r w:rsidR="00FF5EF1">
              <w:rPr>
                <w:lang w:val="en-GB"/>
              </w:rPr>
              <w:t xml:space="preserve">principles of </w:t>
            </w:r>
            <w:r w:rsidR="00E04561">
              <w:rPr>
                <w:lang w:val="en-GB"/>
              </w:rPr>
              <w:t xml:space="preserve">Anthony </w:t>
            </w:r>
            <w:r w:rsidR="00FF5EF1">
              <w:rPr>
                <w:lang w:val="en-GB"/>
              </w:rPr>
              <w:t xml:space="preserve">Dunne and </w:t>
            </w:r>
            <w:r w:rsidR="00E04561">
              <w:rPr>
                <w:lang w:val="en-GB"/>
              </w:rPr>
              <w:t xml:space="preserve">Fiona </w:t>
            </w:r>
            <w:r w:rsidR="00FF5EF1">
              <w:rPr>
                <w:lang w:val="en-GB"/>
              </w:rPr>
              <w:t>Brady. Students will develop skills in fabricating wearable technology</w:t>
            </w:r>
            <w:r w:rsidR="00E04561">
              <w:rPr>
                <w:lang w:val="en-GB"/>
              </w:rPr>
              <w:t xml:space="preserve"> </w:t>
            </w:r>
            <w:r w:rsidR="00FF5EF1">
              <w:rPr>
                <w:lang w:val="en-GB"/>
              </w:rPr>
              <w:t xml:space="preserve">and </w:t>
            </w:r>
            <w:r w:rsidR="00E04561">
              <w:rPr>
                <w:lang w:val="en-GB"/>
              </w:rPr>
              <w:t>substantiate</w:t>
            </w:r>
            <w:r w:rsidR="00FF5EF1">
              <w:rPr>
                <w:lang w:val="en-GB"/>
              </w:rPr>
              <w:t xml:space="preserve"> their proposition in</w:t>
            </w:r>
            <w:r w:rsidR="00E04561">
              <w:rPr>
                <w:lang w:val="en-GB"/>
              </w:rPr>
              <w:t xml:space="preserve"> the context of how </w:t>
            </w:r>
            <w:r w:rsidR="001A3257">
              <w:rPr>
                <w:lang w:val="en-GB"/>
              </w:rPr>
              <w:t>this garment might</w:t>
            </w:r>
            <w:r w:rsidR="00E04561">
              <w:rPr>
                <w:lang w:val="en-GB"/>
              </w:rPr>
              <w:t xml:space="preserve"> create social and cultural value in a future world.</w:t>
            </w:r>
          </w:p>
        </w:tc>
      </w:tr>
      <w:tr w:rsidR="0008436B" w:rsidRPr="00877A2F" w14:paraId="671ADCEC" w14:textId="77777777" w:rsidTr="00E04561">
        <w:trPr>
          <w:trHeight w:val="831"/>
        </w:trPr>
        <w:tc>
          <w:tcPr>
            <w:tcW w:w="1555" w:type="dxa"/>
            <w:vAlign w:val="center"/>
          </w:tcPr>
          <w:p w14:paraId="7DF68EA3" w14:textId="77777777" w:rsidR="0008436B" w:rsidRPr="00877A2F" w:rsidRDefault="0008436B" w:rsidP="002A469F">
            <w:pPr>
              <w:pStyle w:val="Table"/>
              <w:rPr>
                <w:lang w:val="en-GB"/>
              </w:rPr>
            </w:pPr>
            <w:r w:rsidRPr="00877A2F">
              <w:rPr>
                <w:lang w:val="en-GB"/>
              </w:rPr>
              <w:t>Teaching and learning delivery:</w:t>
            </w:r>
          </w:p>
        </w:tc>
        <w:tc>
          <w:tcPr>
            <w:tcW w:w="7455" w:type="dxa"/>
            <w:vAlign w:val="center"/>
          </w:tcPr>
          <w:p w14:paraId="76CB0F67" w14:textId="1C9E6410" w:rsidR="0008436B" w:rsidRPr="00877A2F" w:rsidRDefault="00EF73EA" w:rsidP="00FC6615">
            <w:pPr>
              <w:pStyle w:val="Table"/>
              <w:rPr>
                <w:lang w:val="en-GB"/>
              </w:rPr>
            </w:pPr>
            <w:r w:rsidRPr="00EF73EA">
              <w:rPr>
                <w:lang w:val="en-GB"/>
              </w:rPr>
              <w:t>Self-directed study from a ‘live’ project brief.</w:t>
            </w:r>
          </w:p>
        </w:tc>
      </w:tr>
      <w:tr w:rsidR="0008436B" w:rsidRPr="00877A2F" w14:paraId="7F0380AE" w14:textId="77777777" w:rsidTr="00B67F8D">
        <w:trPr>
          <w:trHeight w:val="757"/>
        </w:trPr>
        <w:tc>
          <w:tcPr>
            <w:tcW w:w="1555" w:type="dxa"/>
            <w:vAlign w:val="center"/>
          </w:tcPr>
          <w:p w14:paraId="0C9A4957" w14:textId="77777777" w:rsidR="0008436B" w:rsidRPr="00877A2F" w:rsidRDefault="0008436B" w:rsidP="002A469F">
            <w:pPr>
              <w:pStyle w:val="Table"/>
              <w:rPr>
                <w:lang w:val="en-GB"/>
              </w:rPr>
            </w:pPr>
            <w:r w:rsidRPr="00877A2F">
              <w:rPr>
                <w:lang w:val="en-GB"/>
              </w:rPr>
              <w:t>Assessment:</w:t>
            </w:r>
          </w:p>
        </w:tc>
        <w:tc>
          <w:tcPr>
            <w:tcW w:w="7455" w:type="dxa"/>
            <w:vAlign w:val="center"/>
          </w:tcPr>
          <w:p w14:paraId="3561ABAB" w14:textId="6CC0B767" w:rsidR="0008436B" w:rsidRPr="00877A2F" w:rsidRDefault="00EF73EA" w:rsidP="002A469F">
            <w:pPr>
              <w:pStyle w:val="Table"/>
              <w:rPr>
                <w:lang w:val="en-GB"/>
              </w:rPr>
            </w:pPr>
            <w:r w:rsidRPr="00EF73EA">
              <w:rPr>
                <w:lang w:val="en-GB"/>
              </w:rPr>
              <w:t xml:space="preserve">Final outcome and research </w:t>
            </w:r>
            <w:r w:rsidR="00E9714A" w:rsidRPr="00E9714A">
              <w:rPr>
                <w:lang w:val="en-GB"/>
              </w:rPr>
              <w:t>published to learning platform or Padlet.</w:t>
            </w:r>
          </w:p>
        </w:tc>
      </w:tr>
    </w:tbl>
    <w:p w14:paraId="6D04951B" w14:textId="46DD11F9" w:rsidR="001234E6" w:rsidRDefault="001234E6" w:rsidP="00E210CB">
      <w:pPr>
        <w:rPr>
          <w:lang w:val="en-GB"/>
        </w:rPr>
      </w:pPr>
    </w:p>
    <w:p w14:paraId="5834D528" w14:textId="75BE3B03" w:rsidR="004B036F" w:rsidRPr="00877A2F" w:rsidRDefault="001234E6">
      <w:pPr>
        <w:rPr>
          <w:lang w:val="en-GB"/>
        </w:rPr>
      </w:pPr>
      <w:r>
        <w:rPr>
          <w:lang w:val="en-GB"/>
        </w:rPr>
        <w:br w:type="page"/>
      </w:r>
    </w:p>
    <w:tbl>
      <w:tblPr>
        <w:tblStyle w:val="TableGrid"/>
        <w:tblW w:w="0" w:type="auto"/>
        <w:tblLook w:val="04A0" w:firstRow="1" w:lastRow="0" w:firstColumn="1" w:lastColumn="0" w:noHBand="0" w:noVBand="1"/>
      </w:tblPr>
      <w:tblGrid>
        <w:gridCol w:w="1555"/>
        <w:gridCol w:w="7455"/>
      </w:tblGrid>
      <w:tr w:rsidR="009552CD" w:rsidRPr="00877A2F" w14:paraId="44EC161F" w14:textId="77777777" w:rsidTr="00584030">
        <w:trPr>
          <w:trHeight w:val="502"/>
        </w:trPr>
        <w:tc>
          <w:tcPr>
            <w:tcW w:w="1555" w:type="dxa"/>
            <w:vAlign w:val="center"/>
          </w:tcPr>
          <w:p w14:paraId="182850CA" w14:textId="77777777" w:rsidR="009552CD" w:rsidRPr="00877A2F" w:rsidRDefault="009552CD" w:rsidP="00584030">
            <w:pPr>
              <w:pStyle w:val="Table"/>
              <w:rPr>
                <w:lang w:val="en-GB"/>
              </w:rPr>
            </w:pPr>
            <w:r w:rsidRPr="00877A2F">
              <w:rPr>
                <w:lang w:val="en-GB"/>
              </w:rPr>
              <w:lastRenderedPageBreak/>
              <w:t>Unit code:</w:t>
            </w:r>
          </w:p>
        </w:tc>
        <w:tc>
          <w:tcPr>
            <w:tcW w:w="7455" w:type="dxa"/>
            <w:vAlign w:val="center"/>
          </w:tcPr>
          <w:p w14:paraId="5DB0063C" w14:textId="35F05B38" w:rsidR="009552CD" w:rsidRPr="00877A2F" w:rsidRDefault="00437C95" w:rsidP="00437C95">
            <w:pPr>
              <w:pStyle w:val="Heading2"/>
              <w:rPr>
                <w:lang w:val="en-GB"/>
              </w:rPr>
            </w:pPr>
            <w:bookmarkStart w:id="26" w:name="_Toc63776939"/>
            <w:r w:rsidRPr="00877A2F">
              <w:rPr>
                <w:lang w:val="en-GB"/>
              </w:rPr>
              <w:t>MPD-T1-ID-SM2</w:t>
            </w:r>
            <w:bookmarkEnd w:id="26"/>
          </w:p>
        </w:tc>
      </w:tr>
      <w:tr w:rsidR="009552CD" w:rsidRPr="00877A2F" w14:paraId="321E9C65" w14:textId="77777777" w:rsidTr="00584030">
        <w:trPr>
          <w:trHeight w:val="612"/>
        </w:trPr>
        <w:tc>
          <w:tcPr>
            <w:tcW w:w="1555" w:type="dxa"/>
            <w:vAlign w:val="center"/>
          </w:tcPr>
          <w:p w14:paraId="30197370" w14:textId="77777777" w:rsidR="009552CD" w:rsidRPr="00877A2F" w:rsidRDefault="009552CD" w:rsidP="00584030">
            <w:pPr>
              <w:pStyle w:val="Table"/>
              <w:rPr>
                <w:lang w:val="en-GB"/>
              </w:rPr>
            </w:pPr>
            <w:r w:rsidRPr="00877A2F">
              <w:rPr>
                <w:lang w:val="en-GB"/>
              </w:rPr>
              <w:t>Unit title:</w:t>
            </w:r>
          </w:p>
        </w:tc>
        <w:tc>
          <w:tcPr>
            <w:tcW w:w="7455" w:type="dxa"/>
            <w:vAlign w:val="center"/>
          </w:tcPr>
          <w:p w14:paraId="5B6E50CD" w14:textId="4CA6E133" w:rsidR="009552CD" w:rsidRPr="00447CD8" w:rsidRDefault="00437C95" w:rsidP="00437C95">
            <w:pPr>
              <w:pStyle w:val="Heading3"/>
              <w:rPr>
                <w:rStyle w:val="SemiBold"/>
              </w:rPr>
            </w:pPr>
            <w:bookmarkStart w:id="27" w:name="_Toc63776940"/>
            <w:bookmarkStart w:id="28" w:name="_Toc64899869"/>
            <w:r w:rsidRPr="00447CD8">
              <w:rPr>
                <w:rStyle w:val="SemiBold"/>
              </w:rPr>
              <w:t>Journaling using a sketchbook</w:t>
            </w:r>
            <w:bookmarkEnd w:id="27"/>
            <w:bookmarkEnd w:id="28"/>
          </w:p>
        </w:tc>
      </w:tr>
      <w:tr w:rsidR="009552CD" w:rsidRPr="00877A2F" w14:paraId="42F82725" w14:textId="77777777" w:rsidTr="00584030">
        <w:trPr>
          <w:trHeight w:val="566"/>
        </w:trPr>
        <w:tc>
          <w:tcPr>
            <w:tcW w:w="1555" w:type="dxa"/>
            <w:vAlign w:val="center"/>
          </w:tcPr>
          <w:p w14:paraId="5B6292F3" w14:textId="77777777" w:rsidR="009552CD" w:rsidRPr="00877A2F" w:rsidRDefault="009552CD" w:rsidP="00584030">
            <w:pPr>
              <w:pStyle w:val="Table"/>
              <w:rPr>
                <w:lang w:val="en-GB"/>
              </w:rPr>
            </w:pPr>
            <w:r w:rsidRPr="00877A2F">
              <w:rPr>
                <w:lang w:val="en-GB"/>
              </w:rPr>
              <w:t>Study mins:</w:t>
            </w:r>
          </w:p>
        </w:tc>
        <w:tc>
          <w:tcPr>
            <w:tcW w:w="7455" w:type="dxa"/>
            <w:vAlign w:val="center"/>
          </w:tcPr>
          <w:p w14:paraId="6FAC6052" w14:textId="529AD95C" w:rsidR="009552CD" w:rsidRPr="00877A2F" w:rsidRDefault="008753AF" w:rsidP="00584030">
            <w:pPr>
              <w:pStyle w:val="Table"/>
              <w:rPr>
                <w:lang w:val="en-GB"/>
              </w:rPr>
            </w:pPr>
            <w:r w:rsidRPr="00877A2F">
              <w:rPr>
                <w:lang w:val="en-GB"/>
              </w:rPr>
              <w:t>15</w:t>
            </w:r>
          </w:p>
        </w:tc>
      </w:tr>
      <w:tr w:rsidR="009552CD" w:rsidRPr="00877A2F" w14:paraId="7B20FFBE" w14:textId="77777777" w:rsidTr="0048414B">
        <w:trPr>
          <w:trHeight w:val="1586"/>
        </w:trPr>
        <w:tc>
          <w:tcPr>
            <w:tcW w:w="1555" w:type="dxa"/>
            <w:vAlign w:val="center"/>
          </w:tcPr>
          <w:p w14:paraId="45028BEF" w14:textId="77777777" w:rsidR="009552CD" w:rsidRPr="00877A2F" w:rsidRDefault="009552CD" w:rsidP="00584030">
            <w:pPr>
              <w:pStyle w:val="Table"/>
              <w:rPr>
                <w:lang w:val="en-GB"/>
              </w:rPr>
            </w:pPr>
            <w:r w:rsidRPr="00877A2F">
              <w:rPr>
                <w:lang w:val="en-GB"/>
              </w:rPr>
              <w:t>Learning outcomes:</w:t>
            </w:r>
          </w:p>
        </w:tc>
        <w:tc>
          <w:tcPr>
            <w:tcW w:w="7455" w:type="dxa"/>
            <w:vAlign w:val="center"/>
          </w:tcPr>
          <w:p w14:paraId="7AE13E90" w14:textId="77777777" w:rsidR="009552CD" w:rsidRDefault="009552CD" w:rsidP="00584030">
            <w:pPr>
              <w:pStyle w:val="Table"/>
              <w:rPr>
                <w:lang w:val="en-GB"/>
              </w:rPr>
            </w:pPr>
            <w:r w:rsidRPr="00877A2F">
              <w:rPr>
                <w:lang w:val="en-GB"/>
              </w:rPr>
              <w:t>Students should be able to:</w:t>
            </w:r>
          </w:p>
          <w:p w14:paraId="43C64883" w14:textId="6364A60C" w:rsidR="001234E6" w:rsidRDefault="0048414B" w:rsidP="00865746">
            <w:pPr>
              <w:pStyle w:val="Table"/>
              <w:numPr>
                <w:ilvl w:val="0"/>
                <w:numId w:val="11"/>
              </w:numPr>
              <w:rPr>
                <w:lang w:val="en-GB"/>
              </w:rPr>
            </w:pPr>
            <w:r>
              <w:rPr>
                <w:lang w:val="en-GB"/>
              </w:rPr>
              <w:t>Recognise why keeping a journal/sketchbook is essential to design education</w:t>
            </w:r>
            <w:r w:rsidR="009B5893">
              <w:rPr>
                <w:lang w:val="en-GB"/>
              </w:rPr>
              <w:t xml:space="preserve"> and practice</w:t>
            </w:r>
            <w:r>
              <w:rPr>
                <w:lang w:val="en-GB"/>
              </w:rPr>
              <w:t>;</w:t>
            </w:r>
          </w:p>
          <w:p w14:paraId="0C5A5264" w14:textId="77777777" w:rsidR="0048414B" w:rsidRDefault="0048414B" w:rsidP="00865746">
            <w:pPr>
              <w:pStyle w:val="Table"/>
              <w:numPr>
                <w:ilvl w:val="0"/>
                <w:numId w:val="11"/>
              </w:numPr>
              <w:rPr>
                <w:lang w:val="en-GB"/>
              </w:rPr>
            </w:pPr>
            <w:r>
              <w:rPr>
                <w:lang w:val="en-GB"/>
              </w:rPr>
              <w:t>Demonstrate reflective practice in written and visual forms;</w:t>
            </w:r>
          </w:p>
          <w:p w14:paraId="0DBF3355" w14:textId="41CDF26F" w:rsidR="0048414B" w:rsidRPr="00877A2F" w:rsidRDefault="0048414B" w:rsidP="00865746">
            <w:pPr>
              <w:pStyle w:val="Table"/>
              <w:numPr>
                <w:ilvl w:val="0"/>
                <w:numId w:val="11"/>
              </w:numPr>
              <w:rPr>
                <w:lang w:val="en-GB"/>
              </w:rPr>
            </w:pPr>
            <w:r>
              <w:rPr>
                <w:lang w:val="en-GB"/>
              </w:rPr>
              <w:t>Construct narratives within the journal.</w:t>
            </w:r>
          </w:p>
        </w:tc>
      </w:tr>
      <w:tr w:rsidR="009552CD" w:rsidRPr="00877A2F" w14:paraId="147AFED5" w14:textId="77777777" w:rsidTr="0045652C">
        <w:trPr>
          <w:trHeight w:val="3111"/>
        </w:trPr>
        <w:tc>
          <w:tcPr>
            <w:tcW w:w="1555" w:type="dxa"/>
            <w:vAlign w:val="center"/>
          </w:tcPr>
          <w:p w14:paraId="3C00213F" w14:textId="77777777" w:rsidR="009552CD" w:rsidRPr="00877A2F" w:rsidRDefault="009552CD" w:rsidP="00584030">
            <w:pPr>
              <w:pStyle w:val="Table"/>
              <w:rPr>
                <w:lang w:val="en-GB"/>
              </w:rPr>
            </w:pPr>
            <w:r w:rsidRPr="00877A2F">
              <w:rPr>
                <w:lang w:val="en-GB"/>
              </w:rPr>
              <w:t>Description:</w:t>
            </w:r>
          </w:p>
        </w:tc>
        <w:tc>
          <w:tcPr>
            <w:tcW w:w="7455" w:type="dxa"/>
            <w:vAlign w:val="center"/>
          </w:tcPr>
          <w:p w14:paraId="6C08463A" w14:textId="1F5E8AC4" w:rsidR="009552CD" w:rsidRPr="00877A2F" w:rsidRDefault="009B5893" w:rsidP="00584030">
            <w:pPr>
              <w:pStyle w:val="Table"/>
              <w:rPr>
                <w:lang w:val="en-GB"/>
              </w:rPr>
            </w:pPr>
            <w:r>
              <w:rPr>
                <w:lang w:val="en-GB"/>
              </w:rPr>
              <w:t xml:space="preserve">Many of the world’s most successful designers still use sketchbooks and journals </w:t>
            </w:r>
            <w:r w:rsidR="0045652C">
              <w:rPr>
                <w:lang w:val="en-GB"/>
              </w:rPr>
              <w:t>to</w:t>
            </w:r>
            <w:r>
              <w:rPr>
                <w:lang w:val="en-GB"/>
              </w:rPr>
              <w:t xml:space="preserve"> </w:t>
            </w:r>
            <w:r w:rsidR="0045652C">
              <w:rPr>
                <w:lang w:val="en-GB"/>
              </w:rPr>
              <w:t xml:space="preserve">brainstorm doodle, develop and work on ideas practicing their making and doing skills. These often private pages offer an insight to bigger projects and exploratory outcomes revealing storytelling, narratives and meta narratives. Students will be expected to get into the habit of using journals and sketchbooks as a means to document and record their materials, processes and drawing discovery. An inexpensive journal is far more useful as a practical means to explore materials and mark making rather than being intimidated by a blank page in an </w:t>
            </w:r>
            <w:r w:rsidR="001A3257">
              <w:rPr>
                <w:lang w:val="en-GB"/>
              </w:rPr>
              <w:t>expensive</w:t>
            </w:r>
            <w:r w:rsidR="0045652C">
              <w:rPr>
                <w:lang w:val="en-GB"/>
              </w:rPr>
              <w:t xml:space="preserve"> journal. Quantity is far more valuable than quality.</w:t>
            </w:r>
          </w:p>
        </w:tc>
      </w:tr>
      <w:tr w:rsidR="009552CD" w:rsidRPr="00877A2F" w14:paraId="442EB3F3" w14:textId="77777777" w:rsidTr="00BE01E8">
        <w:trPr>
          <w:trHeight w:val="1384"/>
        </w:trPr>
        <w:tc>
          <w:tcPr>
            <w:tcW w:w="1555" w:type="dxa"/>
            <w:vAlign w:val="center"/>
          </w:tcPr>
          <w:p w14:paraId="4D8EEA40" w14:textId="77777777" w:rsidR="009552CD" w:rsidRPr="00877A2F" w:rsidRDefault="009552CD" w:rsidP="00584030">
            <w:pPr>
              <w:pStyle w:val="Table"/>
              <w:rPr>
                <w:lang w:val="en-GB"/>
              </w:rPr>
            </w:pPr>
            <w:r w:rsidRPr="00877A2F">
              <w:rPr>
                <w:lang w:val="en-GB"/>
              </w:rPr>
              <w:t>Teaching and learning delivery:</w:t>
            </w:r>
          </w:p>
        </w:tc>
        <w:tc>
          <w:tcPr>
            <w:tcW w:w="7455" w:type="dxa"/>
            <w:vAlign w:val="center"/>
          </w:tcPr>
          <w:p w14:paraId="1ECF9EC3" w14:textId="77777777" w:rsidR="00EF2B22" w:rsidRPr="00EF2B22" w:rsidRDefault="00EF2B22" w:rsidP="00EF2B22">
            <w:pPr>
              <w:pStyle w:val="Table"/>
              <w:rPr>
                <w:lang w:val="en-GB"/>
              </w:rPr>
            </w:pPr>
            <w:r w:rsidRPr="00EF2B22">
              <w:rPr>
                <w:lang w:val="en-GB"/>
              </w:rPr>
              <w:t>This unit will comprise of:</w:t>
            </w:r>
          </w:p>
          <w:p w14:paraId="1E0A516B" w14:textId="49111463" w:rsidR="00EF2B22" w:rsidRPr="00EF2B22" w:rsidRDefault="009B5893" w:rsidP="00865746">
            <w:pPr>
              <w:pStyle w:val="Table"/>
              <w:numPr>
                <w:ilvl w:val="0"/>
                <w:numId w:val="6"/>
              </w:numPr>
              <w:rPr>
                <w:lang w:val="en-GB"/>
              </w:rPr>
            </w:pPr>
            <w:r>
              <w:rPr>
                <w:lang w:val="en-GB"/>
              </w:rPr>
              <w:t>Micro t</w:t>
            </w:r>
            <w:r w:rsidR="00EF2B22" w:rsidRPr="00EF2B22">
              <w:rPr>
                <w:lang w:val="en-GB"/>
              </w:rPr>
              <w:t>heory seminar on</w:t>
            </w:r>
            <w:r>
              <w:rPr>
                <w:lang w:val="en-GB"/>
              </w:rPr>
              <w:t xml:space="preserve"> using a sketchbook as an everyday journal of design discovery</w:t>
            </w:r>
            <w:r w:rsidR="00EF2B22" w:rsidRPr="00EF2B22">
              <w:rPr>
                <w:lang w:val="en-GB"/>
              </w:rPr>
              <w:t>;</w:t>
            </w:r>
          </w:p>
          <w:p w14:paraId="0CE240A7" w14:textId="1B873056" w:rsidR="00EF2B22" w:rsidRPr="00EF2B22" w:rsidRDefault="00EF2B22" w:rsidP="00865746">
            <w:pPr>
              <w:pStyle w:val="Table"/>
              <w:numPr>
                <w:ilvl w:val="0"/>
                <w:numId w:val="6"/>
              </w:numPr>
              <w:rPr>
                <w:lang w:val="en-GB"/>
              </w:rPr>
            </w:pPr>
            <w:r w:rsidRPr="00EF2B22">
              <w:rPr>
                <w:lang w:val="en-GB"/>
              </w:rPr>
              <w:t>Workshop on</w:t>
            </w:r>
            <w:r w:rsidR="009B5893">
              <w:rPr>
                <w:lang w:val="en-GB"/>
              </w:rPr>
              <w:t xml:space="preserve"> sketchbook case studies from leading designers and illustrators</w:t>
            </w:r>
            <w:r w:rsidRPr="00EF2B22">
              <w:rPr>
                <w:lang w:val="en-GB"/>
              </w:rPr>
              <w:t>;</w:t>
            </w:r>
          </w:p>
          <w:p w14:paraId="7EBD6DEA" w14:textId="2DC9B3DF" w:rsidR="009552CD" w:rsidRPr="00877A2F" w:rsidRDefault="00EF2B22" w:rsidP="00865746">
            <w:pPr>
              <w:pStyle w:val="Table"/>
              <w:numPr>
                <w:ilvl w:val="0"/>
                <w:numId w:val="6"/>
              </w:numPr>
              <w:rPr>
                <w:lang w:val="en-GB"/>
              </w:rPr>
            </w:pPr>
            <w:r w:rsidRPr="00877A2F">
              <w:rPr>
                <w:lang w:val="en-GB"/>
              </w:rPr>
              <w:t>Intensive self-directed project</w:t>
            </w:r>
            <w:r w:rsidR="009B5893">
              <w:rPr>
                <w:lang w:val="en-GB"/>
              </w:rPr>
              <w:t xml:space="preserve"> on using a sketchbook to </w:t>
            </w:r>
            <w:r w:rsidR="0045652C">
              <w:rPr>
                <w:lang w:val="en-GB"/>
              </w:rPr>
              <w:t>document daily life using a variety of media</w:t>
            </w:r>
            <w:r w:rsidRPr="00877A2F">
              <w:rPr>
                <w:lang w:val="en-GB"/>
              </w:rPr>
              <w:t>.</w:t>
            </w:r>
          </w:p>
        </w:tc>
      </w:tr>
      <w:tr w:rsidR="009552CD" w:rsidRPr="00877A2F" w14:paraId="0D99E2E9" w14:textId="77777777" w:rsidTr="0045652C">
        <w:trPr>
          <w:trHeight w:val="945"/>
        </w:trPr>
        <w:tc>
          <w:tcPr>
            <w:tcW w:w="1555" w:type="dxa"/>
            <w:vAlign w:val="center"/>
          </w:tcPr>
          <w:p w14:paraId="4EBA5A8D" w14:textId="77777777" w:rsidR="009552CD" w:rsidRPr="00877A2F" w:rsidRDefault="009552CD" w:rsidP="00584030">
            <w:pPr>
              <w:pStyle w:val="Table"/>
              <w:rPr>
                <w:lang w:val="en-GB"/>
              </w:rPr>
            </w:pPr>
            <w:r w:rsidRPr="00877A2F">
              <w:rPr>
                <w:lang w:val="en-GB"/>
              </w:rPr>
              <w:t>Assessment:</w:t>
            </w:r>
          </w:p>
        </w:tc>
        <w:tc>
          <w:tcPr>
            <w:tcW w:w="7455" w:type="dxa"/>
            <w:vAlign w:val="center"/>
          </w:tcPr>
          <w:p w14:paraId="5E30B4ED" w14:textId="53D2C74B" w:rsidR="009552CD" w:rsidRPr="00877A2F" w:rsidRDefault="003E093F" w:rsidP="00584030">
            <w:pPr>
              <w:pStyle w:val="Table"/>
              <w:rPr>
                <w:lang w:val="en-GB"/>
              </w:rPr>
            </w:pPr>
            <w:r>
              <w:rPr>
                <w:lang w:val="en-GB"/>
              </w:rPr>
              <w:t xml:space="preserve">Sample pages of journal </w:t>
            </w:r>
            <w:r w:rsidR="00530D9F">
              <w:rPr>
                <w:lang w:val="en-GB"/>
              </w:rPr>
              <w:t>published to learning platform/Padlet and in journal (sketchbook) form.</w:t>
            </w:r>
          </w:p>
        </w:tc>
      </w:tr>
    </w:tbl>
    <w:p w14:paraId="1B843627" w14:textId="77777777" w:rsidR="00EB07C8" w:rsidRPr="00877A2F" w:rsidRDefault="00EB07C8" w:rsidP="00E210CB">
      <w:pPr>
        <w:rPr>
          <w:lang w:val="en-GB"/>
        </w:rPr>
      </w:pPr>
    </w:p>
    <w:p w14:paraId="7291DF87" w14:textId="63D91EEC" w:rsidR="00EB07C8" w:rsidRPr="00877A2F" w:rsidRDefault="00EB07C8" w:rsidP="00E210CB">
      <w:pPr>
        <w:rPr>
          <w:lang w:val="en-GB"/>
        </w:rPr>
        <w:sectPr w:rsidR="00EB07C8" w:rsidRPr="00877A2F" w:rsidSect="0006221B">
          <w:headerReference w:type="default" r:id="rId17"/>
          <w:footerReference w:type="default" r:id="rId18"/>
          <w:pgSz w:w="11900" w:h="16820"/>
          <w:pgMar w:top="3116" w:right="1440" w:bottom="1440" w:left="1440" w:header="709" w:footer="709" w:gutter="0"/>
          <w:cols w:space="708"/>
          <w:docGrid w:linePitch="400"/>
        </w:sectPr>
      </w:pPr>
    </w:p>
    <w:tbl>
      <w:tblPr>
        <w:tblStyle w:val="TableGrid"/>
        <w:tblW w:w="0" w:type="auto"/>
        <w:tblLook w:val="04A0" w:firstRow="1" w:lastRow="0" w:firstColumn="1" w:lastColumn="0" w:noHBand="0" w:noVBand="1"/>
      </w:tblPr>
      <w:tblGrid>
        <w:gridCol w:w="1555"/>
        <w:gridCol w:w="7455"/>
      </w:tblGrid>
      <w:tr w:rsidR="00813AE4" w:rsidRPr="00877A2F" w14:paraId="435BE04D" w14:textId="77777777" w:rsidTr="002A469F">
        <w:trPr>
          <w:trHeight w:val="502"/>
        </w:trPr>
        <w:tc>
          <w:tcPr>
            <w:tcW w:w="1555" w:type="dxa"/>
            <w:vAlign w:val="center"/>
          </w:tcPr>
          <w:p w14:paraId="7980AAA4" w14:textId="77777777" w:rsidR="00813AE4" w:rsidRPr="00877A2F" w:rsidRDefault="00813AE4" w:rsidP="002A469F">
            <w:pPr>
              <w:pStyle w:val="Table"/>
              <w:rPr>
                <w:lang w:val="en-GB"/>
              </w:rPr>
            </w:pPr>
            <w:r w:rsidRPr="00877A2F">
              <w:rPr>
                <w:lang w:val="en-GB"/>
              </w:rPr>
              <w:lastRenderedPageBreak/>
              <w:t>Unit code:</w:t>
            </w:r>
          </w:p>
        </w:tc>
        <w:tc>
          <w:tcPr>
            <w:tcW w:w="7455" w:type="dxa"/>
            <w:vAlign w:val="center"/>
          </w:tcPr>
          <w:p w14:paraId="581F49B7" w14:textId="689EC754" w:rsidR="00813AE4" w:rsidRPr="00877A2F" w:rsidRDefault="00546AAC" w:rsidP="00437C95">
            <w:pPr>
              <w:pStyle w:val="Heading2"/>
              <w:rPr>
                <w:lang w:val="en-GB"/>
              </w:rPr>
            </w:pPr>
            <w:bookmarkStart w:id="29" w:name="_Toc63776941"/>
            <w:r w:rsidRPr="00877A2F">
              <w:rPr>
                <w:lang w:val="en-GB"/>
              </w:rPr>
              <w:t>MPD</w:t>
            </w:r>
            <w:r w:rsidR="00813AE4" w:rsidRPr="00877A2F">
              <w:rPr>
                <w:lang w:val="en-GB"/>
              </w:rPr>
              <w:t>-T1-EI-</w:t>
            </w:r>
            <w:r w:rsidR="00437C95" w:rsidRPr="00877A2F">
              <w:rPr>
                <w:lang w:val="en-GB"/>
              </w:rPr>
              <w:t>C</w:t>
            </w:r>
            <w:r w:rsidR="00813AE4" w:rsidRPr="00877A2F">
              <w:rPr>
                <w:lang w:val="en-GB"/>
              </w:rPr>
              <w:t>1</w:t>
            </w:r>
            <w:bookmarkEnd w:id="29"/>
          </w:p>
        </w:tc>
      </w:tr>
      <w:tr w:rsidR="00813AE4" w:rsidRPr="00877A2F" w14:paraId="65DDFCF9" w14:textId="77777777" w:rsidTr="000071ED">
        <w:trPr>
          <w:trHeight w:val="612"/>
        </w:trPr>
        <w:tc>
          <w:tcPr>
            <w:tcW w:w="1555" w:type="dxa"/>
            <w:vAlign w:val="center"/>
          </w:tcPr>
          <w:p w14:paraId="36B8B640" w14:textId="77777777" w:rsidR="00813AE4" w:rsidRPr="00877A2F" w:rsidRDefault="00813AE4" w:rsidP="002A469F">
            <w:pPr>
              <w:pStyle w:val="Table"/>
              <w:rPr>
                <w:lang w:val="en-GB"/>
              </w:rPr>
            </w:pPr>
            <w:r w:rsidRPr="00877A2F">
              <w:rPr>
                <w:lang w:val="en-GB"/>
              </w:rPr>
              <w:t>Unit title:</w:t>
            </w:r>
          </w:p>
        </w:tc>
        <w:tc>
          <w:tcPr>
            <w:tcW w:w="7455" w:type="dxa"/>
            <w:vAlign w:val="center"/>
          </w:tcPr>
          <w:p w14:paraId="67348BA4" w14:textId="577542B7" w:rsidR="00813AE4" w:rsidRPr="00447CD8" w:rsidRDefault="00813AE4" w:rsidP="00165E4D">
            <w:pPr>
              <w:pStyle w:val="Heading3"/>
              <w:rPr>
                <w:rStyle w:val="SemiBold"/>
              </w:rPr>
            </w:pPr>
            <w:bookmarkStart w:id="30" w:name="_Toc63776942"/>
            <w:bookmarkStart w:id="31" w:name="_Toc64899870"/>
            <w:r w:rsidRPr="00447CD8">
              <w:rPr>
                <w:rStyle w:val="SemiBold"/>
              </w:rPr>
              <w:t xml:space="preserve">Design </w:t>
            </w:r>
            <w:r w:rsidR="00EE0842">
              <w:rPr>
                <w:rStyle w:val="SemiBold"/>
              </w:rPr>
              <w:t>P</w:t>
            </w:r>
            <w:r w:rsidRPr="00447CD8">
              <w:rPr>
                <w:rStyle w:val="SemiBold"/>
              </w:rPr>
              <w:t>rinciples I: What design can do, what design should do</w:t>
            </w:r>
            <w:bookmarkEnd w:id="30"/>
            <w:bookmarkEnd w:id="31"/>
          </w:p>
        </w:tc>
      </w:tr>
      <w:tr w:rsidR="00813AE4" w:rsidRPr="00877A2F" w14:paraId="6D48AE80" w14:textId="77777777" w:rsidTr="002A469F">
        <w:trPr>
          <w:trHeight w:val="566"/>
        </w:trPr>
        <w:tc>
          <w:tcPr>
            <w:tcW w:w="1555" w:type="dxa"/>
            <w:vAlign w:val="center"/>
          </w:tcPr>
          <w:p w14:paraId="103ED9F7" w14:textId="2C030CF3" w:rsidR="00813AE4" w:rsidRPr="00877A2F" w:rsidRDefault="00813AE4" w:rsidP="002A469F">
            <w:pPr>
              <w:pStyle w:val="Table"/>
              <w:rPr>
                <w:lang w:val="en-GB"/>
              </w:rPr>
            </w:pPr>
            <w:r w:rsidRPr="00877A2F">
              <w:rPr>
                <w:lang w:val="en-GB"/>
              </w:rPr>
              <w:t xml:space="preserve">Study </w:t>
            </w:r>
            <w:r w:rsidR="00C15600" w:rsidRPr="00877A2F">
              <w:rPr>
                <w:lang w:val="en-GB"/>
              </w:rPr>
              <w:t>mins</w:t>
            </w:r>
            <w:r w:rsidRPr="00877A2F">
              <w:rPr>
                <w:lang w:val="en-GB"/>
              </w:rPr>
              <w:t>:</w:t>
            </w:r>
          </w:p>
        </w:tc>
        <w:tc>
          <w:tcPr>
            <w:tcW w:w="7455" w:type="dxa"/>
            <w:vAlign w:val="center"/>
          </w:tcPr>
          <w:p w14:paraId="563C95B9" w14:textId="32AE3F70" w:rsidR="00813AE4" w:rsidRPr="00877A2F" w:rsidRDefault="00C15600" w:rsidP="002A469F">
            <w:pPr>
              <w:pStyle w:val="Table"/>
              <w:rPr>
                <w:lang w:val="en-GB"/>
              </w:rPr>
            </w:pPr>
            <w:r w:rsidRPr="00877A2F">
              <w:rPr>
                <w:lang w:val="en-GB"/>
              </w:rPr>
              <w:t>30</w:t>
            </w:r>
          </w:p>
        </w:tc>
      </w:tr>
      <w:tr w:rsidR="00813AE4" w:rsidRPr="00877A2F" w14:paraId="4716F0D4" w14:textId="77777777" w:rsidTr="00EE0842">
        <w:trPr>
          <w:trHeight w:val="1586"/>
        </w:trPr>
        <w:tc>
          <w:tcPr>
            <w:tcW w:w="1555" w:type="dxa"/>
            <w:vAlign w:val="center"/>
          </w:tcPr>
          <w:p w14:paraId="185B4B9B" w14:textId="77777777" w:rsidR="00813AE4" w:rsidRPr="00877A2F" w:rsidRDefault="00813AE4" w:rsidP="002A469F">
            <w:pPr>
              <w:pStyle w:val="Table"/>
              <w:rPr>
                <w:lang w:val="en-GB"/>
              </w:rPr>
            </w:pPr>
            <w:r w:rsidRPr="00877A2F">
              <w:rPr>
                <w:lang w:val="en-GB"/>
              </w:rPr>
              <w:t>Learning outcomes:</w:t>
            </w:r>
          </w:p>
        </w:tc>
        <w:tc>
          <w:tcPr>
            <w:tcW w:w="7455" w:type="dxa"/>
            <w:vAlign w:val="center"/>
          </w:tcPr>
          <w:p w14:paraId="49886AAA" w14:textId="77777777" w:rsidR="00813AE4" w:rsidRDefault="00813AE4" w:rsidP="002A469F">
            <w:pPr>
              <w:pStyle w:val="Table"/>
              <w:rPr>
                <w:lang w:val="en-GB"/>
              </w:rPr>
            </w:pPr>
            <w:r w:rsidRPr="00877A2F">
              <w:rPr>
                <w:lang w:val="en-GB"/>
              </w:rPr>
              <w:t>Students should be able to:</w:t>
            </w:r>
          </w:p>
          <w:p w14:paraId="736B8435" w14:textId="3744852A" w:rsidR="0048414B" w:rsidRDefault="0048414B" w:rsidP="00865746">
            <w:pPr>
              <w:pStyle w:val="Table"/>
              <w:numPr>
                <w:ilvl w:val="0"/>
                <w:numId w:val="12"/>
              </w:numPr>
              <w:rPr>
                <w:lang w:val="en-GB"/>
              </w:rPr>
            </w:pPr>
            <w:r>
              <w:rPr>
                <w:lang w:val="en-GB"/>
              </w:rPr>
              <w:t xml:space="preserve">Identify what design is, </w:t>
            </w:r>
            <w:r w:rsidR="00EE0842">
              <w:rPr>
                <w:lang w:val="en-GB"/>
              </w:rPr>
              <w:t xml:space="preserve">as a </w:t>
            </w:r>
            <w:r>
              <w:rPr>
                <w:lang w:val="en-GB"/>
              </w:rPr>
              <w:t>separate</w:t>
            </w:r>
            <w:r w:rsidR="00EE0842">
              <w:rPr>
                <w:lang w:val="en-GB"/>
              </w:rPr>
              <w:t xml:space="preserve"> discipline</w:t>
            </w:r>
            <w:r>
              <w:rPr>
                <w:lang w:val="en-GB"/>
              </w:rPr>
              <w:t xml:space="preserve"> from artistic practice;</w:t>
            </w:r>
          </w:p>
          <w:p w14:paraId="791A44D7" w14:textId="77777777" w:rsidR="0048414B" w:rsidRDefault="0048414B" w:rsidP="00865746">
            <w:pPr>
              <w:pStyle w:val="Table"/>
              <w:numPr>
                <w:ilvl w:val="0"/>
                <w:numId w:val="12"/>
              </w:numPr>
              <w:rPr>
                <w:lang w:val="en-GB"/>
              </w:rPr>
            </w:pPr>
            <w:r>
              <w:rPr>
                <w:lang w:val="en-GB"/>
              </w:rPr>
              <w:t>Describe the purpose of design;</w:t>
            </w:r>
          </w:p>
          <w:p w14:paraId="01702A64" w14:textId="50E9A841" w:rsidR="0048414B" w:rsidRPr="00877A2F" w:rsidRDefault="0048414B" w:rsidP="00865746">
            <w:pPr>
              <w:pStyle w:val="Table"/>
              <w:numPr>
                <w:ilvl w:val="0"/>
                <w:numId w:val="12"/>
              </w:numPr>
              <w:rPr>
                <w:lang w:val="en-GB"/>
              </w:rPr>
            </w:pPr>
            <w:r>
              <w:rPr>
                <w:lang w:val="en-GB"/>
              </w:rPr>
              <w:t>Collect information on good design through self-study</w:t>
            </w:r>
            <w:r w:rsidR="00770EC5">
              <w:rPr>
                <w:lang w:val="en-GB"/>
              </w:rPr>
              <w:t xml:space="preserve"> and leading designer manifestos</w:t>
            </w:r>
            <w:r>
              <w:rPr>
                <w:lang w:val="en-GB"/>
              </w:rPr>
              <w:t>.</w:t>
            </w:r>
          </w:p>
        </w:tc>
      </w:tr>
      <w:tr w:rsidR="00813AE4" w:rsidRPr="00877A2F" w14:paraId="722A9E33" w14:textId="77777777" w:rsidTr="004E666F">
        <w:trPr>
          <w:trHeight w:val="2260"/>
        </w:trPr>
        <w:tc>
          <w:tcPr>
            <w:tcW w:w="1555" w:type="dxa"/>
            <w:vAlign w:val="center"/>
          </w:tcPr>
          <w:p w14:paraId="5621DF30" w14:textId="77777777" w:rsidR="00813AE4" w:rsidRPr="00877A2F" w:rsidRDefault="00813AE4" w:rsidP="002A469F">
            <w:pPr>
              <w:pStyle w:val="Table"/>
              <w:rPr>
                <w:lang w:val="en-GB"/>
              </w:rPr>
            </w:pPr>
            <w:r w:rsidRPr="00877A2F">
              <w:rPr>
                <w:lang w:val="en-GB"/>
              </w:rPr>
              <w:t>Description:</w:t>
            </w:r>
          </w:p>
        </w:tc>
        <w:tc>
          <w:tcPr>
            <w:tcW w:w="7455" w:type="dxa"/>
            <w:vAlign w:val="center"/>
          </w:tcPr>
          <w:p w14:paraId="6C7C2880" w14:textId="0AFEAD2A" w:rsidR="00813AE4" w:rsidRPr="00877A2F" w:rsidRDefault="00261CA7" w:rsidP="002A469F">
            <w:pPr>
              <w:pStyle w:val="Table"/>
              <w:rPr>
                <w:lang w:val="en-GB"/>
              </w:rPr>
            </w:pPr>
            <w:r>
              <w:rPr>
                <w:lang w:val="en-GB"/>
              </w:rPr>
              <w:t xml:space="preserve">This unit introduces principles of design from </w:t>
            </w:r>
            <w:r w:rsidR="0048414B">
              <w:rPr>
                <w:lang w:val="en-GB"/>
              </w:rPr>
              <w:t>Dietr Rams</w:t>
            </w:r>
            <w:r w:rsidR="001060D8">
              <w:rPr>
                <w:lang w:val="en-GB"/>
              </w:rPr>
              <w:t xml:space="preserve">’ </w:t>
            </w:r>
            <w:r>
              <w:rPr>
                <w:lang w:val="en-GB"/>
              </w:rPr>
              <w:t>and other leading partitioners eg, Massimo Vignelli, Jonny Ive, John Maeda and Kenya Hara. The overarching theory being that designers have a responsibility to design in an ethical and sustainable ecosystem to make things better for others.</w:t>
            </w:r>
            <w:r w:rsidR="004E666F">
              <w:rPr>
                <w:lang w:val="en-GB"/>
              </w:rPr>
              <w:t xml:space="preserve"> Students will reflect on these principles through self-directed study and propose their own 5 principles as a taxonomy of insight to their emerging practice.</w:t>
            </w:r>
          </w:p>
        </w:tc>
      </w:tr>
      <w:tr w:rsidR="00813AE4" w:rsidRPr="00877A2F" w14:paraId="3FA3DAAF" w14:textId="77777777" w:rsidTr="001060D8">
        <w:trPr>
          <w:trHeight w:val="2156"/>
        </w:trPr>
        <w:tc>
          <w:tcPr>
            <w:tcW w:w="1555" w:type="dxa"/>
            <w:vAlign w:val="center"/>
          </w:tcPr>
          <w:p w14:paraId="6803F35A" w14:textId="77777777" w:rsidR="00813AE4" w:rsidRPr="00877A2F" w:rsidRDefault="00813AE4" w:rsidP="002A469F">
            <w:pPr>
              <w:pStyle w:val="Table"/>
              <w:rPr>
                <w:lang w:val="en-GB"/>
              </w:rPr>
            </w:pPr>
            <w:r w:rsidRPr="00877A2F">
              <w:rPr>
                <w:lang w:val="en-GB"/>
              </w:rPr>
              <w:t>Teaching and learning delivery:</w:t>
            </w:r>
          </w:p>
        </w:tc>
        <w:tc>
          <w:tcPr>
            <w:tcW w:w="7455" w:type="dxa"/>
            <w:vAlign w:val="center"/>
          </w:tcPr>
          <w:p w14:paraId="58D27388" w14:textId="77777777" w:rsidR="000F2F7F" w:rsidRPr="000F2F7F" w:rsidRDefault="000F2F7F" w:rsidP="000F2F7F">
            <w:pPr>
              <w:pStyle w:val="Table"/>
              <w:rPr>
                <w:lang w:val="en-GB"/>
              </w:rPr>
            </w:pPr>
            <w:r w:rsidRPr="000F2F7F">
              <w:rPr>
                <w:lang w:val="en-GB"/>
              </w:rPr>
              <w:t>This unit will comprise of:</w:t>
            </w:r>
          </w:p>
          <w:p w14:paraId="1CA70CDA" w14:textId="293EEC63" w:rsidR="000F2F7F" w:rsidRPr="000F2F7F" w:rsidRDefault="000F2F7F" w:rsidP="00865746">
            <w:pPr>
              <w:pStyle w:val="Table"/>
              <w:numPr>
                <w:ilvl w:val="0"/>
                <w:numId w:val="5"/>
              </w:numPr>
              <w:rPr>
                <w:lang w:val="en-GB"/>
              </w:rPr>
            </w:pPr>
            <w:r w:rsidRPr="000F2F7F">
              <w:rPr>
                <w:lang w:val="en-GB"/>
              </w:rPr>
              <w:t>Theory seminar</w:t>
            </w:r>
            <w:r w:rsidR="00EE0842">
              <w:rPr>
                <w:lang w:val="en-GB"/>
              </w:rPr>
              <w:t xml:space="preserve"> </w:t>
            </w:r>
            <w:r w:rsidRPr="000F2F7F">
              <w:rPr>
                <w:lang w:val="en-GB"/>
              </w:rPr>
              <w:t xml:space="preserve">on </w:t>
            </w:r>
            <w:r w:rsidR="00EE0842">
              <w:rPr>
                <w:lang w:val="en-GB"/>
              </w:rPr>
              <w:t>how design can and should be applied to social, cultural and economic ‘wicked problems’;</w:t>
            </w:r>
          </w:p>
          <w:p w14:paraId="4FA4BA4C" w14:textId="5327B940" w:rsidR="000F2F7F" w:rsidRPr="000F2F7F" w:rsidRDefault="000F2F7F" w:rsidP="00865746">
            <w:pPr>
              <w:pStyle w:val="Table"/>
              <w:numPr>
                <w:ilvl w:val="0"/>
                <w:numId w:val="5"/>
              </w:numPr>
              <w:rPr>
                <w:lang w:val="en-GB"/>
              </w:rPr>
            </w:pPr>
            <w:r w:rsidRPr="000F2F7F">
              <w:rPr>
                <w:lang w:val="en-GB"/>
              </w:rPr>
              <w:t>Case study analysis</w:t>
            </w:r>
            <w:r w:rsidR="00B81649">
              <w:rPr>
                <w:lang w:val="en-GB"/>
              </w:rPr>
              <w:t xml:space="preserve"> of design principl</w:t>
            </w:r>
            <w:r w:rsidR="001060D8">
              <w:rPr>
                <w:lang w:val="en-GB"/>
              </w:rPr>
              <w:t>es from leading designers</w:t>
            </w:r>
            <w:r w:rsidRPr="000F2F7F">
              <w:rPr>
                <w:lang w:val="en-GB"/>
              </w:rPr>
              <w:t>;</w:t>
            </w:r>
          </w:p>
          <w:p w14:paraId="7A9BA207" w14:textId="55988ED6" w:rsidR="00813AE4" w:rsidRPr="00877A2F" w:rsidRDefault="000F2F7F" w:rsidP="00865746">
            <w:pPr>
              <w:pStyle w:val="Table"/>
              <w:numPr>
                <w:ilvl w:val="0"/>
                <w:numId w:val="5"/>
              </w:numPr>
              <w:rPr>
                <w:lang w:val="en-GB"/>
              </w:rPr>
            </w:pPr>
            <w:r w:rsidRPr="00877A2F">
              <w:rPr>
                <w:lang w:val="en-GB"/>
              </w:rPr>
              <w:t>Self-directed study on</w:t>
            </w:r>
            <w:r w:rsidR="001060D8">
              <w:rPr>
                <w:lang w:val="en-GB"/>
              </w:rPr>
              <w:t xml:space="preserve"> a taxonomy of design principles from the students perspective.</w:t>
            </w:r>
          </w:p>
        </w:tc>
      </w:tr>
      <w:tr w:rsidR="00813AE4" w:rsidRPr="00877A2F" w14:paraId="0DA15878" w14:textId="77777777" w:rsidTr="001060D8">
        <w:trPr>
          <w:trHeight w:val="990"/>
        </w:trPr>
        <w:tc>
          <w:tcPr>
            <w:tcW w:w="1555" w:type="dxa"/>
            <w:vAlign w:val="center"/>
          </w:tcPr>
          <w:p w14:paraId="0C093409" w14:textId="77777777" w:rsidR="00813AE4" w:rsidRPr="00877A2F" w:rsidRDefault="00813AE4" w:rsidP="002A469F">
            <w:pPr>
              <w:pStyle w:val="Table"/>
              <w:rPr>
                <w:lang w:val="en-GB"/>
              </w:rPr>
            </w:pPr>
            <w:r w:rsidRPr="00877A2F">
              <w:rPr>
                <w:lang w:val="en-GB"/>
              </w:rPr>
              <w:t>Assessment:</w:t>
            </w:r>
          </w:p>
        </w:tc>
        <w:tc>
          <w:tcPr>
            <w:tcW w:w="7455" w:type="dxa"/>
            <w:vAlign w:val="center"/>
          </w:tcPr>
          <w:p w14:paraId="581DE32F" w14:textId="6D7B4DF6" w:rsidR="00813AE4" w:rsidRPr="00877A2F" w:rsidRDefault="001060D8" w:rsidP="002A469F">
            <w:pPr>
              <w:pStyle w:val="Table"/>
              <w:rPr>
                <w:lang w:val="en-GB"/>
              </w:rPr>
            </w:pPr>
            <w:r>
              <w:rPr>
                <w:lang w:val="en-GB"/>
              </w:rPr>
              <w:t xml:space="preserve">Taxonomy of design principles in a student’s own words </w:t>
            </w:r>
            <w:r w:rsidR="004E666F">
              <w:rPr>
                <w:lang w:val="en-GB"/>
              </w:rPr>
              <w:t xml:space="preserve">and images </w:t>
            </w:r>
            <w:r w:rsidR="00530D9F">
              <w:rPr>
                <w:lang w:val="en-GB"/>
              </w:rPr>
              <w:t>published to learning platform/Padlet and in journal (sketchbook) form.</w:t>
            </w:r>
          </w:p>
        </w:tc>
      </w:tr>
    </w:tbl>
    <w:p w14:paraId="77E9DFBB" w14:textId="77777777" w:rsidR="000341A6" w:rsidRPr="00877A2F" w:rsidRDefault="000341A6">
      <w:pPr>
        <w:rPr>
          <w:lang w:val="en-GB"/>
        </w:rPr>
      </w:pPr>
      <w:r w:rsidRPr="00877A2F">
        <w:rPr>
          <w:lang w:val="en-GB"/>
        </w:rPr>
        <w:br w:type="page"/>
      </w:r>
    </w:p>
    <w:tbl>
      <w:tblPr>
        <w:tblStyle w:val="TableGrid"/>
        <w:tblW w:w="0" w:type="auto"/>
        <w:tblLook w:val="04A0" w:firstRow="1" w:lastRow="0" w:firstColumn="1" w:lastColumn="0" w:noHBand="0" w:noVBand="1"/>
      </w:tblPr>
      <w:tblGrid>
        <w:gridCol w:w="1555"/>
        <w:gridCol w:w="7455"/>
      </w:tblGrid>
      <w:tr w:rsidR="00C93037" w:rsidRPr="00877A2F" w14:paraId="09C3E2B9" w14:textId="77777777" w:rsidTr="002A469F">
        <w:trPr>
          <w:trHeight w:val="502"/>
        </w:trPr>
        <w:tc>
          <w:tcPr>
            <w:tcW w:w="1555" w:type="dxa"/>
            <w:vAlign w:val="center"/>
          </w:tcPr>
          <w:p w14:paraId="1423C47B" w14:textId="77777777" w:rsidR="00C93037" w:rsidRPr="00877A2F" w:rsidRDefault="00C93037" w:rsidP="002A469F">
            <w:pPr>
              <w:pStyle w:val="Table"/>
              <w:rPr>
                <w:lang w:val="en-GB"/>
              </w:rPr>
            </w:pPr>
            <w:r w:rsidRPr="00877A2F">
              <w:rPr>
                <w:lang w:val="en-GB"/>
              </w:rPr>
              <w:lastRenderedPageBreak/>
              <w:t>Unit code:</w:t>
            </w:r>
          </w:p>
        </w:tc>
        <w:tc>
          <w:tcPr>
            <w:tcW w:w="7455" w:type="dxa"/>
            <w:vAlign w:val="center"/>
          </w:tcPr>
          <w:p w14:paraId="3B356080" w14:textId="0ADF6B12" w:rsidR="00C93037" w:rsidRPr="00877A2F" w:rsidRDefault="00F01D51" w:rsidP="00447CD8">
            <w:pPr>
              <w:pStyle w:val="Heading2"/>
              <w:rPr>
                <w:lang w:val="en-GB"/>
              </w:rPr>
            </w:pPr>
            <w:bookmarkStart w:id="32" w:name="_Toc63776943"/>
            <w:r w:rsidRPr="00877A2F">
              <w:rPr>
                <w:lang w:val="en-GB"/>
              </w:rPr>
              <w:t>MPD-T1-P3</w:t>
            </w:r>
            <w:bookmarkEnd w:id="32"/>
          </w:p>
        </w:tc>
      </w:tr>
      <w:tr w:rsidR="00C93037" w:rsidRPr="00877A2F" w14:paraId="30DE3E18" w14:textId="77777777" w:rsidTr="000071ED">
        <w:trPr>
          <w:trHeight w:val="612"/>
        </w:trPr>
        <w:tc>
          <w:tcPr>
            <w:tcW w:w="1555" w:type="dxa"/>
            <w:vAlign w:val="center"/>
          </w:tcPr>
          <w:p w14:paraId="3ADD8CFA" w14:textId="77777777" w:rsidR="00C93037" w:rsidRPr="00877A2F" w:rsidRDefault="00C93037" w:rsidP="002A469F">
            <w:pPr>
              <w:pStyle w:val="Table"/>
              <w:rPr>
                <w:lang w:val="en-GB"/>
              </w:rPr>
            </w:pPr>
            <w:r w:rsidRPr="00877A2F">
              <w:rPr>
                <w:lang w:val="en-GB"/>
              </w:rPr>
              <w:t>Unit title:</w:t>
            </w:r>
          </w:p>
        </w:tc>
        <w:tc>
          <w:tcPr>
            <w:tcW w:w="7455" w:type="dxa"/>
            <w:vAlign w:val="center"/>
          </w:tcPr>
          <w:p w14:paraId="60762E62" w14:textId="26EAC271" w:rsidR="00C93037" w:rsidRPr="00447CD8" w:rsidRDefault="00437C95" w:rsidP="00447CD8">
            <w:pPr>
              <w:pStyle w:val="Heading3"/>
              <w:rPr>
                <w:rStyle w:val="SemiBold"/>
              </w:rPr>
            </w:pPr>
            <w:bookmarkStart w:id="33" w:name="_Toc63776944"/>
            <w:bookmarkStart w:id="34" w:name="_Toc64899871"/>
            <w:r w:rsidRPr="00447CD8">
              <w:rPr>
                <w:rStyle w:val="SemiBold"/>
              </w:rPr>
              <w:t>Final</w:t>
            </w:r>
            <w:r w:rsidR="00074549" w:rsidRPr="00447CD8">
              <w:rPr>
                <w:rStyle w:val="SemiBold"/>
              </w:rPr>
              <w:t xml:space="preserve"> </w:t>
            </w:r>
            <w:r w:rsidR="00447CD8">
              <w:rPr>
                <w:rStyle w:val="SemiBold"/>
              </w:rPr>
              <w:t>P</w:t>
            </w:r>
            <w:r w:rsidR="00074549" w:rsidRPr="00447CD8">
              <w:rPr>
                <w:rStyle w:val="SemiBold"/>
              </w:rPr>
              <w:t>roject</w:t>
            </w:r>
            <w:bookmarkEnd w:id="33"/>
            <w:r w:rsidR="009C217D">
              <w:rPr>
                <w:rStyle w:val="SemiBold"/>
              </w:rPr>
              <w:t>–</w:t>
            </w:r>
            <w:bookmarkEnd w:id="34"/>
            <w:r w:rsidR="003A1C33">
              <w:rPr>
                <w:rStyle w:val="SemiBold"/>
              </w:rPr>
              <w:t>Design for</w:t>
            </w:r>
            <w:r w:rsidR="00EA4AA3">
              <w:rPr>
                <w:rStyle w:val="SemiBold"/>
              </w:rPr>
              <w:t xml:space="preserve"> Community</w:t>
            </w:r>
          </w:p>
        </w:tc>
      </w:tr>
      <w:tr w:rsidR="00C93037" w:rsidRPr="00877A2F" w14:paraId="46DA1D28" w14:textId="77777777" w:rsidTr="002A469F">
        <w:trPr>
          <w:trHeight w:val="566"/>
        </w:trPr>
        <w:tc>
          <w:tcPr>
            <w:tcW w:w="1555" w:type="dxa"/>
            <w:vAlign w:val="center"/>
          </w:tcPr>
          <w:p w14:paraId="5900E60D" w14:textId="77777777" w:rsidR="00C93037" w:rsidRPr="00877A2F" w:rsidRDefault="00C93037" w:rsidP="002A469F">
            <w:pPr>
              <w:pStyle w:val="Table"/>
              <w:rPr>
                <w:lang w:val="en-GB"/>
              </w:rPr>
            </w:pPr>
            <w:r w:rsidRPr="00877A2F">
              <w:rPr>
                <w:lang w:val="en-GB"/>
              </w:rPr>
              <w:t>Study hours:</w:t>
            </w:r>
          </w:p>
        </w:tc>
        <w:tc>
          <w:tcPr>
            <w:tcW w:w="7455" w:type="dxa"/>
            <w:vAlign w:val="center"/>
          </w:tcPr>
          <w:p w14:paraId="12865791" w14:textId="52556AFC" w:rsidR="00C93037" w:rsidRPr="00877A2F" w:rsidRDefault="00057011" w:rsidP="002A469F">
            <w:pPr>
              <w:pStyle w:val="Table"/>
              <w:rPr>
                <w:lang w:val="en-GB"/>
              </w:rPr>
            </w:pPr>
            <w:r w:rsidRPr="00877A2F">
              <w:rPr>
                <w:lang w:val="en-GB"/>
              </w:rPr>
              <w:t>6</w:t>
            </w:r>
          </w:p>
        </w:tc>
      </w:tr>
      <w:tr w:rsidR="00C93037" w:rsidRPr="00877A2F" w14:paraId="5F528780" w14:textId="77777777" w:rsidTr="0021593F">
        <w:trPr>
          <w:trHeight w:val="1447"/>
        </w:trPr>
        <w:tc>
          <w:tcPr>
            <w:tcW w:w="1555" w:type="dxa"/>
            <w:vAlign w:val="center"/>
          </w:tcPr>
          <w:p w14:paraId="389D6C50" w14:textId="77777777" w:rsidR="00C93037" w:rsidRPr="00877A2F" w:rsidRDefault="00C93037" w:rsidP="002A469F">
            <w:pPr>
              <w:pStyle w:val="Table"/>
              <w:rPr>
                <w:lang w:val="en-GB"/>
              </w:rPr>
            </w:pPr>
            <w:r w:rsidRPr="00877A2F">
              <w:rPr>
                <w:lang w:val="en-GB"/>
              </w:rPr>
              <w:t>Learning outcomes:</w:t>
            </w:r>
          </w:p>
        </w:tc>
        <w:tc>
          <w:tcPr>
            <w:tcW w:w="7455" w:type="dxa"/>
            <w:vAlign w:val="center"/>
          </w:tcPr>
          <w:p w14:paraId="44251F29" w14:textId="77777777" w:rsidR="00C93037" w:rsidRPr="00877A2F" w:rsidRDefault="00C93037" w:rsidP="002A469F">
            <w:pPr>
              <w:pStyle w:val="Table"/>
              <w:rPr>
                <w:lang w:val="en-GB"/>
              </w:rPr>
            </w:pPr>
            <w:r w:rsidRPr="00877A2F">
              <w:rPr>
                <w:lang w:val="en-GB"/>
              </w:rPr>
              <w:t>Students should be able to:</w:t>
            </w:r>
          </w:p>
          <w:p w14:paraId="2815BDE9" w14:textId="77777777" w:rsidR="0021593F" w:rsidRDefault="0021593F" w:rsidP="00865746">
            <w:pPr>
              <w:pStyle w:val="Table"/>
              <w:numPr>
                <w:ilvl w:val="0"/>
                <w:numId w:val="3"/>
              </w:numPr>
              <w:rPr>
                <w:lang w:val="en-GB"/>
              </w:rPr>
            </w:pPr>
            <w:r>
              <w:rPr>
                <w:lang w:val="en-GB"/>
              </w:rPr>
              <w:t>Interpret research methods and data analysis;</w:t>
            </w:r>
          </w:p>
          <w:p w14:paraId="7D47C912" w14:textId="77777777" w:rsidR="0021593F" w:rsidRDefault="0021593F" w:rsidP="00865746">
            <w:pPr>
              <w:pStyle w:val="Table"/>
              <w:numPr>
                <w:ilvl w:val="0"/>
                <w:numId w:val="3"/>
              </w:numPr>
              <w:rPr>
                <w:lang w:val="en-GB"/>
              </w:rPr>
            </w:pPr>
            <w:r>
              <w:rPr>
                <w:lang w:val="en-GB"/>
              </w:rPr>
              <w:t>Propose a design that has social and cultural purpose;</w:t>
            </w:r>
          </w:p>
          <w:p w14:paraId="0A50F84E" w14:textId="2485B9A8" w:rsidR="002912CA" w:rsidRPr="00877A2F" w:rsidRDefault="0021593F" w:rsidP="00865746">
            <w:pPr>
              <w:pStyle w:val="Table"/>
              <w:numPr>
                <w:ilvl w:val="0"/>
                <w:numId w:val="3"/>
              </w:numPr>
              <w:rPr>
                <w:lang w:val="en-GB"/>
              </w:rPr>
            </w:pPr>
            <w:r>
              <w:rPr>
                <w:lang w:val="en-GB"/>
              </w:rPr>
              <w:t>Evaluate their final outcome reflective practice.</w:t>
            </w:r>
            <w:r w:rsidR="002912CA" w:rsidRPr="00877A2F">
              <w:rPr>
                <w:lang w:val="en-GB"/>
              </w:rPr>
              <w:t> </w:t>
            </w:r>
          </w:p>
        </w:tc>
      </w:tr>
      <w:tr w:rsidR="00C93037" w:rsidRPr="00877A2F" w14:paraId="7275065E" w14:textId="77777777" w:rsidTr="002A469F">
        <w:trPr>
          <w:trHeight w:val="663"/>
        </w:trPr>
        <w:tc>
          <w:tcPr>
            <w:tcW w:w="1555" w:type="dxa"/>
            <w:vAlign w:val="center"/>
          </w:tcPr>
          <w:p w14:paraId="7C25180E" w14:textId="77777777" w:rsidR="00C93037" w:rsidRPr="00877A2F" w:rsidRDefault="00C93037" w:rsidP="002A469F">
            <w:pPr>
              <w:pStyle w:val="Table"/>
              <w:rPr>
                <w:lang w:val="en-GB"/>
              </w:rPr>
            </w:pPr>
            <w:r w:rsidRPr="00877A2F">
              <w:rPr>
                <w:lang w:val="en-GB"/>
              </w:rPr>
              <w:t>Description:</w:t>
            </w:r>
          </w:p>
        </w:tc>
        <w:tc>
          <w:tcPr>
            <w:tcW w:w="7455" w:type="dxa"/>
            <w:vAlign w:val="center"/>
          </w:tcPr>
          <w:p w14:paraId="547276A9" w14:textId="3501108C" w:rsidR="00977FB2" w:rsidRPr="00977FB2" w:rsidRDefault="005C2EE5" w:rsidP="00977FB2">
            <w:pPr>
              <w:pStyle w:val="Table"/>
              <w:rPr>
                <w:lang w:val="en-HK"/>
              </w:rPr>
            </w:pPr>
            <w:r w:rsidRPr="00977FB2">
              <w:rPr>
                <w:lang w:val="en-GB"/>
              </w:rPr>
              <w:t xml:space="preserve">This unit </w:t>
            </w:r>
            <w:r w:rsidR="00977FB2" w:rsidRPr="00977FB2">
              <w:rPr>
                <w:lang w:val="en-GB"/>
              </w:rPr>
              <w:t>is the summation of the program. Students are expected to produce a valuable research project and final outcome design</w:t>
            </w:r>
            <w:r w:rsidR="009C217D">
              <w:rPr>
                <w:lang w:val="en-GB"/>
              </w:rPr>
              <w:t xml:space="preserve"> made of cardboard</w:t>
            </w:r>
            <w:r w:rsidR="00977FB2" w:rsidRPr="00977FB2">
              <w:rPr>
                <w:lang w:val="en-GB"/>
              </w:rPr>
              <w:t xml:space="preserve"> that will add value to their neighbourhood using cultural probe</w:t>
            </w:r>
            <w:r w:rsidR="009C217D">
              <w:rPr>
                <w:lang w:val="en-GB"/>
              </w:rPr>
              <w:t xml:space="preserve"> research</w:t>
            </w:r>
            <w:r w:rsidR="00977FB2" w:rsidRPr="00977FB2">
              <w:rPr>
                <w:lang w:val="en-GB"/>
              </w:rPr>
              <w:t xml:space="preserve"> methodology to gain</w:t>
            </w:r>
            <w:r w:rsidR="00977FB2" w:rsidRPr="00977FB2">
              <w:rPr>
                <w:lang w:val="en-HK"/>
              </w:rPr>
              <w:t xml:space="preserve"> unique insights and exceptional engagement from research participants.</w:t>
            </w:r>
          </w:p>
          <w:p w14:paraId="0D5D566A" w14:textId="77777777" w:rsidR="009522A7" w:rsidRDefault="009522A7" w:rsidP="0021593F">
            <w:pPr>
              <w:pStyle w:val="Table"/>
              <w:rPr>
                <w:lang w:val="en-HK"/>
              </w:rPr>
            </w:pPr>
          </w:p>
          <w:p w14:paraId="74271654" w14:textId="65E686C6" w:rsidR="00977FB2" w:rsidRPr="00977FB2" w:rsidRDefault="00977FB2" w:rsidP="00977FB2">
            <w:pPr>
              <w:pStyle w:val="Table"/>
            </w:pPr>
            <w:r w:rsidRPr="00977FB2">
              <w:t xml:space="preserve">Cultural probes are a qualitative research </w:t>
            </w:r>
            <w:r>
              <w:t>methodology</w:t>
            </w:r>
            <w:r w:rsidRPr="00977FB2">
              <w:t>, where open ended activities are given to a group of participants to learn more about their daily lives and environment. They start conversations amongst designers and bring novel insights.</w:t>
            </w:r>
          </w:p>
          <w:p w14:paraId="7AA8EBCC" w14:textId="77777777" w:rsidR="00977FB2" w:rsidRDefault="00977FB2" w:rsidP="0021593F">
            <w:pPr>
              <w:pStyle w:val="Table"/>
            </w:pPr>
          </w:p>
          <w:p w14:paraId="3618DA21" w14:textId="534105C1" w:rsidR="00977FB2" w:rsidRPr="00977FB2" w:rsidRDefault="00977FB2" w:rsidP="0021593F">
            <w:pPr>
              <w:pStyle w:val="Table"/>
            </w:pPr>
            <w:r>
              <w:t>The final outcome will be an artefact/tool/public space using local materials</w:t>
            </w:r>
            <w:r w:rsidR="009C217D">
              <w:t xml:space="preserve"> </w:t>
            </w:r>
            <w:r w:rsidR="00C36361">
              <w:t xml:space="preserve">and/or paper and </w:t>
            </w:r>
            <w:r w:rsidR="009C217D">
              <w:t>cardboard</w:t>
            </w:r>
            <w:r>
              <w:t xml:space="preserve"> for the community. Students will be expected to answer how might their project add value to the community and how might this project be scaled to work in other neighborhoods and community scenarios. Simplicity and usability though human centered design is key to this project</w:t>
            </w:r>
            <w:r w:rsidR="009C217D">
              <w:t>’s success.</w:t>
            </w:r>
          </w:p>
        </w:tc>
      </w:tr>
      <w:tr w:rsidR="00C93037" w:rsidRPr="00877A2F" w14:paraId="167B87DC" w14:textId="77777777" w:rsidTr="002A469F">
        <w:trPr>
          <w:trHeight w:val="1126"/>
        </w:trPr>
        <w:tc>
          <w:tcPr>
            <w:tcW w:w="1555" w:type="dxa"/>
            <w:vAlign w:val="center"/>
          </w:tcPr>
          <w:p w14:paraId="0E8230F3" w14:textId="77777777" w:rsidR="00C93037" w:rsidRPr="00877A2F" w:rsidRDefault="00C93037" w:rsidP="002A469F">
            <w:pPr>
              <w:pStyle w:val="Table"/>
              <w:rPr>
                <w:lang w:val="en-GB"/>
              </w:rPr>
            </w:pPr>
            <w:r w:rsidRPr="00877A2F">
              <w:rPr>
                <w:lang w:val="en-GB"/>
              </w:rPr>
              <w:t>Teaching and learning delivery:</w:t>
            </w:r>
          </w:p>
        </w:tc>
        <w:tc>
          <w:tcPr>
            <w:tcW w:w="7455" w:type="dxa"/>
            <w:vAlign w:val="center"/>
          </w:tcPr>
          <w:p w14:paraId="339C83DD" w14:textId="54C99D59" w:rsidR="00C93037" w:rsidRPr="00877A2F" w:rsidRDefault="005C2EE5" w:rsidP="002A469F">
            <w:pPr>
              <w:pStyle w:val="Table"/>
              <w:rPr>
                <w:lang w:val="en-GB"/>
              </w:rPr>
            </w:pPr>
            <w:r w:rsidRPr="00EF73EA">
              <w:rPr>
                <w:lang w:val="en-GB"/>
              </w:rPr>
              <w:t>Self-directed study from a ‘live’ project brief.</w:t>
            </w:r>
          </w:p>
        </w:tc>
      </w:tr>
      <w:tr w:rsidR="00C93037" w:rsidRPr="00877A2F" w14:paraId="05DDA390" w14:textId="77777777" w:rsidTr="002912CA">
        <w:trPr>
          <w:trHeight w:val="801"/>
        </w:trPr>
        <w:tc>
          <w:tcPr>
            <w:tcW w:w="1555" w:type="dxa"/>
            <w:vAlign w:val="center"/>
          </w:tcPr>
          <w:p w14:paraId="1C17BCD8" w14:textId="77777777" w:rsidR="00C93037" w:rsidRPr="00877A2F" w:rsidRDefault="00C93037" w:rsidP="002A469F">
            <w:pPr>
              <w:pStyle w:val="Table"/>
              <w:rPr>
                <w:lang w:val="en-GB"/>
              </w:rPr>
            </w:pPr>
            <w:r w:rsidRPr="00877A2F">
              <w:rPr>
                <w:lang w:val="en-GB"/>
              </w:rPr>
              <w:t>Assessment:</w:t>
            </w:r>
          </w:p>
        </w:tc>
        <w:tc>
          <w:tcPr>
            <w:tcW w:w="7455" w:type="dxa"/>
            <w:vAlign w:val="center"/>
          </w:tcPr>
          <w:p w14:paraId="55B46D9A" w14:textId="08C63114" w:rsidR="00C93037" w:rsidRPr="00877A2F" w:rsidRDefault="00184C5F" w:rsidP="002A469F">
            <w:pPr>
              <w:pStyle w:val="Table"/>
              <w:rPr>
                <w:lang w:val="en-GB"/>
              </w:rPr>
            </w:pPr>
            <w:r>
              <w:rPr>
                <w:lang w:val="en-GB"/>
              </w:rPr>
              <w:t xml:space="preserve">Final outcome with supporting research </w:t>
            </w:r>
            <w:r w:rsidRPr="003E093F">
              <w:rPr>
                <w:lang w:val="en-GB"/>
              </w:rPr>
              <w:t>published</w:t>
            </w:r>
            <w:r w:rsidR="00530D9F">
              <w:rPr>
                <w:lang w:val="en-GB"/>
              </w:rPr>
              <w:t xml:space="preserve"> to learning platform/Padlet and in journal (sketchbook) form.</w:t>
            </w:r>
          </w:p>
        </w:tc>
      </w:tr>
    </w:tbl>
    <w:p w14:paraId="349AC461" w14:textId="77777777" w:rsidR="00437C95" w:rsidRPr="00877A2F" w:rsidRDefault="00437C95">
      <w:pPr>
        <w:rPr>
          <w:lang w:val="en-GB"/>
        </w:rPr>
      </w:pPr>
    </w:p>
    <w:p w14:paraId="50E6EC32" w14:textId="77777777" w:rsidR="00437C95" w:rsidRPr="00877A2F" w:rsidRDefault="00437C95">
      <w:pPr>
        <w:rPr>
          <w:lang w:val="en-GB"/>
        </w:rPr>
      </w:pPr>
      <w:r w:rsidRPr="00877A2F">
        <w:rPr>
          <w:lang w:val="en-GB"/>
        </w:rPr>
        <w:br w:type="page"/>
      </w:r>
    </w:p>
    <w:tbl>
      <w:tblPr>
        <w:tblStyle w:val="TableGrid"/>
        <w:tblW w:w="0" w:type="auto"/>
        <w:tblLook w:val="04A0" w:firstRow="1" w:lastRow="0" w:firstColumn="1" w:lastColumn="0" w:noHBand="0" w:noVBand="1"/>
      </w:tblPr>
      <w:tblGrid>
        <w:gridCol w:w="1555"/>
        <w:gridCol w:w="7455"/>
      </w:tblGrid>
      <w:tr w:rsidR="00437C95" w:rsidRPr="00877A2F" w14:paraId="186888E4" w14:textId="77777777" w:rsidTr="007B1B51">
        <w:trPr>
          <w:trHeight w:val="502"/>
        </w:trPr>
        <w:tc>
          <w:tcPr>
            <w:tcW w:w="1555" w:type="dxa"/>
            <w:vAlign w:val="center"/>
          </w:tcPr>
          <w:p w14:paraId="1903034A" w14:textId="77777777" w:rsidR="00437C95" w:rsidRPr="00314B26" w:rsidRDefault="00437C95" w:rsidP="007B1B51">
            <w:pPr>
              <w:pStyle w:val="Table"/>
              <w:rPr>
                <w:lang w:val="en-GB"/>
              </w:rPr>
            </w:pPr>
            <w:r w:rsidRPr="00314B26">
              <w:rPr>
                <w:lang w:val="en-GB"/>
              </w:rPr>
              <w:lastRenderedPageBreak/>
              <w:t>Unit code:</w:t>
            </w:r>
          </w:p>
        </w:tc>
        <w:tc>
          <w:tcPr>
            <w:tcW w:w="7455" w:type="dxa"/>
            <w:vAlign w:val="center"/>
          </w:tcPr>
          <w:p w14:paraId="23A1FCB6" w14:textId="3F53ACC7" w:rsidR="00437C95" w:rsidRPr="00314B26" w:rsidRDefault="00437C95" w:rsidP="00437C95">
            <w:pPr>
              <w:pStyle w:val="Heading2"/>
              <w:rPr>
                <w:lang w:val="en-GB"/>
              </w:rPr>
            </w:pPr>
            <w:bookmarkStart w:id="35" w:name="_Toc63776945"/>
            <w:r w:rsidRPr="00314B26">
              <w:rPr>
                <w:lang w:val="en-GB"/>
              </w:rPr>
              <w:t>MPD-T1-EI-SM1</w:t>
            </w:r>
            <w:bookmarkEnd w:id="35"/>
          </w:p>
        </w:tc>
      </w:tr>
      <w:tr w:rsidR="00437C95" w:rsidRPr="00877A2F" w14:paraId="45FC6091" w14:textId="77777777" w:rsidTr="00C36361">
        <w:trPr>
          <w:trHeight w:val="407"/>
        </w:trPr>
        <w:tc>
          <w:tcPr>
            <w:tcW w:w="1555" w:type="dxa"/>
            <w:vAlign w:val="center"/>
          </w:tcPr>
          <w:p w14:paraId="7D586432" w14:textId="77777777" w:rsidR="00437C95" w:rsidRPr="00877A2F" w:rsidRDefault="00437C95" w:rsidP="007B1B51">
            <w:pPr>
              <w:pStyle w:val="Table"/>
              <w:rPr>
                <w:lang w:val="en-GB"/>
              </w:rPr>
            </w:pPr>
            <w:r w:rsidRPr="00877A2F">
              <w:rPr>
                <w:lang w:val="en-GB"/>
              </w:rPr>
              <w:t>Unit title:</w:t>
            </w:r>
          </w:p>
        </w:tc>
        <w:tc>
          <w:tcPr>
            <w:tcW w:w="7455" w:type="dxa"/>
            <w:vAlign w:val="center"/>
          </w:tcPr>
          <w:p w14:paraId="4308DC68" w14:textId="77777777" w:rsidR="00437C95" w:rsidRPr="00447CD8" w:rsidRDefault="00437C95" w:rsidP="007B1B51">
            <w:pPr>
              <w:pStyle w:val="Heading3"/>
              <w:rPr>
                <w:rStyle w:val="SemiBold"/>
              </w:rPr>
            </w:pPr>
            <w:bookmarkStart w:id="36" w:name="_Toc63776946"/>
            <w:bookmarkStart w:id="37" w:name="_Toc64899872"/>
            <w:r w:rsidRPr="00447CD8">
              <w:rPr>
                <w:rStyle w:val="SemiBold"/>
              </w:rPr>
              <w:t>Using reference material</w:t>
            </w:r>
            <w:bookmarkEnd w:id="36"/>
            <w:bookmarkEnd w:id="37"/>
          </w:p>
        </w:tc>
      </w:tr>
      <w:tr w:rsidR="00437C95" w:rsidRPr="00877A2F" w14:paraId="2D68EB2A" w14:textId="77777777" w:rsidTr="007B1B51">
        <w:trPr>
          <w:trHeight w:val="566"/>
        </w:trPr>
        <w:tc>
          <w:tcPr>
            <w:tcW w:w="1555" w:type="dxa"/>
            <w:vAlign w:val="center"/>
          </w:tcPr>
          <w:p w14:paraId="7E116BE5" w14:textId="77777777" w:rsidR="00437C95" w:rsidRPr="00877A2F" w:rsidRDefault="00437C95" w:rsidP="007B1B51">
            <w:pPr>
              <w:pStyle w:val="Table"/>
              <w:rPr>
                <w:lang w:val="en-GB"/>
              </w:rPr>
            </w:pPr>
            <w:r w:rsidRPr="00877A2F">
              <w:rPr>
                <w:lang w:val="en-GB"/>
              </w:rPr>
              <w:t>Study mins:</w:t>
            </w:r>
          </w:p>
        </w:tc>
        <w:tc>
          <w:tcPr>
            <w:tcW w:w="7455" w:type="dxa"/>
            <w:vAlign w:val="center"/>
          </w:tcPr>
          <w:p w14:paraId="7D652C7E" w14:textId="77777777" w:rsidR="00437C95" w:rsidRPr="00877A2F" w:rsidRDefault="00437C95" w:rsidP="007B1B51">
            <w:pPr>
              <w:pStyle w:val="Table"/>
              <w:rPr>
                <w:lang w:val="en-GB"/>
              </w:rPr>
            </w:pPr>
            <w:r w:rsidRPr="00877A2F">
              <w:rPr>
                <w:lang w:val="en-GB"/>
              </w:rPr>
              <w:t>15</w:t>
            </w:r>
          </w:p>
        </w:tc>
      </w:tr>
      <w:tr w:rsidR="00437C95" w:rsidRPr="00877A2F" w14:paraId="06706F10" w14:textId="77777777" w:rsidTr="007B1B51">
        <w:trPr>
          <w:trHeight w:val="836"/>
        </w:trPr>
        <w:tc>
          <w:tcPr>
            <w:tcW w:w="1555" w:type="dxa"/>
            <w:vAlign w:val="center"/>
          </w:tcPr>
          <w:p w14:paraId="2D127ACF" w14:textId="77777777" w:rsidR="00437C95" w:rsidRPr="00877A2F" w:rsidRDefault="00437C95" w:rsidP="007B1B51">
            <w:pPr>
              <w:pStyle w:val="Table"/>
              <w:rPr>
                <w:lang w:val="en-GB"/>
              </w:rPr>
            </w:pPr>
            <w:r w:rsidRPr="00877A2F">
              <w:rPr>
                <w:lang w:val="en-GB"/>
              </w:rPr>
              <w:t>Learning outcomes:</w:t>
            </w:r>
          </w:p>
        </w:tc>
        <w:tc>
          <w:tcPr>
            <w:tcW w:w="7455" w:type="dxa"/>
            <w:vAlign w:val="center"/>
          </w:tcPr>
          <w:p w14:paraId="7DC160A1" w14:textId="77777777" w:rsidR="00437C95" w:rsidRDefault="00437C95" w:rsidP="007B1B51">
            <w:pPr>
              <w:pStyle w:val="Table"/>
              <w:rPr>
                <w:lang w:val="en-GB"/>
              </w:rPr>
            </w:pPr>
            <w:r w:rsidRPr="00877A2F">
              <w:rPr>
                <w:lang w:val="en-GB"/>
              </w:rPr>
              <w:t>Students should be able to:</w:t>
            </w:r>
          </w:p>
          <w:p w14:paraId="35AB643C" w14:textId="77777777" w:rsidR="0021593F" w:rsidRDefault="00314B26" w:rsidP="00990A24">
            <w:pPr>
              <w:pStyle w:val="Table"/>
              <w:numPr>
                <w:ilvl w:val="0"/>
                <w:numId w:val="23"/>
              </w:numPr>
              <w:rPr>
                <w:lang w:val="en-GB"/>
              </w:rPr>
            </w:pPr>
            <w:r>
              <w:rPr>
                <w:lang w:val="en-GB"/>
              </w:rPr>
              <w:t>Recognise the value of reference material in design research and practice;</w:t>
            </w:r>
          </w:p>
          <w:p w14:paraId="22D1E92B" w14:textId="77777777" w:rsidR="00314B26" w:rsidRDefault="00990A24" w:rsidP="00990A24">
            <w:pPr>
              <w:pStyle w:val="Table"/>
              <w:numPr>
                <w:ilvl w:val="0"/>
                <w:numId w:val="23"/>
              </w:numPr>
              <w:rPr>
                <w:lang w:val="en-GB"/>
              </w:rPr>
            </w:pPr>
            <w:r>
              <w:rPr>
                <w:lang w:val="en-GB"/>
              </w:rPr>
              <w:t>Recognise the value if self-directed study inquiry;</w:t>
            </w:r>
          </w:p>
          <w:p w14:paraId="38FE14CB" w14:textId="75C8B8AA" w:rsidR="00990A24" w:rsidRPr="00877A2F" w:rsidRDefault="00990A24" w:rsidP="00990A24">
            <w:pPr>
              <w:pStyle w:val="Table"/>
              <w:numPr>
                <w:ilvl w:val="0"/>
                <w:numId w:val="23"/>
              </w:numPr>
              <w:rPr>
                <w:lang w:val="en-GB"/>
              </w:rPr>
            </w:pPr>
            <w:r>
              <w:rPr>
                <w:lang w:val="en-GB"/>
              </w:rPr>
              <w:t>Schedule time to use a library and other reference institutions with physical literature.</w:t>
            </w:r>
          </w:p>
        </w:tc>
      </w:tr>
      <w:tr w:rsidR="00437C95" w:rsidRPr="00877A2F" w14:paraId="40F833C0" w14:textId="77777777" w:rsidTr="00FD52C4">
        <w:trPr>
          <w:trHeight w:val="2701"/>
        </w:trPr>
        <w:tc>
          <w:tcPr>
            <w:tcW w:w="1555" w:type="dxa"/>
            <w:vAlign w:val="center"/>
          </w:tcPr>
          <w:p w14:paraId="22617EF3" w14:textId="77777777" w:rsidR="00437C95" w:rsidRPr="00877A2F" w:rsidRDefault="00437C95" w:rsidP="007B1B51">
            <w:pPr>
              <w:pStyle w:val="Table"/>
              <w:rPr>
                <w:lang w:val="en-GB"/>
              </w:rPr>
            </w:pPr>
            <w:r w:rsidRPr="00877A2F">
              <w:rPr>
                <w:lang w:val="en-GB"/>
              </w:rPr>
              <w:t>Description:</w:t>
            </w:r>
          </w:p>
        </w:tc>
        <w:tc>
          <w:tcPr>
            <w:tcW w:w="7455" w:type="dxa"/>
            <w:vAlign w:val="center"/>
          </w:tcPr>
          <w:p w14:paraId="114FE45B" w14:textId="00CA6F56" w:rsidR="00437C95" w:rsidRPr="00877A2F" w:rsidRDefault="00FD52C4" w:rsidP="007B1B51">
            <w:pPr>
              <w:pStyle w:val="Table"/>
              <w:rPr>
                <w:lang w:val="en-GB"/>
              </w:rPr>
            </w:pPr>
            <w:r>
              <w:rPr>
                <w:lang w:val="en-GB"/>
              </w:rPr>
              <w:t xml:space="preserve">This unit encourages students to go beyond referencing their own experiences and materials readily available from the internet. Knowledge and experience </w:t>
            </w:r>
            <w:r w:rsidR="001A3257">
              <w:rPr>
                <w:lang w:val="en-GB"/>
              </w:rPr>
              <w:t>are</w:t>
            </w:r>
            <w:r>
              <w:rPr>
                <w:lang w:val="en-GB"/>
              </w:rPr>
              <w:t xml:space="preserve"> found in many places and visiting an art exhibition and reference library is encouraged for getting a perspective on how to access reference material that can inform and inspire design practice. In Bangkok for example, a day pass for TCDC</w:t>
            </w:r>
            <w:r w:rsidR="00B81AA6">
              <w:rPr>
                <w:lang w:val="en-GB"/>
              </w:rPr>
              <w:t>’s</w:t>
            </w:r>
            <w:r>
              <w:rPr>
                <w:lang w:val="en-GB"/>
              </w:rPr>
              <w:t xml:space="preserve"> </w:t>
            </w:r>
            <w:r w:rsidR="00B81AA6">
              <w:rPr>
                <w:lang w:val="en-GB"/>
              </w:rPr>
              <w:t>Material and Design Innovation Center</w:t>
            </w:r>
            <w:r>
              <w:rPr>
                <w:lang w:val="en-GB"/>
              </w:rPr>
              <w:t xml:space="preserve"> or AIS Design Cent</w:t>
            </w:r>
            <w:r w:rsidR="00B81AA6">
              <w:rPr>
                <w:lang w:val="en-GB"/>
              </w:rPr>
              <w:t>er</w:t>
            </w:r>
            <w:r>
              <w:rPr>
                <w:lang w:val="en-GB"/>
              </w:rPr>
              <w:t xml:space="preserve"> would be an excellent way to develop reference material and archive literature on design.</w:t>
            </w:r>
          </w:p>
        </w:tc>
      </w:tr>
      <w:tr w:rsidR="00437C95" w:rsidRPr="00877A2F" w14:paraId="0CD6A138" w14:textId="77777777" w:rsidTr="007B1B51">
        <w:trPr>
          <w:trHeight w:val="1126"/>
        </w:trPr>
        <w:tc>
          <w:tcPr>
            <w:tcW w:w="1555" w:type="dxa"/>
            <w:vAlign w:val="center"/>
          </w:tcPr>
          <w:p w14:paraId="0CE62B8A" w14:textId="77777777" w:rsidR="00437C95" w:rsidRPr="00877A2F" w:rsidRDefault="00437C95" w:rsidP="007B1B51">
            <w:pPr>
              <w:pStyle w:val="Table"/>
              <w:rPr>
                <w:lang w:val="en-GB"/>
              </w:rPr>
            </w:pPr>
            <w:r w:rsidRPr="00877A2F">
              <w:rPr>
                <w:lang w:val="en-GB"/>
              </w:rPr>
              <w:t>Teaching and learning delivery:</w:t>
            </w:r>
          </w:p>
        </w:tc>
        <w:tc>
          <w:tcPr>
            <w:tcW w:w="7455" w:type="dxa"/>
            <w:vAlign w:val="center"/>
          </w:tcPr>
          <w:p w14:paraId="0B3A3BDE" w14:textId="77777777" w:rsidR="00EF2B22" w:rsidRPr="00EF2B22" w:rsidRDefault="00EF2B22" w:rsidP="00EF2B22">
            <w:pPr>
              <w:pStyle w:val="Table"/>
              <w:rPr>
                <w:lang w:val="en-GB"/>
              </w:rPr>
            </w:pPr>
            <w:r w:rsidRPr="00EF2B22">
              <w:rPr>
                <w:lang w:val="en-GB"/>
              </w:rPr>
              <w:t>This unit will comprise of:</w:t>
            </w:r>
          </w:p>
          <w:p w14:paraId="54176BFE" w14:textId="5E29EB0F" w:rsidR="00EF2B22" w:rsidRPr="00EF2B22" w:rsidRDefault="00FD52C4" w:rsidP="00865746">
            <w:pPr>
              <w:pStyle w:val="Table"/>
              <w:numPr>
                <w:ilvl w:val="0"/>
                <w:numId w:val="6"/>
              </w:numPr>
              <w:rPr>
                <w:lang w:val="en-GB"/>
              </w:rPr>
            </w:pPr>
            <w:r>
              <w:rPr>
                <w:lang w:val="en-GB"/>
              </w:rPr>
              <w:t>Micro t</w:t>
            </w:r>
            <w:r w:rsidR="00EF2B22" w:rsidRPr="00EF2B22">
              <w:rPr>
                <w:lang w:val="en-GB"/>
              </w:rPr>
              <w:t>heory seminar on</w:t>
            </w:r>
            <w:r>
              <w:rPr>
                <w:lang w:val="en-GB"/>
              </w:rPr>
              <w:t xml:space="preserve"> getting out and about in a neighbourhood to access reference literature</w:t>
            </w:r>
            <w:r w:rsidR="00EF2B22" w:rsidRPr="00EF2B22">
              <w:rPr>
                <w:lang w:val="en-GB"/>
              </w:rPr>
              <w:t>;</w:t>
            </w:r>
          </w:p>
          <w:p w14:paraId="2196DFE5" w14:textId="4738AE7B" w:rsidR="00EF2B22" w:rsidRPr="00EF2B22" w:rsidRDefault="00EF2B22" w:rsidP="00865746">
            <w:pPr>
              <w:pStyle w:val="Table"/>
              <w:numPr>
                <w:ilvl w:val="0"/>
                <w:numId w:val="6"/>
              </w:numPr>
              <w:rPr>
                <w:lang w:val="en-GB"/>
              </w:rPr>
            </w:pPr>
            <w:r w:rsidRPr="00EF2B22">
              <w:rPr>
                <w:lang w:val="en-GB"/>
              </w:rPr>
              <w:t>Workshop on</w:t>
            </w:r>
            <w:r w:rsidR="00FD52C4">
              <w:rPr>
                <w:lang w:val="en-GB"/>
              </w:rPr>
              <w:t xml:space="preserve"> how to search for reference material through local materials case study</w:t>
            </w:r>
            <w:r w:rsidRPr="00EF2B22">
              <w:rPr>
                <w:lang w:val="en-GB"/>
              </w:rPr>
              <w:t>;</w:t>
            </w:r>
          </w:p>
          <w:p w14:paraId="7520F7FD" w14:textId="1C475A19" w:rsidR="00437C95" w:rsidRPr="00877A2F" w:rsidRDefault="00EF2B22" w:rsidP="00865746">
            <w:pPr>
              <w:pStyle w:val="Table"/>
              <w:numPr>
                <w:ilvl w:val="0"/>
                <w:numId w:val="6"/>
              </w:numPr>
              <w:rPr>
                <w:lang w:val="en-GB"/>
              </w:rPr>
            </w:pPr>
            <w:r w:rsidRPr="00877A2F">
              <w:rPr>
                <w:lang w:val="en-GB"/>
              </w:rPr>
              <w:t>Intensive self-directed project</w:t>
            </w:r>
            <w:r w:rsidR="00FD52C4">
              <w:rPr>
                <w:lang w:val="en-GB"/>
              </w:rPr>
              <w:t xml:space="preserve"> on evidencing different ways to access and use reference material to build skills and knowledge in materials, processes and drawing</w:t>
            </w:r>
            <w:r w:rsidRPr="00877A2F">
              <w:rPr>
                <w:lang w:val="en-GB"/>
              </w:rPr>
              <w:t>.</w:t>
            </w:r>
          </w:p>
        </w:tc>
      </w:tr>
      <w:tr w:rsidR="00437C95" w:rsidRPr="00877A2F" w14:paraId="7D0A3C83" w14:textId="77777777" w:rsidTr="002D0E5F">
        <w:trPr>
          <w:trHeight w:val="1013"/>
        </w:trPr>
        <w:tc>
          <w:tcPr>
            <w:tcW w:w="1555" w:type="dxa"/>
            <w:vAlign w:val="center"/>
          </w:tcPr>
          <w:p w14:paraId="20F3A202" w14:textId="77777777" w:rsidR="00437C95" w:rsidRPr="00877A2F" w:rsidRDefault="00437C95" w:rsidP="007B1B51">
            <w:pPr>
              <w:pStyle w:val="Table"/>
              <w:rPr>
                <w:lang w:val="en-GB"/>
              </w:rPr>
            </w:pPr>
            <w:r w:rsidRPr="00877A2F">
              <w:rPr>
                <w:lang w:val="en-GB"/>
              </w:rPr>
              <w:t>Assessment:</w:t>
            </w:r>
          </w:p>
        </w:tc>
        <w:tc>
          <w:tcPr>
            <w:tcW w:w="7455" w:type="dxa"/>
            <w:vAlign w:val="center"/>
          </w:tcPr>
          <w:p w14:paraId="3D9AF733" w14:textId="5A3BFAF3" w:rsidR="00437C95" w:rsidRPr="00877A2F" w:rsidRDefault="00C36361" w:rsidP="007B1B51">
            <w:pPr>
              <w:pStyle w:val="Table"/>
              <w:rPr>
                <w:lang w:val="en-GB"/>
              </w:rPr>
            </w:pPr>
            <w:r>
              <w:rPr>
                <w:lang w:val="en-GB"/>
              </w:rPr>
              <w:t xml:space="preserve">Visual and written evidence of </w:t>
            </w:r>
            <w:r w:rsidR="00FD52C4">
              <w:rPr>
                <w:lang w:val="en-GB"/>
              </w:rPr>
              <w:t>visiting an exhibition</w:t>
            </w:r>
            <w:r>
              <w:rPr>
                <w:lang w:val="en-GB"/>
              </w:rPr>
              <w:t>, museum</w:t>
            </w:r>
            <w:r w:rsidR="00FD52C4">
              <w:rPr>
                <w:lang w:val="en-GB"/>
              </w:rPr>
              <w:t xml:space="preserve"> or library</w:t>
            </w:r>
            <w:r w:rsidR="00977FB2" w:rsidRPr="00977FB2">
              <w:rPr>
                <w:lang w:val="en-GB"/>
              </w:rPr>
              <w:t xml:space="preserve"> published to learning platform/Padlet and in journal (sketchbook) form.</w:t>
            </w:r>
          </w:p>
        </w:tc>
      </w:tr>
    </w:tbl>
    <w:p w14:paraId="0D372E97" w14:textId="77777777" w:rsidR="00437C95" w:rsidRPr="00877A2F" w:rsidRDefault="00437C95">
      <w:pPr>
        <w:rPr>
          <w:lang w:val="en-GB"/>
        </w:rPr>
      </w:pPr>
    </w:p>
    <w:p w14:paraId="32783287" w14:textId="46001BCC" w:rsidR="00C31A05" w:rsidRPr="00877A2F" w:rsidRDefault="00C31A05">
      <w:pPr>
        <w:rPr>
          <w:lang w:val="en-GB"/>
        </w:rPr>
      </w:pPr>
      <w:r w:rsidRPr="00877A2F">
        <w:rPr>
          <w:lang w:val="en-GB"/>
        </w:rPr>
        <w:br w:type="page"/>
      </w:r>
    </w:p>
    <w:tbl>
      <w:tblPr>
        <w:tblStyle w:val="TableGrid"/>
        <w:tblW w:w="0" w:type="auto"/>
        <w:tblLook w:val="04A0" w:firstRow="1" w:lastRow="0" w:firstColumn="1" w:lastColumn="0" w:noHBand="0" w:noVBand="1"/>
      </w:tblPr>
      <w:tblGrid>
        <w:gridCol w:w="1555"/>
        <w:gridCol w:w="7455"/>
      </w:tblGrid>
      <w:tr w:rsidR="007B5D1D" w:rsidRPr="00877A2F" w14:paraId="16FFF80E" w14:textId="77777777" w:rsidTr="002A469F">
        <w:trPr>
          <w:trHeight w:val="502"/>
        </w:trPr>
        <w:tc>
          <w:tcPr>
            <w:tcW w:w="1555" w:type="dxa"/>
            <w:vAlign w:val="center"/>
          </w:tcPr>
          <w:p w14:paraId="78AADB57" w14:textId="77777777" w:rsidR="007B5D1D" w:rsidRPr="00877A2F" w:rsidRDefault="007B5D1D" w:rsidP="002A469F">
            <w:pPr>
              <w:pStyle w:val="Table"/>
              <w:rPr>
                <w:lang w:val="en-GB"/>
              </w:rPr>
            </w:pPr>
            <w:r w:rsidRPr="00877A2F">
              <w:rPr>
                <w:lang w:val="en-GB"/>
              </w:rPr>
              <w:lastRenderedPageBreak/>
              <w:t>Unit code:</w:t>
            </w:r>
          </w:p>
        </w:tc>
        <w:tc>
          <w:tcPr>
            <w:tcW w:w="7455" w:type="dxa"/>
            <w:vAlign w:val="center"/>
          </w:tcPr>
          <w:p w14:paraId="4DAD937D" w14:textId="509AF09E" w:rsidR="007B5D1D" w:rsidRPr="00877A2F" w:rsidRDefault="00473CA8" w:rsidP="00437C95">
            <w:pPr>
              <w:pStyle w:val="Heading2"/>
              <w:rPr>
                <w:lang w:val="en-GB"/>
              </w:rPr>
            </w:pPr>
            <w:bookmarkStart w:id="38" w:name="_Toc63776947"/>
            <w:r w:rsidRPr="00877A2F">
              <w:rPr>
                <w:lang w:val="en-GB"/>
              </w:rPr>
              <w:t>MPD-T1-EI-</w:t>
            </w:r>
            <w:r w:rsidR="00437C95" w:rsidRPr="00877A2F">
              <w:rPr>
                <w:lang w:val="en-GB"/>
              </w:rPr>
              <w:t>C</w:t>
            </w:r>
            <w:r w:rsidRPr="00877A2F">
              <w:rPr>
                <w:lang w:val="en-GB"/>
              </w:rPr>
              <w:t>2</w:t>
            </w:r>
            <w:bookmarkEnd w:id="38"/>
          </w:p>
        </w:tc>
      </w:tr>
      <w:tr w:rsidR="007B5D1D" w:rsidRPr="00877A2F" w14:paraId="764D9D91" w14:textId="77777777" w:rsidTr="00B274CE">
        <w:trPr>
          <w:trHeight w:val="612"/>
        </w:trPr>
        <w:tc>
          <w:tcPr>
            <w:tcW w:w="1555" w:type="dxa"/>
            <w:vAlign w:val="center"/>
          </w:tcPr>
          <w:p w14:paraId="74DBFC29" w14:textId="77777777" w:rsidR="007B5D1D" w:rsidRPr="00877A2F" w:rsidRDefault="007B5D1D" w:rsidP="002A469F">
            <w:pPr>
              <w:pStyle w:val="Table"/>
              <w:rPr>
                <w:lang w:val="en-GB"/>
              </w:rPr>
            </w:pPr>
            <w:r w:rsidRPr="00877A2F">
              <w:rPr>
                <w:lang w:val="en-GB"/>
              </w:rPr>
              <w:t>Unit title:</w:t>
            </w:r>
          </w:p>
        </w:tc>
        <w:tc>
          <w:tcPr>
            <w:tcW w:w="7455" w:type="dxa"/>
            <w:vAlign w:val="center"/>
          </w:tcPr>
          <w:p w14:paraId="3665B13F" w14:textId="5A955658" w:rsidR="007B5D1D" w:rsidRPr="00447CD8" w:rsidRDefault="00C91E28" w:rsidP="00C91E28">
            <w:pPr>
              <w:pStyle w:val="Heading3"/>
              <w:rPr>
                <w:rStyle w:val="SemiBold"/>
              </w:rPr>
            </w:pPr>
            <w:bookmarkStart w:id="39" w:name="_Toc63776948"/>
            <w:bookmarkStart w:id="40" w:name="_Toc64899873"/>
            <w:r w:rsidRPr="00447CD8">
              <w:rPr>
                <w:rStyle w:val="SemiBold"/>
              </w:rPr>
              <w:t xml:space="preserve">Design </w:t>
            </w:r>
            <w:r w:rsidR="00163C84" w:rsidRPr="00447CD8">
              <w:rPr>
                <w:rStyle w:val="SemiBold"/>
              </w:rPr>
              <w:t>p</w:t>
            </w:r>
            <w:r w:rsidRPr="00447CD8">
              <w:rPr>
                <w:rStyle w:val="SemiBold"/>
              </w:rPr>
              <w:t>rinciples II: Drawing and making techniques</w:t>
            </w:r>
            <w:bookmarkEnd w:id="39"/>
            <w:bookmarkEnd w:id="40"/>
          </w:p>
        </w:tc>
      </w:tr>
      <w:tr w:rsidR="007B5D1D" w:rsidRPr="00877A2F" w14:paraId="0BC8F20D" w14:textId="77777777" w:rsidTr="002A469F">
        <w:trPr>
          <w:trHeight w:val="566"/>
        </w:trPr>
        <w:tc>
          <w:tcPr>
            <w:tcW w:w="1555" w:type="dxa"/>
            <w:vAlign w:val="center"/>
          </w:tcPr>
          <w:p w14:paraId="1AA2C228" w14:textId="5A122B6F" w:rsidR="007B5D1D" w:rsidRPr="00877A2F" w:rsidRDefault="007B5D1D" w:rsidP="002A469F">
            <w:pPr>
              <w:pStyle w:val="Table"/>
              <w:rPr>
                <w:lang w:val="en-GB"/>
              </w:rPr>
            </w:pPr>
            <w:r w:rsidRPr="00877A2F">
              <w:rPr>
                <w:lang w:val="en-GB"/>
              </w:rPr>
              <w:t xml:space="preserve">Study </w:t>
            </w:r>
            <w:r w:rsidR="00473CA8" w:rsidRPr="00877A2F">
              <w:rPr>
                <w:lang w:val="en-GB"/>
              </w:rPr>
              <w:t>mins</w:t>
            </w:r>
            <w:r w:rsidRPr="00877A2F">
              <w:rPr>
                <w:lang w:val="en-GB"/>
              </w:rPr>
              <w:t>:</w:t>
            </w:r>
          </w:p>
        </w:tc>
        <w:tc>
          <w:tcPr>
            <w:tcW w:w="7455" w:type="dxa"/>
            <w:vAlign w:val="center"/>
          </w:tcPr>
          <w:p w14:paraId="70FF4362" w14:textId="2D36105F" w:rsidR="007B5D1D" w:rsidRPr="00877A2F" w:rsidRDefault="00473CA8" w:rsidP="002A469F">
            <w:pPr>
              <w:pStyle w:val="Table"/>
              <w:rPr>
                <w:lang w:val="en-GB"/>
              </w:rPr>
            </w:pPr>
            <w:r w:rsidRPr="00877A2F">
              <w:rPr>
                <w:lang w:val="en-GB"/>
              </w:rPr>
              <w:t>30</w:t>
            </w:r>
          </w:p>
        </w:tc>
      </w:tr>
      <w:tr w:rsidR="007B5D1D" w:rsidRPr="00877A2F" w14:paraId="2D2F593D" w14:textId="77777777" w:rsidTr="002A469F">
        <w:trPr>
          <w:trHeight w:val="836"/>
        </w:trPr>
        <w:tc>
          <w:tcPr>
            <w:tcW w:w="1555" w:type="dxa"/>
            <w:vAlign w:val="center"/>
          </w:tcPr>
          <w:p w14:paraId="36FAA27B" w14:textId="77777777" w:rsidR="007B5D1D" w:rsidRPr="00877A2F" w:rsidRDefault="007B5D1D" w:rsidP="002A469F">
            <w:pPr>
              <w:pStyle w:val="Table"/>
              <w:rPr>
                <w:lang w:val="en-GB"/>
              </w:rPr>
            </w:pPr>
            <w:r w:rsidRPr="00877A2F">
              <w:rPr>
                <w:lang w:val="en-GB"/>
              </w:rPr>
              <w:t>Learning outcomes:</w:t>
            </w:r>
          </w:p>
        </w:tc>
        <w:tc>
          <w:tcPr>
            <w:tcW w:w="7455" w:type="dxa"/>
            <w:vAlign w:val="center"/>
          </w:tcPr>
          <w:p w14:paraId="3D91E705" w14:textId="77777777" w:rsidR="007B5D1D" w:rsidRDefault="007B5D1D" w:rsidP="002A469F">
            <w:pPr>
              <w:pStyle w:val="Table"/>
              <w:rPr>
                <w:lang w:val="en-GB"/>
              </w:rPr>
            </w:pPr>
            <w:r w:rsidRPr="00877A2F">
              <w:rPr>
                <w:lang w:val="en-GB"/>
              </w:rPr>
              <w:t>Students should be able to:</w:t>
            </w:r>
          </w:p>
          <w:p w14:paraId="582A9B92" w14:textId="77777777" w:rsidR="00990A24" w:rsidRDefault="00990A24" w:rsidP="00990A24">
            <w:pPr>
              <w:pStyle w:val="Table"/>
              <w:numPr>
                <w:ilvl w:val="0"/>
                <w:numId w:val="24"/>
              </w:numPr>
              <w:rPr>
                <w:lang w:val="en-GB"/>
              </w:rPr>
            </w:pPr>
            <w:r>
              <w:rPr>
                <w:lang w:val="en-GB"/>
              </w:rPr>
              <w:t>Apply drawing and making techniques to practice with a high degree of aesthetic professionalism;</w:t>
            </w:r>
          </w:p>
          <w:p w14:paraId="2B47A0CB" w14:textId="4946D3EA" w:rsidR="00990A24" w:rsidRDefault="00990A24" w:rsidP="00990A24">
            <w:pPr>
              <w:pStyle w:val="Table"/>
              <w:numPr>
                <w:ilvl w:val="0"/>
                <w:numId w:val="24"/>
              </w:numPr>
              <w:rPr>
                <w:lang w:val="en-GB"/>
              </w:rPr>
            </w:pPr>
            <w:r>
              <w:rPr>
                <w:lang w:val="en-GB"/>
              </w:rPr>
              <w:t>Recognise the variety of techniques in materials, processes and drawing;</w:t>
            </w:r>
          </w:p>
          <w:p w14:paraId="483826A5" w14:textId="56835136" w:rsidR="00990A24" w:rsidRPr="00877A2F" w:rsidRDefault="00990A24" w:rsidP="00990A24">
            <w:pPr>
              <w:pStyle w:val="Table"/>
              <w:numPr>
                <w:ilvl w:val="0"/>
                <w:numId w:val="24"/>
              </w:numPr>
              <w:rPr>
                <w:lang w:val="en-GB"/>
              </w:rPr>
            </w:pPr>
            <w:r>
              <w:rPr>
                <w:lang w:val="en-GB"/>
              </w:rPr>
              <w:t>Prepare alternative techniques through experiential learning.</w:t>
            </w:r>
          </w:p>
        </w:tc>
      </w:tr>
      <w:tr w:rsidR="007B5D1D" w:rsidRPr="00877A2F" w14:paraId="3C5AAD64" w14:textId="77777777" w:rsidTr="00B81AA6">
        <w:trPr>
          <w:trHeight w:val="2134"/>
        </w:trPr>
        <w:tc>
          <w:tcPr>
            <w:tcW w:w="1555" w:type="dxa"/>
            <w:vAlign w:val="center"/>
          </w:tcPr>
          <w:p w14:paraId="0C7F5613" w14:textId="77777777" w:rsidR="007B5D1D" w:rsidRPr="00877A2F" w:rsidRDefault="007B5D1D" w:rsidP="002A469F">
            <w:pPr>
              <w:pStyle w:val="Table"/>
              <w:rPr>
                <w:lang w:val="en-GB"/>
              </w:rPr>
            </w:pPr>
            <w:r w:rsidRPr="00877A2F">
              <w:rPr>
                <w:lang w:val="en-GB"/>
              </w:rPr>
              <w:t>Description:</w:t>
            </w:r>
          </w:p>
        </w:tc>
        <w:tc>
          <w:tcPr>
            <w:tcW w:w="7455" w:type="dxa"/>
            <w:vAlign w:val="center"/>
          </w:tcPr>
          <w:p w14:paraId="0C15D35F" w14:textId="3EBB3A89" w:rsidR="007B5D1D" w:rsidRPr="00B81AA6" w:rsidRDefault="009C217D" w:rsidP="002A469F">
            <w:pPr>
              <w:pStyle w:val="Table"/>
              <w:rPr>
                <w:lang w:val="en-HK"/>
              </w:rPr>
            </w:pPr>
            <w:r>
              <w:rPr>
                <w:lang w:val="en-GB"/>
              </w:rPr>
              <w:t xml:space="preserve">This unit will develop student knowledge in shaping and forming techniques with local materials especially paper and cardboard such as paper slit technique; bamboo or wooden structures and string; </w:t>
            </w:r>
            <w:r w:rsidR="00B81AA6">
              <w:rPr>
                <w:lang w:val="en-GB"/>
              </w:rPr>
              <w:t xml:space="preserve">weaving, heat, glue, </w:t>
            </w:r>
            <w:r>
              <w:rPr>
                <w:lang w:val="en-GB"/>
              </w:rPr>
              <w:t>cardboard</w:t>
            </w:r>
            <w:r w:rsidR="00B81AA6">
              <w:rPr>
                <w:lang w:val="en-GB"/>
              </w:rPr>
              <w:t>,</w:t>
            </w:r>
            <w:r>
              <w:rPr>
                <w:lang w:val="en-GB"/>
              </w:rPr>
              <w:t xml:space="preserve"> fringing, pleats etc</w:t>
            </w:r>
            <w:r w:rsidR="00B81AA6">
              <w:rPr>
                <w:lang w:val="en-GB"/>
              </w:rPr>
              <w:t xml:space="preserve"> that </w:t>
            </w:r>
            <w:r w:rsidR="00B81AA6" w:rsidRPr="00B81AA6">
              <w:rPr>
                <w:lang w:val="en-HK"/>
              </w:rPr>
              <w:t>develop</w:t>
            </w:r>
            <w:r w:rsidR="00B81AA6">
              <w:rPr>
                <w:lang w:val="en-HK"/>
              </w:rPr>
              <w:t xml:space="preserve">s experience, </w:t>
            </w:r>
            <w:r w:rsidR="00B81AA6" w:rsidRPr="00B81AA6">
              <w:rPr>
                <w:lang w:val="en-HK"/>
              </w:rPr>
              <w:t>imagination and creativity</w:t>
            </w:r>
            <w:r w:rsidR="00B81AA6">
              <w:rPr>
                <w:lang w:val="en-HK"/>
              </w:rPr>
              <w:t>;</w:t>
            </w:r>
            <w:r w:rsidR="00B81AA6" w:rsidRPr="00B81AA6">
              <w:rPr>
                <w:lang w:val="en-HK"/>
              </w:rPr>
              <w:t xml:space="preserve"> creating new </w:t>
            </w:r>
            <w:r w:rsidR="00B81AA6">
              <w:rPr>
                <w:lang w:val="en-HK"/>
              </w:rPr>
              <w:t xml:space="preserve">human centred design </w:t>
            </w:r>
            <w:r w:rsidR="00B81AA6" w:rsidRPr="00B81AA6">
              <w:rPr>
                <w:lang w:val="en-HK"/>
              </w:rPr>
              <w:t>products based on local resources</w:t>
            </w:r>
            <w:r w:rsidR="00B81AA6">
              <w:rPr>
                <w:lang w:val="en-HK"/>
              </w:rPr>
              <w:t>.</w:t>
            </w:r>
          </w:p>
        </w:tc>
      </w:tr>
      <w:tr w:rsidR="007B5D1D" w:rsidRPr="00877A2F" w14:paraId="7290832A" w14:textId="77777777" w:rsidTr="000F2F7F">
        <w:trPr>
          <w:trHeight w:val="1664"/>
        </w:trPr>
        <w:tc>
          <w:tcPr>
            <w:tcW w:w="1555" w:type="dxa"/>
            <w:vAlign w:val="center"/>
          </w:tcPr>
          <w:p w14:paraId="7DBAB2E9" w14:textId="77777777" w:rsidR="007B5D1D" w:rsidRPr="00877A2F" w:rsidRDefault="007B5D1D" w:rsidP="002A469F">
            <w:pPr>
              <w:pStyle w:val="Table"/>
              <w:rPr>
                <w:lang w:val="en-GB"/>
              </w:rPr>
            </w:pPr>
            <w:r w:rsidRPr="00877A2F">
              <w:rPr>
                <w:lang w:val="en-GB"/>
              </w:rPr>
              <w:t>Teaching and learning delivery:</w:t>
            </w:r>
          </w:p>
        </w:tc>
        <w:tc>
          <w:tcPr>
            <w:tcW w:w="7455" w:type="dxa"/>
            <w:vAlign w:val="center"/>
          </w:tcPr>
          <w:p w14:paraId="39E268B4" w14:textId="77777777" w:rsidR="000F2F7F" w:rsidRPr="000F2F7F" w:rsidRDefault="000F2F7F" w:rsidP="000F2F7F">
            <w:pPr>
              <w:pStyle w:val="Table"/>
              <w:rPr>
                <w:lang w:val="en-GB"/>
              </w:rPr>
            </w:pPr>
            <w:r w:rsidRPr="000F2F7F">
              <w:rPr>
                <w:lang w:val="en-GB"/>
              </w:rPr>
              <w:t>This unit will comprise of:</w:t>
            </w:r>
          </w:p>
          <w:p w14:paraId="3DD78906" w14:textId="193AD490" w:rsidR="000F2F7F" w:rsidRPr="000F2F7F" w:rsidRDefault="000F2F7F" w:rsidP="00865746">
            <w:pPr>
              <w:pStyle w:val="Table"/>
              <w:numPr>
                <w:ilvl w:val="0"/>
                <w:numId w:val="5"/>
              </w:numPr>
              <w:rPr>
                <w:lang w:val="en-GB"/>
              </w:rPr>
            </w:pPr>
            <w:r w:rsidRPr="000F2F7F">
              <w:rPr>
                <w:lang w:val="en-GB"/>
              </w:rPr>
              <w:t xml:space="preserve">Theory seminars on </w:t>
            </w:r>
            <w:r w:rsidR="009C217D">
              <w:rPr>
                <w:lang w:val="en-GB"/>
              </w:rPr>
              <w:t>making techniques using readily available materials and tools</w:t>
            </w:r>
            <w:r w:rsidRPr="000F2F7F">
              <w:rPr>
                <w:lang w:val="en-GB"/>
              </w:rPr>
              <w:t>;</w:t>
            </w:r>
          </w:p>
          <w:p w14:paraId="10B07789" w14:textId="74A9C731" w:rsidR="000F2F7F" w:rsidRPr="000F2F7F" w:rsidRDefault="000F2F7F" w:rsidP="00865746">
            <w:pPr>
              <w:pStyle w:val="Table"/>
              <w:numPr>
                <w:ilvl w:val="0"/>
                <w:numId w:val="5"/>
              </w:numPr>
              <w:rPr>
                <w:lang w:val="en-GB"/>
              </w:rPr>
            </w:pPr>
            <w:r w:rsidRPr="000F2F7F">
              <w:rPr>
                <w:lang w:val="en-GB"/>
              </w:rPr>
              <w:t>Case study analysis</w:t>
            </w:r>
            <w:r w:rsidR="009C217D">
              <w:rPr>
                <w:lang w:val="en-GB"/>
              </w:rPr>
              <w:t xml:space="preserve"> of using paper and cardboard</w:t>
            </w:r>
            <w:r w:rsidRPr="000F2F7F">
              <w:rPr>
                <w:lang w:val="en-GB"/>
              </w:rPr>
              <w:t>;</w:t>
            </w:r>
          </w:p>
          <w:p w14:paraId="7E6E8FD3" w14:textId="53268F8A" w:rsidR="007B5D1D" w:rsidRPr="00877A2F" w:rsidRDefault="000F2F7F" w:rsidP="00865746">
            <w:pPr>
              <w:pStyle w:val="Table"/>
              <w:numPr>
                <w:ilvl w:val="0"/>
                <w:numId w:val="5"/>
              </w:numPr>
              <w:rPr>
                <w:lang w:val="en-GB"/>
              </w:rPr>
            </w:pPr>
            <w:r w:rsidRPr="00877A2F">
              <w:rPr>
                <w:lang w:val="en-GB"/>
              </w:rPr>
              <w:t>Self-directed study on</w:t>
            </w:r>
            <w:r w:rsidR="009C217D">
              <w:rPr>
                <w:lang w:val="en-GB"/>
              </w:rPr>
              <w:t xml:space="preserve"> working with materials, techniques and processes.</w:t>
            </w:r>
          </w:p>
        </w:tc>
      </w:tr>
      <w:tr w:rsidR="007B5D1D" w:rsidRPr="00877A2F" w14:paraId="68500EE5" w14:textId="77777777" w:rsidTr="00563A22">
        <w:trPr>
          <w:trHeight w:val="766"/>
        </w:trPr>
        <w:tc>
          <w:tcPr>
            <w:tcW w:w="1555" w:type="dxa"/>
            <w:vAlign w:val="center"/>
          </w:tcPr>
          <w:p w14:paraId="2D04E9A8" w14:textId="77777777" w:rsidR="007B5D1D" w:rsidRPr="00877A2F" w:rsidRDefault="007B5D1D" w:rsidP="002A469F">
            <w:pPr>
              <w:pStyle w:val="Table"/>
              <w:rPr>
                <w:lang w:val="en-GB"/>
              </w:rPr>
            </w:pPr>
            <w:r w:rsidRPr="00877A2F">
              <w:rPr>
                <w:lang w:val="en-GB"/>
              </w:rPr>
              <w:t>Assessment:</w:t>
            </w:r>
          </w:p>
        </w:tc>
        <w:tc>
          <w:tcPr>
            <w:tcW w:w="7455" w:type="dxa"/>
            <w:vAlign w:val="center"/>
          </w:tcPr>
          <w:p w14:paraId="30848E33" w14:textId="065A50D5" w:rsidR="007B5D1D" w:rsidRPr="00877A2F" w:rsidRDefault="00563A22" w:rsidP="002A469F">
            <w:pPr>
              <w:pStyle w:val="Table"/>
              <w:rPr>
                <w:lang w:val="en-GB"/>
              </w:rPr>
            </w:pPr>
            <w:r>
              <w:rPr>
                <w:lang w:val="en-GB"/>
              </w:rPr>
              <w:t>Examples of making and doing techniques</w:t>
            </w:r>
            <w:r w:rsidRPr="00563A22">
              <w:rPr>
                <w:lang w:val="en-GB"/>
              </w:rPr>
              <w:t xml:space="preserve"> published to learning platform/Padlet and in journal (sketchbook) form.</w:t>
            </w:r>
          </w:p>
        </w:tc>
      </w:tr>
    </w:tbl>
    <w:p w14:paraId="68CC3F7B" w14:textId="4EC285D8" w:rsidR="00C47447" w:rsidRPr="00877A2F" w:rsidRDefault="00C47447" w:rsidP="00E210CB">
      <w:pPr>
        <w:rPr>
          <w:lang w:val="en-GB"/>
        </w:rPr>
      </w:pPr>
    </w:p>
    <w:p w14:paraId="17959D64" w14:textId="77777777" w:rsidR="00C47447" w:rsidRPr="00877A2F" w:rsidRDefault="00C47447">
      <w:pPr>
        <w:rPr>
          <w:lang w:val="en-GB"/>
        </w:rPr>
      </w:pPr>
      <w:r w:rsidRPr="00877A2F">
        <w:rPr>
          <w:lang w:val="en-GB"/>
        </w:rPr>
        <w:br w:type="page"/>
      </w:r>
    </w:p>
    <w:tbl>
      <w:tblPr>
        <w:tblStyle w:val="TableGrid"/>
        <w:tblW w:w="0" w:type="auto"/>
        <w:tblLook w:val="04A0" w:firstRow="1" w:lastRow="0" w:firstColumn="1" w:lastColumn="0" w:noHBand="0" w:noVBand="1"/>
      </w:tblPr>
      <w:tblGrid>
        <w:gridCol w:w="1555"/>
        <w:gridCol w:w="7455"/>
      </w:tblGrid>
      <w:tr w:rsidR="00C47447" w:rsidRPr="00877A2F" w14:paraId="735F987B" w14:textId="77777777" w:rsidTr="002A469F">
        <w:trPr>
          <w:trHeight w:val="502"/>
        </w:trPr>
        <w:tc>
          <w:tcPr>
            <w:tcW w:w="1555" w:type="dxa"/>
            <w:vAlign w:val="center"/>
          </w:tcPr>
          <w:p w14:paraId="61C3CAB6" w14:textId="77777777" w:rsidR="00C47447" w:rsidRPr="00877A2F" w:rsidRDefault="00C47447" w:rsidP="002A469F">
            <w:pPr>
              <w:pStyle w:val="Table"/>
              <w:rPr>
                <w:lang w:val="en-GB"/>
              </w:rPr>
            </w:pPr>
            <w:r w:rsidRPr="00877A2F">
              <w:rPr>
                <w:lang w:val="en-GB"/>
              </w:rPr>
              <w:lastRenderedPageBreak/>
              <w:t>Unit code:</w:t>
            </w:r>
          </w:p>
        </w:tc>
        <w:tc>
          <w:tcPr>
            <w:tcW w:w="7455" w:type="dxa"/>
            <w:vAlign w:val="center"/>
          </w:tcPr>
          <w:p w14:paraId="2F44899A" w14:textId="0C7B99BF" w:rsidR="00C47447" w:rsidRPr="00877A2F" w:rsidRDefault="00813CEC" w:rsidP="00447CD8">
            <w:pPr>
              <w:pStyle w:val="Heading2"/>
              <w:rPr>
                <w:lang w:val="en-GB"/>
              </w:rPr>
            </w:pPr>
            <w:bookmarkStart w:id="41" w:name="_Toc63776949"/>
            <w:r w:rsidRPr="00877A2F">
              <w:rPr>
                <w:lang w:val="en-GB"/>
              </w:rPr>
              <w:t>MPD-T1-EI-SM2</w:t>
            </w:r>
            <w:bookmarkEnd w:id="41"/>
          </w:p>
        </w:tc>
      </w:tr>
      <w:tr w:rsidR="00C47447" w:rsidRPr="00877A2F" w14:paraId="1CC4AA3A" w14:textId="77777777" w:rsidTr="002A469F">
        <w:trPr>
          <w:trHeight w:val="612"/>
        </w:trPr>
        <w:tc>
          <w:tcPr>
            <w:tcW w:w="1555" w:type="dxa"/>
            <w:vAlign w:val="center"/>
          </w:tcPr>
          <w:p w14:paraId="3569A816" w14:textId="77777777" w:rsidR="00C47447" w:rsidRPr="00877A2F" w:rsidRDefault="00C47447" w:rsidP="002A469F">
            <w:pPr>
              <w:pStyle w:val="Table"/>
              <w:rPr>
                <w:lang w:val="en-GB"/>
              </w:rPr>
            </w:pPr>
            <w:r w:rsidRPr="00877A2F">
              <w:rPr>
                <w:lang w:val="en-GB"/>
              </w:rPr>
              <w:t>Unit title:</w:t>
            </w:r>
          </w:p>
        </w:tc>
        <w:tc>
          <w:tcPr>
            <w:tcW w:w="7455" w:type="dxa"/>
            <w:vAlign w:val="center"/>
          </w:tcPr>
          <w:p w14:paraId="31622225" w14:textId="4BECB31D" w:rsidR="00C47447" w:rsidRPr="00447CD8" w:rsidRDefault="00187D25" w:rsidP="00187D25">
            <w:pPr>
              <w:pStyle w:val="Heading3"/>
              <w:rPr>
                <w:rStyle w:val="SemiBold"/>
              </w:rPr>
            </w:pPr>
            <w:bookmarkStart w:id="42" w:name="_Toc63776950"/>
            <w:bookmarkStart w:id="43" w:name="_Toc64899874"/>
            <w:r w:rsidRPr="00447CD8">
              <w:rPr>
                <w:rStyle w:val="SemiBold"/>
              </w:rPr>
              <w:t>Art, design and craft</w:t>
            </w:r>
            <w:bookmarkEnd w:id="42"/>
            <w:bookmarkEnd w:id="43"/>
          </w:p>
        </w:tc>
      </w:tr>
      <w:tr w:rsidR="00C47447" w:rsidRPr="00877A2F" w14:paraId="05092F08" w14:textId="77777777" w:rsidTr="002A469F">
        <w:trPr>
          <w:trHeight w:val="566"/>
        </w:trPr>
        <w:tc>
          <w:tcPr>
            <w:tcW w:w="1555" w:type="dxa"/>
            <w:vAlign w:val="center"/>
          </w:tcPr>
          <w:p w14:paraId="3FC3432B" w14:textId="41CC70A2" w:rsidR="00C47447" w:rsidRPr="00877A2F" w:rsidRDefault="00C47447" w:rsidP="002A469F">
            <w:pPr>
              <w:pStyle w:val="Table"/>
              <w:rPr>
                <w:lang w:val="en-GB"/>
              </w:rPr>
            </w:pPr>
            <w:r w:rsidRPr="00877A2F">
              <w:rPr>
                <w:lang w:val="en-GB"/>
              </w:rPr>
              <w:t xml:space="preserve">Study </w:t>
            </w:r>
            <w:r w:rsidR="00187D25" w:rsidRPr="00877A2F">
              <w:rPr>
                <w:lang w:val="en-GB"/>
              </w:rPr>
              <w:t>mins</w:t>
            </w:r>
            <w:r w:rsidRPr="00877A2F">
              <w:rPr>
                <w:lang w:val="en-GB"/>
              </w:rPr>
              <w:t>:</w:t>
            </w:r>
          </w:p>
        </w:tc>
        <w:tc>
          <w:tcPr>
            <w:tcW w:w="7455" w:type="dxa"/>
            <w:vAlign w:val="center"/>
          </w:tcPr>
          <w:p w14:paraId="40F4A921" w14:textId="5B09DF60" w:rsidR="00C47447" w:rsidRPr="00877A2F" w:rsidRDefault="00187D25" w:rsidP="002A469F">
            <w:pPr>
              <w:pStyle w:val="Table"/>
              <w:rPr>
                <w:lang w:val="en-GB"/>
              </w:rPr>
            </w:pPr>
            <w:r w:rsidRPr="00877A2F">
              <w:rPr>
                <w:lang w:val="en-GB"/>
              </w:rPr>
              <w:t>1</w:t>
            </w:r>
            <w:r w:rsidR="002367B5" w:rsidRPr="00877A2F">
              <w:rPr>
                <w:lang w:val="en-GB"/>
              </w:rPr>
              <w:t>5</w:t>
            </w:r>
          </w:p>
        </w:tc>
      </w:tr>
      <w:tr w:rsidR="00C47447" w:rsidRPr="00877A2F" w14:paraId="7D154ADF" w14:textId="77777777" w:rsidTr="00680F91">
        <w:trPr>
          <w:trHeight w:val="1728"/>
        </w:trPr>
        <w:tc>
          <w:tcPr>
            <w:tcW w:w="1555" w:type="dxa"/>
            <w:vAlign w:val="center"/>
          </w:tcPr>
          <w:p w14:paraId="4C5E09CA" w14:textId="77777777" w:rsidR="00C47447" w:rsidRPr="00877A2F" w:rsidRDefault="00C47447" w:rsidP="002A469F">
            <w:pPr>
              <w:pStyle w:val="Table"/>
              <w:rPr>
                <w:lang w:val="en-GB"/>
              </w:rPr>
            </w:pPr>
            <w:r w:rsidRPr="00877A2F">
              <w:rPr>
                <w:lang w:val="en-GB"/>
              </w:rPr>
              <w:t>Learning outcomes:</w:t>
            </w:r>
          </w:p>
        </w:tc>
        <w:tc>
          <w:tcPr>
            <w:tcW w:w="7455" w:type="dxa"/>
            <w:vAlign w:val="center"/>
          </w:tcPr>
          <w:p w14:paraId="29EC815C" w14:textId="77777777" w:rsidR="00C47447" w:rsidRDefault="00C47447" w:rsidP="002A469F">
            <w:pPr>
              <w:pStyle w:val="Table"/>
              <w:rPr>
                <w:lang w:val="en-GB"/>
              </w:rPr>
            </w:pPr>
            <w:r w:rsidRPr="00877A2F">
              <w:rPr>
                <w:lang w:val="en-GB"/>
              </w:rPr>
              <w:t>Students should be able to:</w:t>
            </w:r>
          </w:p>
          <w:p w14:paraId="1A3CEEB5" w14:textId="5856F2F1" w:rsidR="00990A24" w:rsidRDefault="00990A24" w:rsidP="004D28EB">
            <w:pPr>
              <w:pStyle w:val="Table"/>
              <w:numPr>
                <w:ilvl w:val="0"/>
                <w:numId w:val="25"/>
              </w:numPr>
              <w:rPr>
                <w:lang w:val="en-GB"/>
              </w:rPr>
            </w:pPr>
            <w:r>
              <w:rPr>
                <w:lang w:val="en-GB"/>
              </w:rPr>
              <w:t xml:space="preserve">Recognise how art, design and craft are </w:t>
            </w:r>
            <w:r w:rsidR="004D28EB">
              <w:rPr>
                <w:lang w:val="en-GB"/>
              </w:rPr>
              <w:t>constructively</w:t>
            </w:r>
            <w:r>
              <w:rPr>
                <w:lang w:val="en-GB"/>
              </w:rPr>
              <w:t xml:space="preserve"> aligned to each other;</w:t>
            </w:r>
          </w:p>
          <w:p w14:paraId="61B95CD8" w14:textId="05973CDD" w:rsidR="00990A24" w:rsidRDefault="004D28EB" w:rsidP="004D28EB">
            <w:pPr>
              <w:pStyle w:val="Table"/>
              <w:numPr>
                <w:ilvl w:val="0"/>
                <w:numId w:val="25"/>
              </w:numPr>
              <w:rPr>
                <w:lang w:val="en-GB"/>
              </w:rPr>
            </w:pPr>
            <w:r>
              <w:rPr>
                <w:lang w:val="en-GB"/>
              </w:rPr>
              <w:t xml:space="preserve">Describe the historic context of craft </w:t>
            </w:r>
            <w:r w:rsidR="00454B2D">
              <w:rPr>
                <w:lang w:val="en-GB"/>
              </w:rPr>
              <w:t>in a local context</w:t>
            </w:r>
            <w:r>
              <w:rPr>
                <w:lang w:val="en-GB"/>
              </w:rPr>
              <w:t>;</w:t>
            </w:r>
          </w:p>
          <w:p w14:paraId="4EAA79F3" w14:textId="15F91DDC" w:rsidR="004D28EB" w:rsidRPr="00877A2F" w:rsidRDefault="004D28EB" w:rsidP="004D28EB">
            <w:pPr>
              <w:pStyle w:val="Table"/>
              <w:numPr>
                <w:ilvl w:val="0"/>
                <w:numId w:val="25"/>
              </w:numPr>
              <w:rPr>
                <w:lang w:val="en-GB"/>
              </w:rPr>
            </w:pPr>
            <w:r>
              <w:rPr>
                <w:lang w:val="en-GB"/>
              </w:rPr>
              <w:t>Construct narratives o</w:t>
            </w:r>
            <w:r w:rsidR="00454B2D">
              <w:rPr>
                <w:lang w:val="en-GB"/>
              </w:rPr>
              <w:t>n</w:t>
            </w:r>
            <w:r>
              <w:rPr>
                <w:lang w:val="en-GB"/>
              </w:rPr>
              <w:t xml:space="preserve"> how art and craft inform design practice.</w:t>
            </w:r>
          </w:p>
        </w:tc>
      </w:tr>
      <w:tr w:rsidR="00C47447" w:rsidRPr="00877A2F" w14:paraId="6599E91C" w14:textId="77777777" w:rsidTr="00454B2D">
        <w:trPr>
          <w:trHeight w:val="2262"/>
        </w:trPr>
        <w:tc>
          <w:tcPr>
            <w:tcW w:w="1555" w:type="dxa"/>
            <w:vAlign w:val="center"/>
          </w:tcPr>
          <w:p w14:paraId="34E646EC" w14:textId="77777777" w:rsidR="00C47447" w:rsidRPr="00877A2F" w:rsidRDefault="00C47447" w:rsidP="002A469F">
            <w:pPr>
              <w:pStyle w:val="Table"/>
              <w:rPr>
                <w:lang w:val="en-GB"/>
              </w:rPr>
            </w:pPr>
            <w:r w:rsidRPr="00877A2F">
              <w:rPr>
                <w:lang w:val="en-GB"/>
              </w:rPr>
              <w:t>Description:</w:t>
            </w:r>
          </w:p>
        </w:tc>
        <w:tc>
          <w:tcPr>
            <w:tcW w:w="7455" w:type="dxa"/>
            <w:vAlign w:val="center"/>
          </w:tcPr>
          <w:p w14:paraId="013B9398" w14:textId="1F3376C8" w:rsidR="00C47447" w:rsidRPr="00877A2F" w:rsidRDefault="007F6ABF" w:rsidP="002A469F">
            <w:pPr>
              <w:pStyle w:val="Table"/>
              <w:rPr>
                <w:lang w:val="en-GB"/>
              </w:rPr>
            </w:pPr>
            <w:r>
              <w:rPr>
                <w:lang w:val="en-GB"/>
              </w:rPr>
              <w:t xml:space="preserve">This unit unpacks how making and doing in craft is applied to design practice. </w:t>
            </w:r>
            <w:r w:rsidR="00454B2D">
              <w:rPr>
                <w:lang w:val="en-GB"/>
              </w:rPr>
              <w:t>C</w:t>
            </w:r>
            <w:r w:rsidR="00680F91">
              <w:rPr>
                <w:lang w:val="en-GB"/>
              </w:rPr>
              <w:t>raft</w:t>
            </w:r>
            <w:r w:rsidR="00454B2D">
              <w:rPr>
                <w:lang w:val="en-GB"/>
              </w:rPr>
              <w:t xml:space="preserve"> has a </w:t>
            </w:r>
            <w:r w:rsidR="00680F91">
              <w:rPr>
                <w:lang w:val="en-GB"/>
              </w:rPr>
              <w:t xml:space="preserve">rich history </w:t>
            </w:r>
            <w:r>
              <w:rPr>
                <w:lang w:val="en-GB"/>
              </w:rPr>
              <w:t>and significant cultural importance</w:t>
            </w:r>
            <w:r w:rsidR="00680F91">
              <w:rPr>
                <w:lang w:val="en-GB"/>
              </w:rPr>
              <w:t xml:space="preserve"> in South-East Asian communities, both urban and rural.</w:t>
            </w:r>
            <w:r>
              <w:rPr>
                <w:lang w:val="en-GB"/>
              </w:rPr>
              <w:t xml:space="preserve"> </w:t>
            </w:r>
            <w:r w:rsidR="00454B2D">
              <w:rPr>
                <w:lang w:val="en-GB"/>
              </w:rPr>
              <w:t>This is also true for traditional painting</w:t>
            </w:r>
            <w:r>
              <w:rPr>
                <w:lang w:val="en-GB"/>
              </w:rPr>
              <w:t xml:space="preserve"> and related </w:t>
            </w:r>
            <w:r w:rsidR="00454B2D">
              <w:rPr>
                <w:lang w:val="en-GB"/>
              </w:rPr>
              <w:t xml:space="preserve">auspicious </w:t>
            </w:r>
            <w:r>
              <w:rPr>
                <w:lang w:val="en-GB"/>
              </w:rPr>
              <w:t xml:space="preserve">visual </w:t>
            </w:r>
            <w:r w:rsidR="00454B2D">
              <w:rPr>
                <w:lang w:val="en-GB"/>
              </w:rPr>
              <w:t xml:space="preserve">semiotics found in Buddhist and Muslim faiths. Students will research how local art and craft </w:t>
            </w:r>
            <w:r>
              <w:rPr>
                <w:lang w:val="en-GB"/>
              </w:rPr>
              <w:t xml:space="preserve">is </w:t>
            </w:r>
            <w:r w:rsidR="00454B2D">
              <w:rPr>
                <w:lang w:val="en-GB"/>
              </w:rPr>
              <w:t xml:space="preserve">used in contemporary </w:t>
            </w:r>
            <w:r>
              <w:rPr>
                <w:lang w:val="en-GB"/>
              </w:rPr>
              <w:t>instances through the lens of design</w:t>
            </w:r>
            <w:r w:rsidR="00454B2D">
              <w:rPr>
                <w:lang w:val="en-GB"/>
              </w:rPr>
              <w:t>.</w:t>
            </w:r>
          </w:p>
        </w:tc>
      </w:tr>
      <w:tr w:rsidR="00C47447" w:rsidRPr="00877A2F" w14:paraId="3072845D" w14:textId="77777777" w:rsidTr="007F6ABF">
        <w:trPr>
          <w:trHeight w:val="1700"/>
        </w:trPr>
        <w:tc>
          <w:tcPr>
            <w:tcW w:w="1555" w:type="dxa"/>
            <w:vAlign w:val="center"/>
          </w:tcPr>
          <w:p w14:paraId="5C90CE88" w14:textId="77777777" w:rsidR="00C47447" w:rsidRPr="00877A2F" w:rsidRDefault="00C47447" w:rsidP="002A469F">
            <w:pPr>
              <w:pStyle w:val="Table"/>
              <w:rPr>
                <w:lang w:val="en-GB"/>
              </w:rPr>
            </w:pPr>
            <w:r w:rsidRPr="00877A2F">
              <w:rPr>
                <w:lang w:val="en-GB"/>
              </w:rPr>
              <w:t>Teaching and learning delivery:</w:t>
            </w:r>
          </w:p>
        </w:tc>
        <w:tc>
          <w:tcPr>
            <w:tcW w:w="7455" w:type="dxa"/>
            <w:vAlign w:val="center"/>
          </w:tcPr>
          <w:p w14:paraId="677BD442" w14:textId="77777777" w:rsidR="000C020B" w:rsidRPr="000C020B" w:rsidRDefault="000C020B" w:rsidP="000C020B">
            <w:pPr>
              <w:pStyle w:val="Table"/>
              <w:rPr>
                <w:lang w:val="en-GB"/>
              </w:rPr>
            </w:pPr>
            <w:r w:rsidRPr="000C020B">
              <w:rPr>
                <w:lang w:val="en-GB"/>
              </w:rPr>
              <w:t>This unit will comprise of:</w:t>
            </w:r>
          </w:p>
          <w:p w14:paraId="148ACE68" w14:textId="17409DD7" w:rsidR="000C020B" w:rsidRPr="000C020B" w:rsidRDefault="00680F91" w:rsidP="00865746">
            <w:pPr>
              <w:pStyle w:val="Table"/>
              <w:numPr>
                <w:ilvl w:val="0"/>
                <w:numId w:val="6"/>
              </w:numPr>
              <w:rPr>
                <w:lang w:val="en-GB"/>
              </w:rPr>
            </w:pPr>
            <w:r>
              <w:rPr>
                <w:lang w:val="en-GB"/>
              </w:rPr>
              <w:t>Micro t</w:t>
            </w:r>
            <w:r w:rsidR="000C020B" w:rsidRPr="000C020B">
              <w:rPr>
                <w:lang w:val="en-GB"/>
              </w:rPr>
              <w:t>heory seminar on</w:t>
            </w:r>
            <w:r>
              <w:rPr>
                <w:lang w:val="en-GB"/>
              </w:rPr>
              <w:t xml:space="preserve"> South-East Asian </w:t>
            </w:r>
            <w:r w:rsidR="00454B2D">
              <w:rPr>
                <w:lang w:val="en-GB"/>
              </w:rPr>
              <w:t xml:space="preserve">art and </w:t>
            </w:r>
            <w:r>
              <w:rPr>
                <w:lang w:val="en-GB"/>
              </w:rPr>
              <w:t>craft</w:t>
            </w:r>
            <w:r w:rsidR="000C020B" w:rsidRPr="000C020B">
              <w:rPr>
                <w:lang w:val="en-GB"/>
              </w:rPr>
              <w:t>;</w:t>
            </w:r>
          </w:p>
          <w:p w14:paraId="2C1D2ADF" w14:textId="7748447C" w:rsidR="000C020B" w:rsidRPr="000C020B" w:rsidRDefault="000C020B" w:rsidP="00865746">
            <w:pPr>
              <w:pStyle w:val="Table"/>
              <w:numPr>
                <w:ilvl w:val="0"/>
                <w:numId w:val="6"/>
              </w:numPr>
              <w:rPr>
                <w:lang w:val="en-GB"/>
              </w:rPr>
            </w:pPr>
            <w:r w:rsidRPr="000C020B">
              <w:rPr>
                <w:lang w:val="en-GB"/>
              </w:rPr>
              <w:t>Workshop on</w:t>
            </w:r>
            <w:r w:rsidR="00454B2D">
              <w:rPr>
                <w:lang w:val="en-GB"/>
              </w:rPr>
              <w:t xml:space="preserve"> re-imagining local materials and art for contemporary design practice</w:t>
            </w:r>
            <w:r w:rsidRPr="000C020B">
              <w:rPr>
                <w:lang w:val="en-GB"/>
              </w:rPr>
              <w:t>;</w:t>
            </w:r>
          </w:p>
          <w:p w14:paraId="3A502A46" w14:textId="174477CF" w:rsidR="00C47447" w:rsidRPr="00877A2F" w:rsidRDefault="000C020B" w:rsidP="00865746">
            <w:pPr>
              <w:pStyle w:val="Table"/>
              <w:numPr>
                <w:ilvl w:val="0"/>
                <w:numId w:val="6"/>
              </w:numPr>
              <w:rPr>
                <w:lang w:val="en-GB"/>
              </w:rPr>
            </w:pPr>
            <w:r w:rsidRPr="00877A2F">
              <w:rPr>
                <w:lang w:val="en-GB"/>
              </w:rPr>
              <w:t>Intensive self-directed project</w:t>
            </w:r>
            <w:r w:rsidR="007F6ABF">
              <w:rPr>
                <w:lang w:val="en-GB"/>
              </w:rPr>
              <w:t xml:space="preserve"> that investigates art, craft and design</w:t>
            </w:r>
            <w:r w:rsidRPr="00877A2F">
              <w:rPr>
                <w:lang w:val="en-GB"/>
              </w:rPr>
              <w:t>.</w:t>
            </w:r>
          </w:p>
        </w:tc>
      </w:tr>
      <w:tr w:rsidR="00C47447" w:rsidRPr="00877A2F" w14:paraId="47DBB960" w14:textId="77777777" w:rsidTr="0011507D">
        <w:trPr>
          <w:trHeight w:val="1398"/>
        </w:trPr>
        <w:tc>
          <w:tcPr>
            <w:tcW w:w="1555" w:type="dxa"/>
            <w:vAlign w:val="center"/>
          </w:tcPr>
          <w:p w14:paraId="344CC1D2" w14:textId="77777777" w:rsidR="00C47447" w:rsidRPr="00877A2F" w:rsidRDefault="00C47447" w:rsidP="002A469F">
            <w:pPr>
              <w:pStyle w:val="Table"/>
              <w:rPr>
                <w:lang w:val="en-GB"/>
              </w:rPr>
            </w:pPr>
            <w:r w:rsidRPr="00877A2F">
              <w:rPr>
                <w:lang w:val="en-GB"/>
              </w:rPr>
              <w:t>Assessment:</w:t>
            </w:r>
          </w:p>
        </w:tc>
        <w:tc>
          <w:tcPr>
            <w:tcW w:w="7455" w:type="dxa"/>
            <w:vAlign w:val="center"/>
          </w:tcPr>
          <w:p w14:paraId="7FB46D8D" w14:textId="13262BB1" w:rsidR="00C47447" w:rsidRPr="00877A2F" w:rsidRDefault="0011507D" w:rsidP="002A469F">
            <w:pPr>
              <w:pStyle w:val="Table"/>
              <w:rPr>
                <w:lang w:val="en-GB"/>
              </w:rPr>
            </w:pPr>
            <w:r>
              <w:rPr>
                <w:lang w:val="en-GB"/>
              </w:rPr>
              <w:t>Learning management or Padlet</w:t>
            </w:r>
            <w:r w:rsidRPr="00B00249">
              <w:rPr>
                <w:lang w:val="en-GB"/>
              </w:rPr>
              <w:t xml:space="preserve"> post with an example of a local art or craft that has been investigated and could potentially be applied to contemporary design practice. And to be included with supporting images and annotation in the students’ journal/sketchbook.</w:t>
            </w:r>
          </w:p>
        </w:tc>
      </w:tr>
    </w:tbl>
    <w:p w14:paraId="77D558F4" w14:textId="02868D05" w:rsidR="001F42B3" w:rsidRPr="00877A2F" w:rsidRDefault="001F42B3" w:rsidP="00E210CB">
      <w:pPr>
        <w:rPr>
          <w:lang w:val="en-GB"/>
        </w:rPr>
      </w:pPr>
    </w:p>
    <w:p w14:paraId="2A40EEA1" w14:textId="18ABA641" w:rsidR="007827FF" w:rsidRPr="00877A2F" w:rsidRDefault="001F42B3" w:rsidP="00E210CB">
      <w:pPr>
        <w:rPr>
          <w:lang w:val="en-GB"/>
        </w:rPr>
        <w:sectPr w:rsidR="007827FF" w:rsidRPr="00877A2F" w:rsidSect="00F91790">
          <w:headerReference w:type="default" r:id="rId19"/>
          <w:pgSz w:w="11900" w:h="16820"/>
          <w:pgMar w:top="3116" w:right="1440" w:bottom="1440" w:left="1440" w:header="709" w:footer="709" w:gutter="0"/>
          <w:cols w:space="708"/>
          <w:docGrid w:linePitch="400"/>
        </w:sectPr>
      </w:pPr>
      <w:r w:rsidRPr="00877A2F">
        <w:rPr>
          <w:lang w:val="en-GB"/>
        </w:rPr>
        <w:br w:type="page"/>
      </w:r>
    </w:p>
    <w:tbl>
      <w:tblPr>
        <w:tblStyle w:val="TableGrid"/>
        <w:tblW w:w="0" w:type="auto"/>
        <w:tblLook w:val="04A0" w:firstRow="1" w:lastRow="0" w:firstColumn="1" w:lastColumn="0" w:noHBand="0" w:noVBand="1"/>
      </w:tblPr>
      <w:tblGrid>
        <w:gridCol w:w="1555"/>
        <w:gridCol w:w="7455"/>
      </w:tblGrid>
      <w:tr w:rsidR="00D1551A" w:rsidRPr="00877A2F" w14:paraId="073B5BD8" w14:textId="77777777" w:rsidTr="002A469F">
        <w:trPr>
          <w:trHeight w:val="502"/>
        </w:trPr>
        <w:tc>
          <w:tcPr>
            <w:tcW w:w="1555" w:type="dxa"/>
            <w:vAlign w:val="center"/>
          </w:tcPr>
          <w:p w14:paraId="38CED784" w14:textId="77777777" w:rsidR="00D1551A" w:rsidRPr="00877A2F" w:rsidRDefault="00D1551A" w:rsidP="002A469F">
            <w:pPr>
              <w:pStyle w:val="Table"/>
              <w:rPr>
                <w:lang w:val="en-GB"/>
              </w:rPr>
            </w:pPr>
            <w:r w:rsidRPr="00877A2F">
              <w:rPr>
                <w:lang w:val="en-GB"/>
              </w:rPr>
              <w:lastRenderedPageBreak/>
              <w:t>Unit code:</w:t>
            </w:r>
          </w:p>
        </w:tc>
        <w:tc>
          <w:tcPr>
            <w:tcW w:w="7455" w:type="dxa"/>
            <w:vAlign w:val="center"/>
          </w:tcPr>
          <w:p w14:paraId="722EC4A8" w14:textId="208BED37" w:rsidR="00D1551A" w:rsidRPr="00877A2F" w:rsidRDefault="003B5AFC" w:rsidP="00437C95">
            <w:pPr>
              <w:pStyle w:val="Heading2"/>
              <w:rPr>
                <w:lang w:val="en-GB"/>
              </w:rPr>
            </w:pPr>
            <w:bookmarkStart w:id="44" w:name="_Toc63776951"/>
            <w:r w:rsidRPr="00877A2F">
              <w:rPr>
                <w:lang w:val="en-GB"/>
              </w:rPr>
              <w:t>MPD</w:t>
            </w:r>
            <w:r w:rsidR="00BF0EF7" w:rsidRPr="00877A2F">
              <w:rPr>
                <w:lang w:val="en-GB"/>
              </w:rPr>
              <w:t>-T1-PM-</w:t>
            </w:r>
            <w:r w:rsidR="00437C95" w:rsidRPr="00877A2F">
              <w:rPr>
                <w:lang w:val="en-GB"/>
              </w:rPr>
              <w:t>C</w:t>
            </w:r>
            <w:r w:rsidR="00BF0EF7" w:rsidRPr="00877A2F">
              <w:rPr>
                <w:lang w:val="en-GB"/>
              </w:rPr>
              <w:t>1</w:t>
            </w:r>
            <w:bookmarkEnd w:id="44"/>
          </w:p>
        </w:tc>
      </w:tr>
      <w:tr w:rsidR="00D1551A" w:rsidRPr="00877A2F" w14:paraId="5390DD10" w14:textId="77777777" w:rsidTr="002A469F">
        <w:trPr>
          <w:trHeight w:val="612"/>
        </w:trPr>
        <w:tc>
          <w:tcPr>
            <w:tcW w:w="1555" w:type="dxa"/>
            <w:vAlign w:val="center"/>
          </w:tcPr>
          <w:p w14:paraId="0B3F15DC" w14:textId="77777777" w:rsidR="00D1551A" w:rsidRPr="00877A2F" w:rsidRDefault="00D1551A" w:rsidP="002A469F">
            <w:pPr>
              <w:pStyle w:val="Table"/>
              <w:rPr>
                <w:lang w:val="en-GB"/>
              </w:rPr>
            </w:pPr>
            <w:r w:rsidRPr="00877A2F">
              <w:rPr>
                <w:lang w:val="en-GB"/>
              </w:rPr>
              <w:t>Unit title:</w:t>
            </w:r>
          </w:p>
        </w:tc>
        <w:tc>
          <w:tcPr>
            <w:tcW w:w="7455" w:type="dxa"/>
            <w:vAlign w:val="center"/>
          </w:tcPr>
          <w:p w14:paraId="0E3648BB" w14:textId="51854B81" w:rsidR="00D1551A" w:rsidRPr="00447CD8" w:rsidRDefault="00E830E6" w:rsidP="00447CD8">
            <w:pPr>
              <w:pStyle w:val="Heading3"/>
              <w:rPr>
                <w:rStyle w:val="SemiBold"/>
              </w:rPr>
            </w:pPr>
            <w:bookmarkStart w:id="45" w:name="_Toc63776952"/>
            <w:bookmarkStart w:id="46" w:name="_Toc64899875"/>
            <w:r w:rsidRPr="00447CD8">
              <w:rPr>
                <w:rStyle w:val="SemiBold"/>
              </w:rPr>
              <w:t>Modelling and prototyping principles</w:t>
            </w:r>
            <w:bookmarkEnd w:id="45"/>
            <w:bookmarkEnd w:id="46"/>
          </w:p>
        </w:tc>
      </w:tr>
      <w:tr w:rsidR="00D1551A" w:rsidRPr="00877A2F" w14:paraId="1E5C7EF8" w14:textId="77777777" w:rsidTr="002A469F">
        <w:trPr>
          <w:trHeight w:val="566"/>
        </w:trPr>
        <w:tc>
          <w:tcPr>
            <w:tcW w:w="1555" w:type="dxa"/>
            <w:vAlign w:val="center"/>
          </w:tcPr>
          <w:p w14:paraId="777D9250" w14:textId="7A2E6C08" w:rsidR="00D1551A" w:rsidRPr="00877A2F" w:rsidRDefault="00D1551A" w:rsidP="002A469F">
            <w:pPr>
              <w:pStyle w:val="Table"/>
              <w:rPr>
                <w:lang w:val="en-GB"/>
              </w:rPr>
            </w:pPr>
            <w:r w:rsidRPr="00877A2F">
              <w:rPr>
                <w:lang w:val="en-GB"/>
              </w:rPr>
              <w:t xml:space="preserve">Study </w:t>
            </w:r>
            <w:r w:rsidR="003B5AFC" w:rsidRPr="00877A2F">
              <w:rPr>
                <w:lang w:val="en-GB"/>
              </w:rPr>
              <w:t>mins</w:t>
            </w:r>
            <w:r w:rsidRPr="00877A2F">
              <w:rPr>
                <w:lang w:val="en-GB"/>
              </w:rPr>
              <w:t>:</w:t>
            </w:r>
          </w:p>
        </w:tc>
        <w:tc>
          <w:tcPr>
            <w:tcW w:w="7455" w:type="dxa"/>
            <w:vAlign w:val="center"/>
          </w:tcPr>
          <w:p w14:paraId="27630FA9" w14:textId="6187FFAF" w:rsidR="00D1551A" w:rsidRPr="00877A2F" w:rsidRDefault="003B5AFC" w:rsidP="002A469F">
            <w:pPr>
              <w:pStyle w:val="Table"/>
              <w:rPr>
                <w:lang w:val="en-GB"/>
              </w:rPr>
            </w:pPr>
            <w:r w:rsidRPr="00877A2F">
              <w:rPr>
                <w:lang w:val="en-GB"/>
              </w:rPr>
              <w:t>30</w:t>
            </w:r>
          </w:p>
        </w:tc>
      </w:tr>
      <w:tr w:rsidR="00D1551A" w:rsidRPr="00877A2F" w14:paraId="744422BE" w14:textId="77777777" w:rsidTr="002A469F">
        <w:trPr>
          <w:trHeight w:val="836"/>
        </w:trPr>
        <w:tc>
          <w:tcPr>
            <w:tcW w:w="1555" w:type="dxa"/>
            <w:vAlign w:val="center"/>
          </w:tcPr>
          <w:p w14:paraId="5D7FA8E3" w14:textId="77777777" w:rsidR="00D1551A" w:rsidRPr="00877A2F" w:rsidRDefault="00D1551A" w:rsidP="002A469F">
            <w:pPr>
              <w:pStyle w:val="Table"/>
              <w:rPr>
                <w:lang w:val="en-GB"/>
              </w:rPr>
            </w:pPr>
            <w:r w:rsidRPr="00877A2F">
              <w:rPr>
                <w:lang w:val="en-GB"/>
              </w:rPr>
              <w:t>Learning outcomes:</w:t>
            </w:r>
          </w:p>
        </w:tc>
        <w:tc>
          <w:tcPr>
            <w:tcW w:w="7455" w:type="dxa"/>
            <w:vAlign w:val="center"/>
          </w:tcPr>
          <w:p w14:paraId="211C8826" w14:textId="77777777" w:rsidR="00D1551A" w:rsidRDefault="00D1551A" w:rsidP="002A469F">
            <w:pPr>
              <w:pStyle w:val="Table"/>
              <w:rPr>
                <w:lang w:val="en-GB"/>
              </w:rPr>
            </w:pPr>
            <w:r w:rsidRPr="00877A2F">
              <w:rPr>
                <w:lang w:val="en-GB"/>
              </w:rPr>
              <w:t>Students should be able to:</w:t>
            </w:r>
          </w:p>
          <w:p w14:paraId="236120AF" w14:textId="2299E1FE" w:rsidR="004D28EB" w:rsidRDefault="004D28EB" w:rsidP="004D28EB">
            <w:pPr>
              <w:pStyle w:val="Table"/>
              <w:numPr>
                <w:ilvl w:val="0"/>
                <w:numId w:val="26"/>
              </w:numPr>
              <w:rPr>
                <w:lang w:val="en-GB"/>
              </w:rPr>
            </w:pPr>
            <w:r>
              <w:rPr>
                <w:lang w:val="en-GB"/>
              </w:rPr>
              <w:t>Recognise the value of modelling and prototyping iteration;</w:t>
            </w:r>
          </w:p>
          <w:p w14:paraId="40022426" w14:textId="77777777" w:rsidR="004D28EB" w:rsidRDefault="004D28EB" w:rsidP="004D28EB">
            <w:pPr>
              <w:pStyle w:val="Table"/>
              <w:numPr>
                <w:ilvl w:val="0"/>
                <w:numId w:val="26"/>
              </w:numPr>
              <w:rPr>
                <w:lang w:val="en-GB"/>
              </w:rPr>
            </w:pPr>
            <w:r>
              <w:rPr>
                <w:lang w:val="en-GB"/>
              </w:rPr>
              <w:t>Apply ethical and sustainable materials for modelling and prototyping;</w:t>
            </w:r>
          </w:p>
          <w:p w14:paraId="057F0088" w14:textId="422ED459" w:rsidR="004D28EB" w:rsidRPr="00877A2F" w:rsidRDefault="004D28EB" w:rsidP="004D28EB">
            <w:pPr>
              <w:pStyle w:val="Table"/>
              <w:numPr>
                <w:ilvl w:val="0"/>
                <w:numId w:val="26"/>
              </w:numPr>
              <w:rPr>
                <w:lang w:val="en-GB"/>
              </w:rPr>
            </w:pPr>
            <w:r>
              <w:rPr>
                <w:lang w:val="en-GB"/>
              </w:rPr>
              <w:t>Employ health and safety procedures and common sense when working with tools.</w:t>
            </w:r>
          </w:p>
        </w:tc>
      </w:tr>
      <w:tr w:rsidR="00D1551A" w:rsidRPr="00877A2F" w14:paraId="7C410978" w14:textId="77777777" w:rsidTr="00FE7E4B">
        <w:trPr>
          <w:trHeight w:val="2701"/>
        </w:trPr>
        <w:tc>
          <w:tcPr>
            <w:tcW w:w="1555" w:type="dxa"/>
            <w:vAlign w:val="center"/>
          </w:tcPr>
          <w:p w14:paraId="74F5BBD8" w14:textId="77777777" w:rsidR="00D1551A" w:rsidRPr="00877A2F" w:rsidRDefault="00D1551A" w:rsidP="002A469F">
            <w:pPr>
              <w:pStyle w:val="Table"/>
              <w:rPr>
                <w:lang w:val="en-GB"/>
              </w:rPr>
            </w:pPr>
            <w:r w:rsidRPr="00877A2F">
              <w:rPr>
                <w:lang w:val="en-GB"/>
              </w:rPr>
              <w:t>Description:</w:t>
            </w:r>
          </w:p>
        </w:tc>
        <w:tc>
          <w:tcPr>
            <w:tcW w:w="7455" w:type="dxa"/>
            <w:vAlign w:val="center"/>
          </w:tcPr>
          <w:p w14:paraId="1234522B" w14:textId="709D5BC9" w:rsidR="00D1551A" w:rsidRPr="00FE7E4B" w:rsidRDefault="00FE1257" w:rsidP="00FD3E41">
            <w:pPr>
              <w:pStyle w:val="Table"/>
              <w:rPr>
                <w:lang w:val="en-HK"/>
              </w:rPr>
            </w:pPr>
            <w:r>
              <w:rPr>
                <w:lang w:val="en-HK"/>
              </w:rPr>
              <w:t xml:space="preserve">This unit focusses on </w:t>
            </w:r>
            <w:r w:rsidRPr="0090699A">
              <w:rPr>
                <w:lang w:val="en-GB"/>
              </w:rPr>
              <w:t>develop</w:t>
            </w:r>
            <w:r>
              <w:rPr>
                <w:lang w:val="en-GB"/>
              </w:rPr>
              <w:t>ing</w:t>
            </w:r>
            <w:r w:rsidRPr="0090699A">
              <w:rPr>
                <w:lang w:val="en-GB"/>
              </w:rPr>
              <w:t xml:space="preserve"> rapid prototyping techniques as a research and development method for human centred design</w:t>
            </w:r>
            <w:r>
              <w:rPr>
                <w:lang w:val="en-GB"/>
              </w:rPr>
              <w:t xml:space="preserve"> through the lens of </w:t>
            </w:r>
            <w:r w:rsidR="00FD3E41">
              <w:rPr>
                <w:lang w:val="en-HK"/>
              </w:rPr>
              <w:t>c</w:t>
            </w:r>
            <w:r w:rsidR="00680F91" w:rsidRPr="00B81AA6">
              <w:rPr>
                <w:lang w:val="en-HK"/>
              </w:rPr>
              <w:t>raftsmanship</w:t>
            </w:r>
            <w:r w:rsidR="00FD3E41">
              <w:rPr>
                <w:lang w:val="en-HK"/>
              </w:rPr>
              <w:t xml:space="preserve">, </w:t>
            </w:r>
            <w:r w:rsidR="00680F91" w:rsidRPr="00B81AA6">
              <w:rPr>
                <w:lang w:val="en-HK"/>
              </w:rPr>
              <w:t>structural integrity and attention to details</w:t>
            </w:r>
            <w:r w:rsidR="00FD3E41">
              <w:rPr>
                <w:lang w:val="en-HK"/>
              </w:rPr>
              <w:t xml:space="preserve"> in the design </w:t>
            </w:r>
            <w:r w:rsidR="00680F91" w:rsidRPr="00B81AA6">
              <w:rPr>
                <w:lang w:val="en-HK"/>
              </w:rPr>
              <w:t>execution</w:t>
            </w:r>
            <w:r>
              <w:rPr>
                <w:lang w:val="en-HK"/>
              </w:rPr>
              <w:t xml:space="preserve">. Students will </w:t>
            </w:r>
            <w:r w:rsidR="00FD3E41">
              <w:t>reflect</w:t>
            </w:r>
            <w:r>
              <w:t xml:space="preserve"> </w:t>
            </w:r>
            <w:r w:rsidR="00FD3E41">
              <w:t>with a s</w:t>
            </w:r>
            <w:r w:rsidR="00B81AA6" w:rsidRPr="00B81AA6">
              <w:t xml:space="preserve">hort </w:t>
            </w:r>
            <w:r w:rsidR="00FD3E41">
              <w:t xml:space="preserve">annotated </w:t>
            </w:r>
            <w:r w:rsidR="00B81AA6" w:rsidRPr="00B81AA6">
              <w:t>description</w:t>
            </w:r>
            <w:r w:rsidR="00FE7E4B">
              <w:t>s</w:t>
            </w:r>
            <w:r w:rsidR="00B81AA6" w:rsidRPr="00B81AA6">
              <w:t xml:space="preserve"> of </w:t>
            </w:r>
            <w:r w:rsidR="00FD3E41">
              <w:t xml:space="preserve">the </w:t>
            </w:r>
            <w:r w:rsidR="00B81AA6" w:rsidRPr="00B81AA6">
              <w:t>idea</w:t>
            </w:r>
            <w:r w:rsidR="00FD3E41">
              <w:t xml:space="preserve"> and d</w:t>
            </w:r>
            <w:r w:rsidR="00B81AA6" w:rsidRPr="00B81AA6">
              <w:t>esign sketches of the</w:t>
            </w:r>
            <w:r w:rsidR="00FE7E4B">
              <w:t xml:space="preserve">ir final project </w:t>
            </w:r>
            <w:r w:rsidR="00FD3E41">
              <w:t>including s</w:t>
            </w:r>
            <w:r w:rsidR="00B81AA6" w:rsidRPr="00B81AA6">
              <w:t>upportive materials</w:t>
            </w:r>
            <w:r w:rsidR="00FD3E41">
              <w:t>, t</w:t>
            </w:r>
            <w:r w:rsidR="00B81AA6" w:rsidRPr="00B81AA6">
              <w:t>echnical samples</w:t>
            </w:r>
            <w:r w:rsidR="00FD3E41">
              <w:t xml:space="preserve"> and </w:t>
            </w:r>
            <w:r w:rsidR="00B81AA6" w:rsidRPr="00B81AA6">
              <w:t>explorations</w:t>
            </w:r>
            <w:r>
              <w:t xml:space="preserve"> </w:t>
            </w:r>
            <w:r w:rsidRPr="0090699A">
              <w:t xml:space="preserve">(most notably, appearance and </w:t>
            </w:r>
            <w:r w:rsidRPr="006E27EB">
              <w:rPr>
                <w:lang w:val="en-GB"/>
              </w:rPr>
              <w:t>behaviour</w:t>
            </w:r>
            <w:r w:rsidRPr="0090699A">
              <w:t>), and providing an approach covering a wide range of levels of granularity, fidelity, and abstraction.</w:t>
            </w:r>
          </w:p>
        </w:tc>
      </w:tr>
      <w:tr w:rsidR="00D1551A" w:rsidRPr="00877A2F" w14:paraId="44CC7634" w14:textId="77777777" w:rsidTr="000F2F7F">
        <w:trPr>
          <w:trHeight w:val="1664"/>
        </w:trPr>
        <w:tc>
          <w:tcPr>
            <w:tcW w:w="1555" w:type="dxa"/>
            <w:vAlign w:val="center"/>
          </w:tcPr>
          <w:p w14:paraId="6615363B" w14:textId="77777777" w:rsidR="00D1551A" w:rsidRPr="00877A2F" w:rsidRDefault="00D1551A" w:rsidP="002A469F">
            <w:pPr>
              <w:pStyle w:val="Table"/>
              <w:rPr>
                <w:lang w:val="en-GB"/>
              </w:rPr>
            </w:pPr>
            <w:r w:rsidRPr="00877A2F">
              <w:rPr>
                <w:lang w:val="en-GB"/>
              </w:rPr>
              <w:t>Teaching and learning delivery:</w:t>
            </w:r>
          </w:p>
        </w:tc>
        <w:tc>
          <w:tcPr>
            <w:tcW w:w="7455" w:type="dxa"/>
            <w:vAlign w:val="center"/>
          </w:tcPr>
          <w:p w14:paraId="28414B88" w14:textId="77777777" w:rsidR="000F2F7F" w:rsidRPr="000F2F7F" w:rsidRDefault="000F2F7F" w:rsidP="000F2F7F">
            <w:pPr>
              <w:pStyle w:val="Table"/>
              <w:rPr>
                <w:lang w:val="en-GB"/>
              </w:rPr>
            </w:pPr>
            <w:r w:rsidRPr="000F2F7F">
              <w:rPr>
                <w:lang w:val="en-GB"/>
              </w:rPr>
              <w:t>This unit will comprise of:</w:t>
            </w:r>
          </w:p>
          <w:p w14:paraId="6BFB7154" w14:textId="2D03171E" w:rsidR="000F2F7F" w:rsidRPr="000F2F7F" w:rsidRDefault="000F2F7F" w:rsidP="00865746">
            <w:pPr>
              <w:pStyle w:val="Table"/>
              <w:numPr>
                <w:ilvl w:val="0"/>
                <w:numId w:val="5"/>
              </w:numPr>
              <w:rPr>
                <w:lang w:val="en-GB"/>
              </w:rPr>
            </w:pPr>
            <w:r w:rsidRPr="000F2F7F">
              <w:rPr>
                <w:lang w:val="en-GB"/>
              </w:rPr>
              <w:t>Theory seminar</w:t>
            </w:r>
            <w:r w:rsidR="00FD3E41">
              <w:rPr>
                <w:lang w:val="en-GB"/>
              </w:rPr>
              <w:t xml:space="preserve"> </w:t>
            </w:r>
            <w:r w:rsidRPr="000F2F7F">
              <w:rPr>
                <w:lang w:val="en-GB"/>
              </w:rPr>
              <w:t xml:space="preserve">on </w:t>
            </w:r>
            <w:r w:rsidR="00FD3E41">
              <w:rPr>
                <w:lang w:val="en-GB"/>
              </w:rPr>
              <w:t>modelling and prototyping principles as an iterative approach to making</w:t>
            </w:r>
            <w:r w:rsidRPr="000F2F7F">
              <w:rPr>
                <w:lang w:val="en-GB"/>
              </w:rPr>
              <w:t>;</w:t>
            </w:r>
          </w:p>
          <w:p w14:paraId="283783F3" w14:textId="2C473504" w:rsidR="000F2F7F" w:rsidRPr="000F2F7F" w:rsidRDefault="000F2F7F" w:rsidP="00865746">
            <w:pPr>
              <w:pStyle w:val="Table"/>
              <w:numPr>
                <w:ilvl w:val="0"/>
                <w:numId w:val="5"/>
              </w:numPr>
              <w:rPr>
                <w:lang w:val="en-GB"/>
              </w:rPr>
            </w:pPr>
            <w:r w:rsidRPr="000F2F7F">
              <w:rPr>
                <w:lang w:val="en-GB"/>
              </w:rPr>
              <w:t>Case study analysis</w:t>
            </w:r>
            <w:r w:rsidR="00FD3E41">
              <w:rPr>
                <w:lang w:val="en-GB"/>
              </w:rPr>
              <w:t xml:space="preserve"> on the principles from a higher education program</w:t>
            </w:r>
            <w:r w:rsidRPr="000F2F7F">
              <w:rPr>
                <w:lang w:val="en-GB"/>
              </w:rPr>
              <w:t>;</w:t>
            </w:r>
          </w:p>
          <w:p w14:paraId="56CE562A" w14:textId="74CDD26C" w:rsidR="00D1551A" w:rsidRPr="00877A2F" w:rsidRDefault="000F2F7F" w:rsidP="00865746">
            <w:pPr>
              <w:pStyle w:val="Table"/>
              <w:numPr>
                <w:ilvl w:val="0"/>
                <w:numId w:val="5"/>
              </w:numPr>
              <w:rPr>
                <w:lang w:val="en-GB"/>
              </w:rPr>
            </w:pPr>
            <w:r w:rsidRPr="00877A2F">
              <w:rPr>
                <w:lang w:val="en-GB"/>
              </w:rPr>
              <w:t>Self-directed study on</w:t>
            </w:r>
          </w:p>
        </w:tc>
      </w:tr>
      <w:tr w:rsidR="00D1551A" w:rsidRPr="00877A2F" w14:paraId="7E3596CA" w14:textId="77777777" w:rsidTr="00FD3E41">
        <w:trPr>
          <w:trHeight w:val="713"/>
        </w:trPr>
        <w:tc>
          <w:tcPr>
            <w:tcW w:w="1555" w:type="dxa"/>
            <w:vAlign w:val="center"/>
          </w:tcPr>
          <w:p w14:paraId="72DF86C6" w14:textId="77777777" w:rsidR="00D1551A" w:rsidRPr="00877A2F" w:rsidRDefault="00D1551A" w:rsidP="002A469F">
            <w:pPr>
              <w:pStyle w:val="Table"/>
              <w:rPr>
                <w:lang w:val="en-GB"/>
              </w:rPr>
            </w:pPr>
            <w:r w:rsidRPr="00877A2F">
              <w:rPr>
                <w:lang w:val="en-GB"/>
              </w:rPr>
              <w:t>Assessment:</w:t>
            </w:r>
          </w:p>
        </w:tc>
        <w:tc>
          <w:tcPr>
            <w:tcW w:w="7455" w:type="dxa"/>
            <w:vAlign w:val="center"/>
          </w:tcPr>
          <w:p w14:paraId="04424AA0" w14:textId="1B7315A7" w:rsidR="00D1551A" w:rsidRPr="00877A2F" w:rsidRDefault="00FD3E41" w:rsidP="002A469F">
            <w:pPr>
              <w:pStyle w:val="Table"/>
              <w:rPr>
                <w:lang w:val="en-GB"/>
              </w:rPr>
            </w:pPr>
            <w:r>
              <w:rPr>
                <w:lang w:val="en-GB"/>
              </w:rPr>
              <w:t>Photographic evidence and sketches of</w:t>
            </w:r>
            <w:r w:rsidR="006C7A2D">
              <w:rPr>
                <w:lang w:val="en-GB"/>
              </w:rPr>
              <w:t xml:space="preserve"> modelling and prototyping </w:t>
            </w:r>
            <w:r w:rsidR="006C7A2D" w:rsidRPr="00563A22">
              <w:rPr>
                <w:lang w:val="en-GB"/>
              </w:rPr>
              <w:t>published to learning platform/Padlet and in journal (sketchbook) form.</w:t>
            </w:r>
          </w:p>
        </w:tc>
      </w:tr>
    </w:tbl>
    <w:p w14:paraId="63D1CBDB" w14:textId="510D2E30" w:rsidR="00E13116" w:rsidRPr="00877A2F" w:rsidRDefault="00E13116" w:rsidP="00E210CB">
      <w:pPr>
        <w:rPr>
          <w:lang w:val="en-GB"/>
        </w:rPr>
      </w:pPr>
    </w:p>
    <w:p w14:paraId="01B1CD6B" w14:textId="77777777" w:rsidR="00E13116" w:rsidRPr="00877A2F" w:rsidRDefault="00E13116">
      <w:pPr>
        <w:rPr>
          <w:lang w:val="en-GB"/>
        </w:rPr>
      </w:pPr>
      <w:r w:rsidRPr="00877A2F">
        <w:rPr>
          <w:lang w:val="en-GB"/>
        </w:rPr>
        <w:br w:type="page"/>
      </w:r>
    </w:p>
    <w:tbl>
      <w:tblPr>
        <w:tblStyle w:val="TableGrid"/>
        <w:tblW w:w="0" w:type="auto"/>
        <w:tblLook w:val="04A0" w:firstRow="1" w:lastRow="0" w:firstColumn="1" w:lastColumn="0" w:noHBand="0" w:noVBand="1"/>
      </w:tblPr>
      <w:tblGrid>
        <w:gridCol w:w="1555"/>
        <w:gridCol w:w="7455"/>
      </w:tblGrid>
      <w:tr w:rsidR="00F215C7" w:rsidRPr="00877A2F" w14:paraId="68FE6F3E" w14:textId="77777777" w:rsidTr="002A469F">
        <w:trPr>
          <w:trHeight w:val="502"/>
        </w:trPr>
        <w:tc>
          <w:tcPr>
            <w:tcW w:w="1555" w:type="dxa"/>
            <w:vAlign w:val="center"/>
          </w:tcPr>
          <w:p w14:paraId="2E04AC08" w14:textId="77777777" w:rsidR="00F215C7" w:rsidRPr="00877A2F" w:rsidRDefault="00F215C7" w:rsidP="002A469F">
            <w:pPr>
              <w:pStyle w:val="Table"/>
              <w:rPr>
                <w:lang w:val="en-GB"/>
              </w:rPr>
            </w:pPr>
            <w:r w:rsidRPr="00877A2F">
              <w:rPr>
                <w:lang w:val="en-GB"/>
              </w:rPr>
              <w:lastRenderedPageBreak/>
              <w:t>Unit code:</w:t>
            </w:r>
          </w:p>
        </w:tc>
        <w:tc>
          <w:tcPr>
            <w:tcW w:w="7455" w:type="dxa"/>
            <w:vAlign w:val="center"/>
          </w:tcPr>
          <w:p w14:paraId="0448695B" w14:textId="47B2E48A" w:rsidR="00F215C7" w:rsidRPr="00877A2F" w:rsidRDefault="002C42C2" w:rsidP="00437C95">
            <w:pPr>
              <w:pStyle w:val="Heading2"/>
              <w:rPr>
                <w:lang w:val="en-GB"/>
              </w:rPr>
            </w:pPr>
            <w:bookmarkStart w:id="47" w:name="_Toc63776953"/>
            <w:r w:rsidRPr="00877A2F">
              <w:rPr>
                <w:rFonts w:eastAsiaTheme="minorHAnsi"/>
                <w:lang w:val="en-GB"/>
              </w:rPr>
              <w:t>MPD-T1-PM-SM1</w:t>
            </w:r>
            <w:bookmarkEnd w:id="47"/>
          </w:p>
        </w:tc>
      </w:tr>
      <w:tr w:rsidR="00F215C7" w:rsidRPr="00877A2F" w14:paraId="54B04C05" w14:textId="77777777" w:rsidTr="002A469F">
        <w:trPr>
          <w:trHeight w:val="612"/>
        </w:trPr>
        <w:tc>
          <w:tcPr>
            <w:tcW w:w="1555" w:type="dxa"/>
            <w:vAlign w:val="center"/>
          </w:tcPr>
          <w:p w14:paraId="03FE9DA8" w14:textId="77777777" w:rsidR="00F215C7" w:rsidRPr="00877A2F" w:rsidRDefault="00F215C7" w:rsidP="002A469F">
            <w:pPr>
              <w:pStyle w:val="Table"/>
              <w:rPr>
                <w:lang w:val="en-GB"/>
              </w:rPr>
            </w:pPr>
            <w:r w:rsidRPr="00877A2F">
              <w:rPr>
                <w:lang w:val="en-GB"/>
              </w:rPr>
              <w:t>Unit title:</w:t>
            </w:r>
          </w:p>
        </w:tc>
        <w:tc>
          <w:tcPr>
            <w:tcW w:w="7455" w:type="dxa"/>
            <w:vAlign w:val="center"/>
          </w:tcPr>
          <w:p w14:paraId="59F2DA5F" w14:textId="3EA16F4F" w:rsidR="00F215C7" w:rsidRPr="00447CD8" w:rsidRDefault="00D06759" w:rsidP="00447CD8">
            <w:pPr>
              <w:pStyle w:val="Heading3"/>
              <w:rPr>
                <w:rStyle w:val="SemiBold"/>
              </w:rPr>
            </w:pPr>
            <w:bookmarkStart w:id="48" w:name="_Toc63776954"/>
            <w:bookmarkStart w:id="49" w:name="_Toc64899876"/>
            <w:r w:rsidRPr="00447CD8">
              <w:rPr>
                <w:rStyle w:val="SemiBold"/>
              </w:rPr>
              <w:t>Iteration processes</w:t>
            </w:r>
            <w:bookmarkEnd w:id="48"/>
            <w:bookmarkEnd w:id="49"/>
          </w:p>
        </w:tc>
      </w:tr>
      <w:tr w:rsidR="00F215C7" w:rsidRPr="00877A2F" w14:paraId="31EE4F4B" w14:textId="77777777" w:rsidTr="002A469F">
        <w:trPr>
          <w:trHeight w:val="566"/>
        </w:trPr>
        <w:tc>
          <w:tcPr>
            <w:tcW w:w="1555" w:type="dxa"/>
            <w:vAlign w:val="center"/>
          </w:tcPr>
          <w:p w14:paraId="0A615009" w14:textId="01858030" w:rsidR="00F215C7" w:rsidRPr="00877A2F" w:rsidRDefault="00F215C7" w:rsidP="002A469F">
            <w:pPr>
              <w:pStyle w:val="Table"/>
              <w:rPr>
                <w:lang w:val="en-GB"/>
              </w:rPr>
            </w:pPr>
            <w:r w:rsidRPr="00877A2F">
              <w:rPr>
                <w:lang w:val="en-GB"/>
              </w:rPr>
              <w:t xml:space="preserve">Study </w:t>
            </w:r>
            <w:r w:rsidR="00D06759" w:rsidRPr="00877A2F">
              <w:rPr>
                <w:lang w:val="en-GB"/>
              </w:rPr>
              <w:t>mins</w:t>
            </w:r>
            <w:r w:rsidRPr="00877A2F">
              <w:rPr>
                <w:lang w:val="en-GB"/>
              </w:rPr>
              <w:t>:</w:t>
            </w:r>
          </w:p>
        </w:tc>
        <w:tc>
          <w:tcPr>
            <w:tcW w:w="7455" w:type="dxa"/>
            <w:vAlign w:val="center"/>
          </w:tcPr>
          <w:p w14:paraId="5248122E" w14:textId="4EF0E549" w:rsidR="00F215C7" w:rsidRPr="00877A2F" w:rsidRDefault="00D73EDB" w:rsidP="002A469F">
            <w:pPr>
              <w:pStyle w:val="Table"/>
              <w:rPr>
                <w:lang w:val="en-GB"/>
              </w:rPr>
            </w:pPr>
            <w:r w:rsidRPr="00877A2F">
              <w:rPr>
                <w:lang w:val="en-GB"/>
              </w:rPr>
              <w:t>15</w:t>
            </w:r>
          </w:p>
        </w:tc>
      </w:tr>
      <w:tr w:rsidR="00F215C7" w:rsidRPr="00877A2F" w14:paraId="098E009B" w14:textId="77777777" w:rsidTr="007B0D5B">
        <w:trPr>
          <w:trHeight w:val="1870"/>
        </w:trPr>
        <w:tc>
          <w:tcPr>
            <w:tcW w:w="1555" w:type="dxa"/>
            <w:vAlign w:val="center"/>
          </w:tcPr>
          <w:p w14:paraId="1E64CF42" w14:textId="77777777" w:rsidR="00F215C7" w:rsidRPr="00877A2F" w:rsidRDefault="00F215C7" w:rsidP="002A469F">
            <w:pPr>
              <w:pStyle w:val="Table"/>
              <w:rPr>
                <w:lang w:val="en-GB"/>
              </w:rPr>
            </w:pPr>
            <w:r w:rsidRPr="00877A2F">
              <w:rPr>
                <w:lang w:val="en-GB"/>
              </w:rPr>
              <w:t>Learning outcomes:</w:t>
            </w:r>
          </w:p>
        </w:tc>
        <w:tc>
          <w:tcPr>
            <w:tcW w:w="7455" w:type="dxa"/>
            <w:vAlign w:val="center"/>
          </w:tcPr>
          <w:p w14:paraId="2D553693" w14:textId="77777777" w:rsidR="00F215C7" w:rsidRDefault="00F215C7" w:rsidP="002A469F">
            <w:pPr>
              <w:pStyle w:val="Table"/>
              <w:rPr>
                <w:lang w:val="en-GB"/>
              </w:rPr>
            </w:pPr>
            <w:r w:rsidRPr="00877A2F">
              <w:rPr>
                <w:lang w:val="en-GB"/>
              </w:rPr>
              <w:t>Students should be able to:</w:t>
            </w:r>
          </w:p>
          <w:p w14:paraId="79493AA8" w14:textId="33E6EC97" w:rsidR="004D28EB" w:rsidRDefault="004D28EB" w:rsidP="004D28EB">
            <w:pPr>
              <w:pStyle w:val="Table"/>
              <w:numPr>
                <w:ilvl w:val="0"/>
                <w:numId w:val="27"/>
              </w:numPr>
              <w:rPr>
                <w:lang w:val="en-GB"/>
              </w:rPr>
            </w:pPr>
            <w:r>
              <w:rPr>
                <w:lang w:val="en-GB"/>
              </w:rPr>
              <w:t>Recognise iteration as the foundation of experiential learning;</w:t>
            </w:r>
          </w:p>
          <w:p w14:paraId="05D30338" w14:textId="3D0F2875" w:rsidR="004D28EB" w:rsidRDefault="004D28EB" w:rsidP="004D28EB">
            <w:pPr>
              <w:pStyle w:val="Table"/>
              <w:numPr>
                <w:ilvl w:val="0"/>
                <w:numId w:val="27"/>
              </w:numPr>
              <w:rPr>
                <w:lang w:val="en-GB"/>
              </w:rPr>
            </w:pPr>
            <w:r>
              <w:rPr>
                <w:lang w:val="en-GB"/>
              </w:rPr>
              <w:t>Assess iterative design processes to formulate new practice based outcomes;</w:t>
            </w:r>
          </w:p>
          <w:p w14:paraId="1C6FD6BE" w14:textId="76B7BD3E" w:rsidR="004D28EB" w:rsidRPr="007B0D5B" w:rsidRDefault="004D28EB" w:rsidP="002A469F">
            <w:pPr>
              <w:pStyle w:val="Table"/>
              <w:numPr>
                <w:ilvl w:val="0"/>
                <w:numId w:val="27"/>
              </w:numPr>
              <w:rPr>
                <w:lang w:val="en-GB"/>
              </w:rPr>
            </w:pPr>
            <w:r>
              <w:rPr>
                <w:lang w:val="en-GB"/>
              </w:rPr>
              <w:t>Appraise alternative iterations from self-directed study.</w:t>
            </w:r>
          </w:p>
        </w:tc>
      </w:tr>
      <w:tr w:rsidR="00F215C7" w:rsidRPr="00877A2F" w14:paraId="79973BEA" w14:textId="77777777" w:rsidTr="002A469F">
        <w:trPr>
          <w:trHeight w:val="663"/>
        </w:trPr>
        <w:tc>
          <w:tcPr>
            <w:tcW w:w="1555" w:type="dxa"/>
            <w:vAlign w:val="center"/>
          </w:tcPr>
          <w:p w14:paraId="27B9FC06" w14:textId="77777777" w:rsidR="00F215C7" w:rsidRPr="00877A2F" w:rsidRDefault="00F215C7" w:rsidP="002A469F">
            <w:pPr>
              <w:pStyle w:val="Table"/>
              <w:rPr>
                <w:lang w:val="en-GB"/>
              </w:rPr>
            </w:pPr>
            <w:r w:rsidRPr="00877A2F">
              <w:rPr>
                <w:lang w:val="en-GB"/>
              </w:rPr>
              <w:t>Description:</w:t>
            </w:r>
          </w:p>
        </w:tc>
        <w:tc>
          <w:tcPr>
            <w:tcW w:w="7455" w:type="dxa"/>
            <w:vAlign w:val="center"/>
          </w:tcPr>
          <w:p w14:paraId="1E5B3ED4" w14:textId="2E3999D9" w:rsidR="00F215C7" w:rsidRDefault="003122A5" w:rsidP="002A469F">
            <w:pPr>
              <w:pStyle w:val="Table"/>
              <w:rPr>
                <w:lang w:val="en-GB"/>
              </w:rPr>
            </w:pPr>
            <w:r>
              <w:rPr>
                <w:lang w:val="en-GB"/>
              </w:rPr>
              <w:t>Iteration is at the heart of experiential learning–and supports design not being practice through incremental steps; more about reflection and intuitive leaps. Students will discover the power of iteration to develop design propositions that my have not been discovered until ink is put to paper.</w:t>
            </w:r>
          </w:p>
          <w:p w14:paraId="080DFE9F" w14:textId="77777777" w:rsidR="003122A5" w:rsidRDefault="003122A5" w:rsidP="002A469F">
            <w:pPr>
              <w:pStyle w:val="Table"/>
              <w:rPr>
                <w:lang w:val="en-GB"/>
              </w:rPr>
            </w:pPr>
          </w:p>
          <w:p w14:paraId="2506311F" w14:textId="5DC6643F" w:rsidR="003122A5" w:rsidRPr="003122A5" w:rsidRDefault="003122A5" w:rsidP="002A469F">
            <w:pPr>
              <w:pStyle w:val="Table"/>
              <w:rPr>
                <w:lang w:val="en-HK"/>
              </w:rPr>
            </w:pPr>
            <w:r w:rsidRPr="003122A5">
              <w:rPr>
                <w:lang w:val="en-HK"/>
              </w:rPr>
              <w:t>David Kolb published his learning styles model in 1984 from which he developed his learning style inventory</w:t>
            </w:r>
            <w:r>
              <w:rPr>
                <w:lang w:val="en-HK"/>
              </w:rPr>
              <w:t xml:space="preserve"> and is the signature pedagogy of studio based design education. </w:t>
            </w:r>
            <w:r>
              <w:rPr>
                <w:lang w:val="en-GB"/>
              </w:rPr>
              <w:t>Students will recognise the value of iteration as a cycle of concrete experience (feeling), reflective observation (watching), abstract conceptualisation (thinking), and active experimentation (doing).</w:t>
            </w:r>
          </w:p>
        </w:tc>
      </w:tr>
      <w:tr w:rsidR="00F215C7" w:rsidRPr="00877A2F" w14:paraId="12A61C0E" w14:textId="77777777" w:rsidTr="000C020B">
        <w:trPr>
          <w:trHeight w:val="1380"/>
        </w:trPr>
        <w:tc>
          <w:tcPr>
            <w:tcW w:w="1555" w:type="dxa"/>
            <w:vAlign w:val="center"/>
          </w:tcPr>
          <w:p w14:paraId="39E26F0D" w14:textId="77777777" w:rsidR="00F215C7" w:rsidRPr="00877A2F" w:rsidRDefault="00F215C7" w:rsidP="002A469F">
            <w:pPr>
              <w:pStyle w:val="Table"/>
              <w:rPr>
                <w:lang w:val="en-GB"/>
              </w:rPr>
            </w:pPr>
            <w:r w:rsidRPr="00877A2F">
              <w:rPr>
                <w:lang w:val="en-GB"/>
              </w:rPr>
              <w:t>Teaching and learning delivery:</w:t>
            </w:r>
          </w:p>
        </w:tc>
        <w:tc>
          <w:tcPr>
            <w:tcW w:w="7455" w:type="dxa"/>
            <w:vAlign w:val="center"/>
          </w:tcPr>
          <w:p w14:paraId="53708BD4" w14:textId="77777777" w:rsidR="000C020B" w:rsidRPr="000C020B" w:rsidRDefault="000C020B" w:rsidP="000C020B">
            <w:pPr>
              <w:pStyle w:val="Table"/>
              <w:rPr>
                <w:lang w:val="en-GB"/>
              </w:rPr>
            </w:pPr>
            <w:r w:rsidRPr="000C020B">
              <w:rPr>
                <w:lang w:val="en-GB"/>
              </w:rPr>
              <w:t>This unit will comprise of:</w:t>
            </w:r>
          </w:p>
          <w:p w14:paraId="1FB128DF" w14:textId="4470EEC2" w:rsidR="000C020B" w:rsidRPr="000C020B" w:rsidRDefault="00F2530E" w:rsidP="00865746">
            <w:pPr>
              <w:pStyle w:val="Table"/>
              <w:numPr>
                <w:ilvl w:val="0"/>
                <w:numId w:val="6"/>
              </w:numPr>
              <w:rPr>
                <w:lang w:val="en-GB"/>
              </w:rPr>
            </w:pPr>
            <w:r>
              <w:rPr>
                <w:lang w:val="en-GB"/>
              </w:rPr>
              <w:t>Micro t</w:t>
            </w:r>
            <w:r w:rsidR="000C020B" w:rsidRPr="000C020B">
              <w:rPr>
                <w:lang w:val="en-GB"/>
              </w:rPr>
              <w:t>heory seminar on</w:t>
            </w:r>
            <w:r>
              <w:rPr>
                <w:lang w:val="en-GB"/>
              </w:rPr>
              <w:t xml:space="preserve"> the purpose of iteration</w:t>
            </w:r>
            <w:r w:rsidR="000C020B" w:rsidRPr="000C020B">
              <w:rPr>
                <w:lang w:val="en-GB"/>
              </w:rPr>
              <w:t>;</w:t>
            </w:r>
          </w:p>
          <w:p w14:paraId="6A79B938" w14:textId="46822F19" w:rsidR="000C020B" w:rsidRPr="000C020B" w:rsidRDefault="000C020B" w:rsidP="00865746">
            <w:pPr>
              <w:pStyle w:val="Table"/>
              <w:numPr>
                <w:ilvl w:val="0"/>
                <w:numId w:val="6"/>
              </w:numPr>
              <w:rPr>
                <w:lang w:val="en-GB"/>
              </w:rPr>
            </w:pPr>
            <w:r w:rsidRPr="000C020B">
              <w:rPr>
                <w:lang w:val="en-GB"/>
              </w:rPr>
              <w:t>Workshop on</w:t>
            </w:r>
            <w:r w:rsidR="00FF596B">
              <w:rPr>
                <w:lang w:val="en-GB"/>
              </w:rPr>
              <w:t xml:space="preserve"> how to iterate using low fidelity tools</w:t>
            </w:r>
            <w:r w:rsidRPr="000C020B">
              <w:rPr>
                <w:lang w:val="en-GB"/>
              </w:rPr>
              <w:t>;</w:t>
            </w:r>
          </w:p>
          <w:p w14:paraId="3ECB270E" w14:textId="02E36F99" w:rsidR="00F215C7" w:rsidRPr="00877A2F" w:rsidRDefault="000C020B" w:rsidP="00865746">
            <w:pPr>
              <w:pStyle w:val="Table"/>
              <w:numPr>
                <w:ilvl w:val="0"/>
                <w:numId w:val="6"/>
              </w:numPr>
              <w:rPr>
                <w:lang w:val="en-GB"/>
              </w:rPr>
            </w:pPr>
            <w:r w:rsidRPr="00877A2F">
              <w:rPr>
                <w:lang w:val="en-GB"/>
              </w:rPr>
              <w:t>Intensive self-directed project</w:t>
            </w:r>
            <w:r w:rsidR="00FF596B">
              <w:rPr>
                <w:lang w:val="en-GB"/>
              </w:rPr>
              <w:t xml:space="preserve"> on rapid iteration</w:t>
            </w:r>
            <w:r w:rsidRPr="00877A2F">
              <w:rPr>
                <w:lang w:val="en-GB"/>
              </w:rPr>
              <w:t>.</w:t>
            </w:r>
          </w:p>
        </w:tc>
      </w:tr>
      <w:tr w:rsidR="00F215C7" w:rsidRPr="00877A2F" w14:paraId="6EB02428" w14:textId="77777777" w:rsidTr="002A469F">
        <w:trPr>
          <w:trHeight w:val="529"/>
        </w:trPr>
        <w:tc>
          <w:tcPr>
            <w:tcW w:w="1555" w:type="dxa"/>
            <w:vAlign w:val="center"/>
          </w:tcPr>
          <w:p w14:paraId="098F0202" w14:textId="77777777" w:rsidR="00F215C7" w:rsidRPr="00877A2F" w:rsidRDefault="00F215C7" w:rsidP="002A469F">
            <w:pPr>
              <w:pStyle w:val="Table"/>
              <w:rPr>
                <w:lang w:val="en-GB"/>
              </w:rPr>
            </w:pPr>
            <w:r w:rsidRPr="00877A2F">
              <w:rPr>
                <w:lang w:val="en-GB"/>
              </w:rPr>
              <w:t>Assessment:</w:t>
            </w:r>
          </w:p>
        </w:tc>
        <w:tc>
          <w:tcPr>
            <w:tcW w:w="7455" w:type="dxa"/>
            <w:vAlign w:val="center"/>
          </w:tcPr>
          <w:p w14:paraId="4E4CADB0" w14:textId="1C24F1B9" w:rsidR="00F215C7" w:rsidRPr="00877A2F" w:rsidRDefault="006C7A2D" w:rsidP="002A469F">
            <w:pPr>
              <w:pStyle w:val="Table"/>
              <w:rPr>
                <w:lang w:val="en-GB"/>
              </w:rPr>
            </w:pPr>
            <w:r>
              <w:rPr>
                <w:lang w:val="en-GB"/>
              </w:rPr>
              <w:t xml:space="preserve">Examples of iteration </w:t>
            </w:r>
            <w:r w:rsidRPr="00563A22">
              <w:rPr>
                <w:lang w:val="en-GB"/>
              </w:rPr>
              <w:t>published to learning platform/Padlet and in journal (sketchbook) form.</w:t>
            </w:r>
          </w:p>
        </w:tc>
      </w:tr>
    </w:tbl>
    <w:p w14:paraId="2DC09B29" w14:textId="552E89F8" w:rsidR="00A000CB" w:rsidRPr="00877A2F" w:rsidRDefault="00A000CB" w:rsidP="00E210CB">
      <w:pPr>
        <w:rPr>
          <w:lang w:val="en-GB"/>
        </w:rPr>
      </w:pPr>
    </w:p>
    <w:p w14:paraId="756FCBDA" w14:textId="77777777" w:rsidR="00A000CB" w:rsidRPr="00877A2F" w:rsidRDefault="00A000CB">
      <w:pPr>
        <w:rPr>
          <w:lang w:val="en-GB"/>
        </w:rPr>
      </w:pPr>
      <w:r w:rsidRPr="00877A2F">
        <w:rPr>
          <w:lang w:val="en-GB"/>
        </w:rPr>
        <w:br w:type="page"/>
      </w:r>
    </w:p>
    <w:tbl>
      <w:tblPr>
        <w:tblStyle w:val="TableGrid"/>
        <w:tblW w:w="0" w:type="auto"/>
        <w:tblLook w:val="04A0" w:firstRow="1" w:lastRow="0" w:firstColumn="1" w:lastColumn="0" w:noHBand="0" w:noVBand="1"/>
      </w:tblPr>
      <w:tblGrid>
        <w:gridCol w:w="1555"/>
        <w:gridCol w:w="7455"/>
      </w:tblGrid>
      <w:tr w:rsidR="00A000CB" w:rsidRPr="00877A2F" w14:paraId="2A64F0F6" w14:textId="77777777" w:rsidTr="002A469F">
        <w:trPr>
          <w:trHeight w:val="502"/>
        </w:trPr>
        <w:tc>
          <w:tcPr>
            <w:tcW w:w="1555" w:type="dxa"/>
            <w:vAlign w:val="center"/>
          </w:tcPr>
          <w:p w14:paraId="22BF4448" w14:textId="77777777" w:rsidR="00A000CB" w:rsidRPr="00877A2F" w:rsidRDefault="00A000CB" w:rsidP="002A469F">
            <w:pPr>
              <w:pStyle w:val="Table"/>
              <w:rPr>
                <w:lang w:val="en-GB"/>
              </w:rPr>
            </w:pPr>
            <w:r w:rsidRPr="00877A2F">
              <w:rPr>
                <w:lang w:val="en-GB"/>
              </w:rPr>
              <w:lastRenderedPageBreak/>
              <w:t>Unit code:</w:t>
            </w:r>
          </w:p>
        </w:tc>
        <w:tc>
          <w:tcPr>
            <w:tcW w:w="7455" w:type="dxa"/>
            <w:vAlign w:val="center"/>
          </w:tcPr>
          <w:p w14:paraId="1EAB3D8C" w14:textId="3C393D78" w:rsidR="00A000CB" w:rsidRPr="00877A2F" w:rsidRDefault="00D160C7" w:rsidP="00437C95">
            <w:pPr>
              <w:pStyle w:val="Heading2"/>
              <w:rPr>
                <w:lang w:val="en-GB"/>
              </w:rPr>
            </w:pPr>
            <w:bookmarkStart w:id="50" w:name="_Toc63776955"/>
            <w:r w:rsidRPr="00877A2F">
              <w:rPr>
                <w:lang w:val="en-GB"/>
              </w:rPr>
              <w:t>MPD-T1-PM-</w:t>
            </w:r>
            <w:r w:rsidR="00437C95" w:rsidRPr="00877A2F">
              <w:rPr>
                <w:lang w:val="en-GB"/>
              </w:rPr>
              <w:t>C</w:t>
            </w:r>
            <w:r w:rsidRPr="00877A2F">
              <w:rPr>
                <w:lang w:val="en-GB"/>
              </w:rPr>
              <w:t>2</w:t>
            </w:r>
            <w:bookmarkEnd w:id="50"/>
          </w:p>
        </w:tc>
      </w:tr>
      <w:tr w:rsidR="00A000CB" w:rsidRPr="00877A2F" w14:paraId="5E35C5B3" w14:textId="77777777" w:rsidTr="002A469F">
        <w:trPr>
          <w:trHeight w:val="612"/>
        </w:trPr>
        <w:tc>
          <w:tcPr>
            <w:tcW w:w="1555" w:type="dxa"/>
            <w:vAlign w:val="center"/>
          </w:tcPr>
          <w:p w14:paraId="7D7CE3AE" w14:textId="77777777" w:rsidR="00A000CB" w:rsidRPr="00877A2F" w:rsidRDefault="00A000CB" w:rsidP="002A469F">
            <w:pPr>
              <w:pStyle w:val="Table"/>
              <w:rPr>
                <w:lang w:val="en-GB"/>
              </w:rPr>
            </w:pPr>
            <w:r w:rsidRPr="00877A2F">
              <w:rPr>
                <w:lang w:val="en-GB"/>
              </w:rPr>
              <w:t>Unit title:</w:t>
            </w:r>
          </w:p>
        </w:tc>
        <w:tc>
          <w:tcPr>
            <w:tcW w:w="7455" w:type="dxa"/>
            <w:vAlign w:val="center"/>
          </w:tcPr>
          <w:p w14:paraId="3B379401" w14:textId="4943529D" w:rsidR="00A000CB" w:rsidRPr="00447CD8" w:rsidRDefault="001D691E" w:rsidP="00165E4D">
            <w:pPr>
              <w:pStyle w:val="Heading3"/>
              <w:rPr>
                <w:rStyle w:val="SemiBold"/>
              </w:rPr>
            </w:pPr>
            <w:bookmarkStart w:id="51" w:name="_Toc63776956"/>
            <w:bookmarkStart w:id="52" w:name="_Toc64899877"/>
            <w:r w:rsidRPr="00447CD8">
              <w:rPr>
                <w:rStyle w:val="SemiBold"/>
              </w:rPr>
              <w:t>Critical engagement and evaluation</w:t>
            </w:r>
            <w:bookmarkEnd w:id="51"/>
            <w:bookmarkEnd w:id="52"/>
          </w:p>
        </w:tc>
      </w:tr>
      <w:tr w:rsidR="00A000CB" w:rsidRPr="00877A2F" w14:paraId="1754F4AD" w14:textId="77777777" w:rsidTr="002A469F">
        <w:trPr>
          <w:trHeight w:val="566"/>
        </w:trPr>
        <w:tc>
          <w:tcPr>
            <w:tcW w:w="1555" w:type="dxa"/>
            <w:vAlign w:val="center"/>
          </w:tcPr>
          <w:p w14:paraId="4FEE4DFA" w14:textId="36A58319" w:rsidR="00A000CB" w:rsidRPr="00877A2F" w:rsidRDefault="00A000CB" w:rsidP="002A469F">
            <w:pPr>
              <w:pStyle w:val="Table"/>
              <w:rPr>
                <w:lang w:val="en-GB"/>
              </w:rPr>
            </w:pPr>
            <w:r w:rsidRPr="00877A2F">
              <w:rPr>
                <w:lang w:val="en-GB"/>
              </w:rPr>
              <w:t xml:space="preserve">Study </w:t>
            </w:r>
            <w:r w:rsidR="00D160C7" w:rsidRPr="00877A2F">
              <w:rPr>
                <w:lang w:val="en-GB"/>
              </w:rPr>
              <w:t>mins</w:t>
            </w:r>
            <w:r w:rsidRPr="00877A2F">
              <w:rPr>
                <w:lang w:val="en-GB"/>
              </w:rPr>
              <w:t>:</w:t>
            </w:r>
          </w:p>
        </w:tc>
        <w:tc>
          <w:tcPr>
            <w:tcW w:w="7455" w:type="dxa"/>
            <w:vAlign w:val="center"/>
          </w:tcPr>
          <w:p w14:paraId="04324385" w14:textId="14E8807B" w:rsidR="00A000CB" w:rsidRPr="00877A2F" w:rsidRDefault="00D160C7" w:rsidP="002A469F">
            <w:pPr>
              <w:pStyle w:val="Table"/>
              <w:rPr>
                <w:lang w:val="en-GB"/>
              </w:rPr>
            </w:pPr>
            <w:r w:rsidRPr="00877A2F">
              <w:rPr>
                <w:lang w:val="en-GB"/>
              </w:rPr>
              <w:t>30</w:t>
            </w:r>
          </w:p>
        </w:tc>
      </w:tr>
      <w:tr w:rsidR="00A000CB" w:rsidRPr="00877A2F" w14:paraId="0B20746B" w14:textId="77777777" w:rsidTr="00425E08">
        <w:trPr>
          <w:trHeight w:val="1586"/>
        </w:trPr>
        <w:tc>
          <w:tcPr>
            <w:tcW w:w="1555" w:type="dxa"/>
            <w:vAlign w:val="center"/>
          </w:tcPr>
          <w:p w14:paraId="313B3C88" w14:textId="77777777" w:rsidR="00A000CB" w:rsidRPr="00877A2F" w:rsidRDefault="00A000CB" w:rsidP="002A469F">
            <w:pPr>
              <w:pStyle w:val="Table"/>
              <w:rPr>
                <w:lang w:val="en-GB"/>
              </w:rPr>
            </w:pPr>
            <w:r w:rsidRPr="00877A2F">
              <w:rPr>
                <w:lang w:val="en-GB"/>
              </w:rPr>
              <w:t>Learning outcomes:</w:t>
            </w:r>
          </w:p>
        </w:tc>
        <w:tc>
          <w:tcPr>
            <w:tcW w:w="7455" w:type="dxa"/>
            <w:vAlign w:val="center"/>
          </w:tcPr>
          <w:p w14:paraId="6B6964AE" w14:textId="77777777" w:rsidR="00A000CB" w:rsidRDefault="00A000CB" w:rsidP="002A469F">
            <w:pPr>
              <w:pStyle w:val="Table"/>
              <w:rPr>
                <w:lang w:val="en-GB"/>
              </w:rPr>
            </w:pPr>
            <w:r w:rsidRPr="00877A2F">
              <w:rPr>
                <w:lang w:val="en-GB"/>
              </w:rPr>
              <w:t>Students should be able to:</w:t>
            </w:r>
          </w:p>
          <w:p w14:paraId="282316B4" w14:textId="77777777" w:rsidR="00B83461" w:rsidRPr="00B83461" w:rsidRDefault="00B83461" w:rsidP="00B83461">
            <w:pPr>
              <w:pStyle w:val="Table"/>
              <w:numPr>
                <w:ilvl w:val="0"/>
                <w:numId w:val="28"/>
              </w:numPr>
            </w:pPr>
            <w:r w:rsidRPr="00B83461">
              <w:t>Evaluate design propositions using critical thinking;</w:t>
            </w:r>
          </w:p>
          <w:p w14:paraId="652AB342" w14:textId="77777777" w:rsidR="00B83461" w:rsidRPr="00B83461" w:rsidRDefault="00B83461" w:rsidP="00B83461">
            <w:pPr>
              <w:pStyle w:val="Table"/>
              <w:numPr>
                <w:ilvl w:val="0"/>
                <w:numId w:val="28"/>
              </w:numPr>
            </w:pPr>
            <w:r w:rsidRPr="00B83461">
              <w:t>Propose value and critical engagement in the professional context;</w:t>
            </w:r>
          </w:p>
          <w:p w14:paraId="488E0346" w14:textId="322BC9D6" w:rsidR="00200CB6" w:rsidRPr="00877A2F" w:rsidRDefault="00B83461" w:rsidP="00B83461">
            <w:pPr>
              <w:pStyle w:val="Table"/>
              <w:numPr>
                <w:ilvl w:val="0"/>
                <w:numId w:val="28"/>
              </w:numPr>
              <w:rPr>
                <w:lang w:val="en-GB"/>
              </w:rPr>
            </w:pPr>
            <w:r w:rsidRPr="00B83461">
              <w:rPr>
                <w:lang w:val="en-GB"/>
              </w:rPr>
              <w:t>Formulate criticality and evaluation of their final project though critical drawing and written rhetoric.</w:t>
            </w:r>
          </w:p>
        </w:tc>
      </w:tr>
      <w:tr w:rsidR="00A000CB" w:rsidRPr="00877A2F" w14:paraId="1145FBA7" w14:textId="77777777" w:rsidTr="00544DE2">
        <w:trPr>
          <w:trHeight w:val="3394"/>
        </w:trPr>
        <w:tc>
          <w:tcPr>
            <w:tcW w:w="1555" w:type="dxa"/>
            <w:vAlign w:val="center"/>
          </w:tcPr>
          <w:p w14:paraId="771ED421" w14:textId="77777777" w:rsidR="00A000CB" w:rsidRPr="00877A2F" w:rsidRDefault="00A000CB" w:rsidP="002A469F">
            <w:pPr>
              <w:pStyle w:val="Table"/>
              <w:rPr>
                <w:lang w:val="en-GB"/>
              </w:rPr>
            </w:pPr>
            <w:r w:rsidRPr="00877A2F">
              <w:rPr>
                <w:lang w:val="en-GB"/>
              </w:rPr>
              <w:t>Description:</w:t>
            </w:r>
          </w:p>
        </w:tc>
        <w:tc>
          <w:tcPr>
            <w:tcW w:w="7455" w:type="dxa"/>
            <w:vAlign w:val="center"/>
          </w:tcPr>
          <w:p w14:paraId="74BCFD15" w14:textId="19A19EDB" w:rsidR="00A000CB" w:rsidRPr="00877A2F" w:rsidRDefault="00425E08" w:rsidP="002A469F">
            <w:pPr>
              <w:pStyle w:val="Table"/>
              <w:rPr>
                <w:lang w:val="en-GB"/>
              </w:rPr>
            </w:pPr>
            <w:r>
              <w:rPr>
                <w:lang w:val="en-GB"/>
              </w:rPr>
              <w:t xml:space="preserve">Criticality is the difference between subjectivity and objectivity when discussing design; and an area of practice higher education looks for in candidates. </w:t>
            </w:r>
            <w:r w:rsidR="00544DE2" w:rsidRPr="00544DE2">
              <w:rPr>
                <w:lang w:val="en-GB"/>
              </w:rPr>
              <w:t>Design evaluation needs a series of processes to determine the best-known design for a specific project. The foundation is a complete, clear and quantified set of requirements, against which to judge the design ideas. The second is a detailed design specification including justifications, assumptions, sources, and expected impacts. The third is the ability to see the expected effects of a set of design ideas, and their total impact on requirements.</w:t>
            </w:r>
            <w:r w:rsidR="00544DE2">
              <w:rPr>
                <w:lang w:val="en-GB"/>
              </w:rPr>
              <w:t xml:space="preserve"> This unit will develop </w:t>
            </w:r>
            <w:r w:rsidR="001A3257">
              <w:rPr>
                <w:lang w:val="en-GB"/>
              </w:rPr>
              <w:t>student’s</w:t>
            </w:r>
            <w:r w:rsidR="00544DE2">
              <w:rPr>
                <w:lang w:val="en-GB"/>
              </w:rPr>
              <w:t xml:space="preserve"> ability to critically engage and evaluate their final project and sketchbook/journals as a prelude to the Tier 2 learning modules.</w:t>
            </w:r>
          </w:p>
        </w:tc>
      </w:tr>
      <w:tr w:rsidR="00A000CB" w:rsidRPr="00877A2F" w14:paraId="3FA723BE" w14:textId="77777777" w:rsidTr="000F2F7F">
        <w:trPr>
          <w:trHeight w:val="1663"/>
        </w:trPr>
        <w:tc>
          <w:tcPr>
            <w:tcW w:w="1555" w:type="dxa"/>
            <w:vAlign w:val="center"/>
          </w:tcPr>
          <w:p w14:paraId="44D3F43C" w14:textId="77777777" w:rsidR="00A000CB" w:rsidRPr="00877A2F" w:rsidRDefault="00A000CB" w:rsidP="002A469F">
            <w:pPr>
              <w:pStyle w:val="Table"/>
              <w:rPr>
                <w:lang w:val="en-GB"/>
              </w:rPr>
            </w:pPr>
            <w:r w:rsidRPr="00877A2F">
              <w:rPr>
                <w:lang w:val="en-GB"/>
              </w:rPr>
              <w:t>Teaching and learning delivery:</w:t>
            </w:r>
          </w:p>
        </w:tc>
        <w:tc>
          <w:tcPr>
            <w:tcW w:w="7455" w:type="dxa"/>
            <w:vAlign w:val="center"/>
          </w:tcPr>
          <w:p w14:paraId="5988C259" w14:textId="77777777" w:rsidR="000F2F7F" w:rsidRPr="000F2F7F" w:rsidRDefault="000F2F7F" w:rsidP="000F2F7F">
            <w:pPr>
              <w:pStyle w:val="Table"/>
              <w:rPr>
                <w:lang w:val="en-GB"/>
              </w:rPr>
            </w:pPr>
            <w:r w:rsidRPr="000F2F7F">
              <w:rPr>
                <w:lang w:val="en-GB"/>
              </w:rPr>
              <w:t>This unit will comprise of:</w:t>
            </w:r>
          </w:p>
          <w:p w14:paraId="6E94A599" w14:textId="7097BCF5" w:rsidR="000F2F7F" w:rsidRPr="000F2F7F" w:rsidRDefault="000F2F7F" w:rsidP="00865746">
            <w:pPr>
              <w:pStyle w:val="Table"/>
              <w:numPr>
                <w:ilvl w:val="0"/>
                <w:numId w:val="5"/>
              </w:numPr>
              <w:rPr>
                <w:lang w:val="en-GB"/>
              </w:rPr>
            </w:pPr>
            <w:r w:rsidRPr="000F2F7F">
              <w:rPr>
                <w:lang w:val="en-GB"/>
              </w:rPr>
              <w:t>Theory seminar</w:t>
            </w:r>
            <w:r w:rsidRPr="00877A2F">
              <w:rPr>
                <w:lang w:val="en-GB"/>
              </w:rPr>
              <w:t xml:space="preserve"> on </w:t>
            </w:r>
            <w:r w:rsidR="00E5077F">
              <w:rPr>
                <w:lang w:val="en-GB"/>
              </w:rPr>
              <w:t>critical engagement</w:t>
            </w:r>
            <w:r w:rsidRPr="00877A2F">
              <w:rPr>
                <w:lang w:val="en-GB"/>
              </w:rPr>
              <w:t xml:space="preserve"> and evaluation</w:t>
            </w:r>
            <w:r w:rsidRPr="000F2F7F">
              <w:rPr>
                <w:lang w:val="en-GB"/>
              </w:rPr>
              <w:t>;</w:t>
            </w:r>
          </w:p>
          <w:p w14:paraId="57A1D38B" w14:textId="4D410D67" w:rsidR="000F2F7F" w:rsidRPr="000F2F7F" w:rsidRDefault="000F2F7F" w:rsidP="00865746">
            <w:pPr>
              <w:pStyle w:val="Table"/>
              <w:numPr>
                <w:ilvl w:val="0"/>
                <w:numId w:val="5"/>
              </w:numPr>
              <w:rPr>
                <w:lang w:val="en-GB"/>
              </w:rPr>
            </w:pPr>
            <w:r w:rsidRPr="000F2F7F">
              <w:rPr>
                <w:lang w:val="en-GB"/>
              </w:rPr>
              <w:t>Case study analysis</w:t>
            </w:r>
            <w:r w:rsidR="00425E08">
              <w:rPr>
                <w:lang w:val="en-GB"/>
              </w:rPr>
              <w:t xml:space="preserve"> on critical evaluation framework</w:t>
            </w:r>
            <w:r w:rsidRPr="000F2F7F">
              <w:rPr>
                <w:lang w:val="en-GB"/>
              </w:rPr>
              <w:t>;</w:t>
            </w:r>
          </w:p>
          <w:p w14:paraId="124D6EFA" w14:textId="1C125B88" w:rsidR="00A000CB" w:rsidRPr="00877A2F" w:rsidRDefault="000F2F7F" w:rsidP="00865746">
            <w:pPr>
              <w:pStyle w:val="Table"/>
              <w:numPr>
                <w:ilvl w:val="0"/>
                <w:numId w:val="5"/>
              </w:numPr>
              <w:rPr>
                <w:lang w:val="en-GB"/>
              </w:rPr>
            </w:pPr>
            <w:r w:rsidRPr="00877A2F">
              <w:rPr>
                <w:lang w:val="en-GB"/>
              </w:rPr>
              <w:t>Self-directed study on</w:t>
            </w:r>
            <w:r w:rsidR="00425E08">
              <w:rPr>
                <w:lang w:val="en-GB"/>
              </w:rPr>
              <w:t xml:space="preserve"> critical evaluation of final project.</w:t>
            </w:r>
          </w:p>
        </w:tc>
      </w:tr>
      <w:tr w:rsidR="00A000CB" w:rsidRPr="00877A2F" w14:paraId="6C06A669" w14:textId="77777777" w:rsidTr="002A469F">
        <w:trPr>
          <w:trHeight w:val="529"/>
        </w:trPr>
        <w:tc>
          <w:tcPr>
            <w:tcW w:w="1555" w:type="dxa"/>
            <w:vAlign w:val="center"/>
          </w:tcPr>
          <w:p w14:paraId="0A130F56" w14:textId="77777777" w:rsidR="00A000CB" w:rsidRPr="00877A2F" w:rsidRDefault="00A000CB" w:rsidP="002A469F">
            <w:pPr>
              <w:pStyle w:val="Table"/>
              <w:rPr>
                <w:lang w:val="en-GB"/>
              </w:rPr>
            </w:pPr>
            <w:r w:rsidRPr="00877A2F">
              <w:rPr>
                <w:lang w:val="en-GB"/>
              </w:rPr>
              <w:t>Assessment:</w:t>
            </w:r>
          </w:p>
        </w:tc>
        <w:tc>
          <w:tcPr>
            <w:tcW w:w="7455" w:type="dxa"/>
            <w:vAlign w:val="center"/>
          </w:tcPr>
          <w:p w14:paraId="18400B85" w14:textId="546A5474" w:rsidR="00A000CB" w:rsidRPr="00877A2F" w:rsidRDefault="006C7A2D" w:rsidP="002A469F">
            <w:pPr>
              <w:pStyle w:val="Table"/>
              <w:rPr>
                <w:lang w:val="en-GB"/>
              </w:rPr>
            </w:pPr>
            <w:r>
              <w:rPr>
                <w:lang w:val="en-GB"/>
              </w:rPr>
              <w:t>Quiz, forum post and written annotation in a journal/sketchbook</w:t>
            </w:r>
            <w:r w:rsidR="00D02C31">
              <w:rPr>
                <w:lang w:val="en-GB"/>
              </w:rPr>
              <w:t xml:space="preserve"> in learning platform or Padlet.</w:t>
            </w:r>
          </w:p>
        </w:tc>
      </w:tr>
    </w:tbl>
    <w:p w14:paraId="0B8A56BF" w14:textId="6D882993" w:rsidR="001D691E" w:rsidRPr="00877A2F" w:rsidRDefault="001D691E" w:rsidP="00E210CB">
      <w:pPr>
        <w:rPr>
          <w:lang w:val="en-GB"/>
        </w:rPr>
      </w:pPr>
    </w:p>
    <w:p w14:paraId="1BAFE111" w14:textId="77777777" w:rsidR="001D691E" w:rsidRPr="00877A2F" w:rsidRDefault="001D691E">
      <w:pPr>
        <w:rPr>
          <w:lang w:val="en-GB"/>
        </w:rPr>
      </w:pPr>
      <w:r w:rsidRPr="00877A2F">
        <w:rPr>
          <w:lang w:val="en-GB"/>
        </w:rPr>
        <w:br w:type="page"/>
      </w:r>
    </w:p>
    <w:tbl>
      <w:tblPr>
        <w:tblStyle w:val="TableGrid"/>
        <w:tblW w:w="0" w:type="auto"/>
        <w:tblLook w:val="04A0" w:firstRow="1" w:lastRow="0" w:firstColumn="1" w:lastColumn="0" w:noHBand="0" w:noVBand="1"/>
      </w:tblPr>
      <w:tblGrid>
        <w:gridCol w:w="1555"/>
        <w:gridCol w:w="7455"/>
      </w:tblGrid>
      <w:tr w:rsidR="001D691E" w:rsidRPr="00877A2F" w14:paraId="4F4E60D1" w14:textId="77777777" w:rsidTr="002A469F">
        <w:trPr>
          <w:trHeight w:val="502"/>
        </w:trPr>
        <w:tc>
          <w:tcPr>
            <w:tcW w:w="1555" w:type="dxa"/>
            <w:vAlign w:val="center"/>
          </w:tcPr>
          <w:p w14:paraId="3C469527" w14:textId="77777777" w:rsidR="001D691E" w:rsidRPr="00877A2F" w:rsidRDefault="001D691E" w:rsidP="002A469F">
            <w:pPr>
              <w:pStyle w:val="Table"/>
              <w:rPr>
                <w:lang w:val="en-GB"/>
              </w:rPr>
            </w:pPr>
            <w:r w:rsidRPr="00877A2F">
              <w:rPr>
                <w:lang w:val="en-GB"/>
              </w:rPr>
              <w:lastRenderedPageBreak/>
              <w:t>Unit code:</w:t>
            </w:r>
          </w:p>
        </w:tc>
        <w:tc>
          <w:tcPr>
            <w:tcW w:w="7455" w:type="dxa"/>
            <w:vAlign w:val="center"/>
          </w:tcPr>
          <w:p w14:paraId="7AD4C31E" w14:textId="68FA636C" w:rsidR="001D691E" w:rsidRPr="00447CD8" w:rsidRDefault="002C42C2" w:rsidP="00447CD8">
            <w:pPr>
              <w:pStyle w:val="Heading2"/>
            </w:pPr>
            <w:bookmarkStart w:id="53" w:name="_Toc63776957"/>
            <w:r w:rsidRPr="00447CD8">
              <w:rPr>
                <w:rFonts w:eastAsiaTheme="minorHAnsi"/>
              </w:rPr>
              <w:t>MPD-T1-PM-SM2</w:t>
            </w:r>
            <w:bookmarkEnd w:id="53"/>
          </w:p>
        </w:tc>
      </w:tr>
      <w:tr w:rsidR="001D691E" w:rsidRPr="00877A2F" w14:paraId="7994DAE2" w14:textId="77777777" w:rsidTr="002A469F">
        <w:trPr>
          <w:trHeight w:val="612"/>
        </w:trPr>
        <w:tc>
          <w:tcPr>
            <w:tcW w:w="1555" w:type="dxa"/>
            <w:vAlign w:val="center"/>
          </w:tcPr>
          <w:p w14:paraId="0CE502C7" w14:textId="77777777" w:rsidR="001D691E" w:rsidRPr="00877A2F" w:rsidRDefault="001D691E" w:rsidP="002A469F">
            <w:pPr>
              <w:pStyle w:val="Table"/>
              <w:rPr>
                <w:lang w:val="en-GB"/>
              </w:rPr>
            </w:pPr>
            <w:r w:rsidRPr="00877A2F">
              <w:rPr>
                <w:lang w:val="en-GB"/>
              </w:rPr>
              <w:t>Unit title:</w:t>
            </w:r>
          </w:p>
        </w:tc>
        <w:tc>
          <w:tcPr>
            <w:tcW w:w="7455" w:type="dxa"/>
            <w:vAlign w:val="center"/>
          </w:tcPr>
          <w:p w14:paraId="48A83F65" w14:textId="365EFC54" w:rsidR="001D691E" w:rsidRPr="00447CD8" w:rsidRDefault="002C42C2" w:rsidP="00447CD8">
            <w:pPr>
              <w:pStyle w:val="Heading3"/>
              <w:rPr>
                <w:rStyle w:val="SemiBold"/>
              </w:rPr>
            </w:pPr>
            <w:bookmarkStart w:id="54" w:name="_Toc63776958"/>
            <w:bookmarkStart w:id="55" w:name="_Toc64899878"/>
            <w:r w:rsidRPr="00447CD8">
              <w:rPr>
                <w:rStyle w:val="SemiBold"/>
              </w:rPr>
              <w:t>Designing for a non-design audience</w:t>
            </w:r>
            <w:bookmarkEnd w:id="54"/>
            <w:bookmarkEnd w:id="55"/>
          </w:p>
        </w:tc>
      </w:tr>
      <w:tr w:rsidR="001D691E" w:rsidRPr="00877A2F" w14:paraId="55546CAF" w14:textId="77777777" w:rsidTr="002A469F">
        <w:trPr>
          <w:trHeight w:val="566"/>
        </w:trPr>
        <w:tc>
          <w:tcPr>
            <w:tcW w:w="1555" w:type="dxa"/>
            <w:vAlign w:val="center"/>
          </w:tcPr>
          <w:p w14:paraId="5E9DFE18" w14:textId="086D447D" w:rsidR="001D691E" w:rsidRPr="00877A2F" w:rsidRDefault="001D691E" w:rsidP="002A469F">
            <w:pPr>
              <w:pStyle w:val="Table"/>
              <w:rPr>
                <w:lang w:val="en-GB"/>
              </w:rPr>
            </w:pPr>
            <w:r w:rsidRPr="00877A2F">
              <w:rPr>
                <w:lang w:val="en-GB"/>
              </w:rPr>
              <w:t xml:space="preserve">Study </w:t>
            </w:r>
            <w:r w:rsidR="002C42C2" w:rsidRPr="00877A2F">
              <w:rPr>
                <w:lang w:val="en-GB"/>
              </w:rPr>
              <w:t>mins</w:t>
            </w:r>
            <w:r w:rsidRPr="00877A2F">
              <w:rPr>
                <w:lang w:val="en-GB"/>
              </w:rPr>
              <w:t>:</w:t>
            </w:r>
          </w:p>
        </w:tc>
        <w:tc>
          <w:tcPr>
            <w:tcW w:w="7455" w:type="dxa"/>
            <w:vAlign w:val="center"/>
          </w:tcPr>
          <w:p w14:paraId="6E29D16E" w14:textId="62E9262E" w:rsidR="001D691E" w:rsidRPr="00877A2F" w:rsidRDefault="00F7157C" w:rsidP="002A469F">
            <w:pPr>
              <w:pStyle w:val="Table"/>
              <w:rPr>
                <w:lang w:val="en-GB"/>
              </w:rPr>
            </w:pPr>
            <w:r w:rsidRPr="00877A2F">
              <w:rPr>
                <w:lang w:val="en-GB"/>
              </w:rPr>
              <w:t>1</w:t>
            </w:r>
            <w:r w:rsidR="001D691E" w:rsidRPr="00877A2F">
              <w:rPr>
                <w:lang w:val="en-GB"/>
              </w:rPr>
              <w:t>5</w:t>
            </w:r>
          </w:p>
        </w:tc>
      </w:tr>
      <w:tr w:rsidR="001D691E" w:rsidRPr="00877A2F" w14:paraId="1029A6BC" w14:textId="77777777" w:rsidTr="00CD7080">
        <w:trPr>
          <w:trHeight w:val="1870"/>
        </w:trPr>
        <w:tc>
          <w:tcPr>
            <w:tcW w:w="1555" w:type="dxa"/>
            <w:vAlign w:val="center"/>
          </w:tcPr>
          <w:p w14:paraId="22DA5C01" w14:textId="77777777" w:rsidR="001D691E" w:rsidRPr="00877A2F" w:rsidRDefault="001D691E" w:rsidP="002A469F">
            <w:pPr>
              <w:pStyle w:val="Table"/>
              <w:rPr>
                <w:lang w:val="en-GB"/>
              </w:rPr>
            </w:pPr>
            <w:r w:rsidRPr="00877A2F">
              <w:rPr>
                <w:lang w:val="en-GB"/>
              </w:rPr>
              <w:t>Learning outcomes:</w:t>
            </w:r>
          </w:p>
        </w:tc>
        <w:tc>
          <w:tcPr>
            <w:tcW w:w="7455" w:type="dxa"/>
            <w:vAlign w:val="center"/>
          </w:tcPr>
          <w:p w14:paraId="64AC92B4" w14:textId="77777777" w:rsidR="001D691E" w:rsidRDefault="001D691E" w:rsidP="002A469F">
            <w:pPr>
              <w:pStyle w:val="Table"/>
              <w:rPr>
                <w:lang w:val="en-GB"/>
              </w:rPr>
            </w:pPr>
            <w:r w:rsidRPr="00877A2F">
              <w:rPr>
                <w:lang w:val="en-GB"/>
              </w:rPr>
              <w:t>Students should be able to:</w:t>
            </w:r>
          </w:p>
          <w:p w14:paraId="318C0415" w14:textId="411BD2E2" w:rsidR="00B83461" w:rsidRDefault="00BC3F8E" w:rsidP="00BC3F8E">
            <w:pPr>
              <w:pStyle w:val="Table"/>
              <w:numPr>
                <w:ilvl w:val="0"/>
                <w:numId w:val="29"/>
              </w:numPr>
              <w:rPr>
                <w:lang w:val="en-GB"/>
              </w:rPr>
            </w:pPr>
            <w:r>
              <w:rPr>
                <w:lang w:val="en-GB"/>
              </w:rPr>
              <w:t>Recognise designers as originators of work always design for a non-design audiences and users;</w:t>
            </w:r>
          </w:p>
          <w:p w14:paraId="75DC75C3" w14:textId="63760097" w:rsidR="00BC3F8E" w:rsidRDefault="00BC3F8E" w:rsidP="00BC3F8E">
            <w:pPr>
              <w:pStyle w:val="Table"/>
              <w:numPr>
                <w:ilvl w:val="0"/>
                <w:numId w:val="29"/>
              </w:numPr>
              <w:rPr>
                <w:lang w:val="en-GB"/>
              </w:rPr>
            </w:pPr>
            <w:r>
              <w:rPr>
                <w:lang w:val="en-GB"/>
              </w:rPr>
              <w:t>Recognise the role of the designer from the fine artist;</w:t>
            </w:r>
          </w:p>
          <w:p w14:paraId="2E085174" w14:textId="2F53563A" w:rsidR="00BC3F8E" w:rsidRPr="00CD7080" w:rsidRDefault="00BC3F8E" w:rsidP="002A469F">
            <w:pPr>
              <w:pStyle w:val="Table"/>
              <w:numPr>
                <w:ilvl w:val="0"/>
                <w:numId w:val="29"/>
              </w:numPr>
              <w:rPr>
                <w:lang w:val="en-GB"/>
              </w:rPr>
            </w:pPr>
            <w:r>
              <w:rPr>
                <w:lang w:val="en-GB"/>
              </w:rPr>
              <w:t>Describe the purpose of design to a non-designer.</w:t>
            </w:r>
          </w:p>
        </w:tc>
      </w:tr>
      <w:tr w:rsidR="001D691E" w:rsidRPr="00877A2F" w14:paraId="5AF13A6B" w14:textId="77777777" w:rsidTr="00544DE2">
        <w:trPr>
          <w:trHeight w:val="2832"/>
        </w:trPr>
        <w:tc>
          <w:tcPr>
            <w:tcW w:w="1555" w:type="dxa"/>
            <w:vAlign w:val="center"/>
          </w:tcPr>
          <w:p w14:paraId="28EE3ABD" w14:textId="77777777" w:rsidR="001D691E" w:rsidRPr="00877A2F" w:rsidRDefault="001D691E" w:rsidP="002A469F">
            <w:pPr>
              <w:pStyle w:val="Table"/>
              <w:rPr>
                <w:lang w:val="en-GB"/>
              </w:rPr>
            </w:pPr>
            <w:r w:rsidRPr="00877A2F">
              <w:rPr>
                <w:lang w:val="en-GB"/>
              </w:rPr>
              <w:t>Description:</w:t>
            </w:r>
          </w:p>
        </w:tc>
        <w:tc>
          <w:tcPr>
            <w:tcW w:w="7455" w:type="dxa"/>
            <w:vAlign w:val="center"/>
          </w:tcPr>
          <w:p w14:paraId="5650203A" w14:textId="78B5D928" w:rsidR="001D691E" w:rsidRPr="00877A2F" w:rsidRDefault="00544DE2" w:rsidP="002A469F">
            <w:pPr>
              <w:pStyle w:val="Table"/>
              <w:rPr>
                <w:lang w:val="en-GB"/>
              </w:rPr>
            </w:pPr>
            <w:r>
              <w:rPr>
                <w:lang w:val="en-GB"/>
              </w:rPr>
              <w:t xml:space="preserve">This unit unpacks for role of the designer and how their work is produced for their smallest viable audience. It makes a point of distinguishing between design and fine art practice; they are fundamentally </w:t>
            </w:r>
            <w:r w:rsidR="001A3257">
              <w:rPr>
                <w:lang w:val="en-GB"/>
              </w:rPr>
              <w:t>different,</w:t>
            </w:r>
            <w:r>
              <w:rPr>
                <w:lang w:val="en-GB"/>
              </w:rPr>
              <w:t xml:space="preserve"> and this is something students historically struggle with before entering higher education. Much of designs success or failure comes down to how the work is presented, the stories and narratives of the work are as important as the work itself. Being able to recognise this and the intrinsic purpose of design relative to its non-design audience will develop </w:t>
            </w:r>
            <w:r w:rsidR="001A3257">
              <w:rPr>
                <w:lang w:val="en-GB"/>
              </w:rPr>
              <w:t>student’s</w:t>
            </w:r>
            <w:r>
              <w:rPr>
                <w:lang w:val="en-GB"/>
              </w:rPr>
              <w:t xml:space="preserve"> communication and self-actualisation.</w:t>
            </w:r>
          </w:p>
        </w:tc>
      </w:tr>
      <w:tr w:rsidR="001D691E" w:rsidRPr="00877A2F" w14:paraId="7B28F41F" w14:textId="77777777" w:rsidTr="000C020B">
        <w:trPr>
          <w:trHeight w:val="1380"/>
        </w:trPr>
        <w:tc>
          <w:tcPr>
            <w:tcW w:w="1555" w:type="dxa"/>
            <w:vAlign w:val="center"/>
          </w:tcPr>
          <w:p w14:paraId="735B038B" w14:textId="77777777" w:rsidR="001D691E" w:rsidRPr="00877A2F" w:rsidRDefault="001D691E" w:rsidP="002A469F">
            <w:pPr>
              <w:pStyle w:val="Table"/>
              <w:rPr>
                <w:lang w:val="en-GB"/>
              </w:rPr>
            </w:pPr>
            <w:r w:rsidRPr="00877A2F">
              <w:rPr>
                <w:lang w:val="en-GB"/>
              </w:rPr>
              <w:t>Teaching and learning delivery:</w:t>
            </w:r>
          </w:p>
        </w:tc>
        <w:tc>
          <w:tcPr>
            <w:tcW w:w="7455" w:type="dxa"/>
            <w:vAlign w:val="center"/>
          </w:tcPr>
          <w:p w14:paraId="647FE06A" w14:textId="77777777" w:rsidR="000C020B" w:rsidRPr="000C020B" w:rsidRDefault="000C020B" w:rsidP="000C020B">
            <w:pPr>
              <w:pStyle w:val="Table"/>
              <w:rPr>
                <w:lang w:val="en-GB"/>
              </w:rPr>
            </w:pPr>
            <w:r w:rsidRPr="000C020B">
              <w:rPr>
                <w:lang w:val="en-GB"/>
              </w:rPr>
              <w:t>This unit will comprise of:</w:t>
            </w:r>
          </w:p>
          <w:p w14:paraId="18D13C6B" w14:textId="2F57A081" w:rsidR="000C020B" w:rsidRPr="000C020B" w:rsidRDefault="00544DE2" w:rsidP="00865746">
            <w:pPr>
              <w:pStyle w:val="Table"/>
              <w:numPr>
                <w:ilvl w:val="0"/>
                <w:numId w:val="6"/>
              </w:numPr>
              <w:rPr>
                <w:lang w:val="en-GB"/>
              </w:rPr>
            </w:pPr>
            <w:r>
              <w:rPr>
                <w:lang w:val="en-GB"/>
              </w:rPr>
              <w:t>Micro t</w:t>
            </w:r>
            <w:r w:rsidR="000C020B" w:rsidRPr="000C020B">
              <w:rPr>
                <w:lang w:val="en-GB"/>
              </w:rPr>
              <w:t>heory seminar on</w:t>
            </w:r>
            <w:r>
              <w:rPr>
                <w:lang w:val="en-GB"/>
              </w:rPr>
              <w:t xml:space="preserve"> why designers (should) always design for a non-design audience</w:t>
            </w:r>
            <w:r w:rsidR="000C020B" w:rsidRPr="000C020B">
              <w:rPr>
                <w:lang w:val="en-GB"/>
              </w:rPr>
              <w:t>;</w:t>
            </w:r>
          </w:p>
          <w:p w14:paraId="2E079CA7" w14:textId="6DEA2B81" w:rsidR="000C020B" w:rsidRPr="000C020B" w:rsidRDefault="000C020B" w:rsidP="00865746">
            <w:pPr>
              <w:pStyle w:val="Table"/>
              <w:numPr>
                <w:ilvl w:val="0"/>
                <w:numId w:val="6"/>
              </w:numPr>
              <w:rPr>
                <w:lang w:val="en-GB"/>
              </w:rPr>
            </w:pPr>
            <w:r w:rsidRPr="000C020B">
              <w:rPr>
                <w:lang w:val="en-GB"/>
              </w:rPr>
              <w:t>Workshop on</w:t>
            </w:r>
            <w:r w:rsidR="00544DE2">
              <w:rPr>
                <w:lang w:val="en-GB"/>
              </w:rPr>
              <w:t xml:space="preserve"> design as a service and product industry</w:t>
            </w:r>
            <w:r w:rsidRPr="000C020B">
              <w:rPr>
                <w:lang w:val="en-GB"/>
              </w:rPr>
              <w:t>;</w:t>
            </w:r>
          </w:p>
          <w:p w14:paraId="05A3E230" w14:textId="23E1B975" w:rsidR="001D691E" w:rsidRPr="00877A2F" w:rsidRDefault="000C020B" w:rsidP="00865746">
            <w:pPr>
              <w:pStyle w:val="Table"/>
              <w:numPr>
                <w:ilvl w:val="0"/>
                <w:numId w:val="6"/>
              </w:numPr>
              <w:rPr>
                <w:lang w:val="en-GB"/>
              </w:rPr>
            </w:pPr>
            <w:r w:rsidRPr="00877A2F">
              <w:rPr>
                <w:lang w:val="en-GB"/>
              </w:rPr>
              <w:t>Intensive self-directed project</w:t>
            </w:r>
            <w:r w:rsidR="00544DE2">
              <w:rPr>
                <w:lang w:val="en-GB"/>
              </w:rPr>
              <w:t xml:space="preserve"> critically reflecting on the role of the designer</w:t>
            </w:r>
            <w:r w:rsidRPr="00877A2F">
              <w:rPr>
                <w:lang w:val="en-GB"/>
              </w:rPr>
              <w:t>.</w:t>
            </w:r>
          </w:p>
        </w:tc>
      </w:tr>
      <w:tr w:rsidR="001D691E" w:rsidRPr="00877A2F" w14:paraId="7D17A8C9" w14:textId="77777777" w:rsidTr="006C7A2D">
        <w:trPr>
          <w:trHeight w:val="763"/>
        </w:trPr>
        <w:tc>
          <w:tcPr>
            <w:tcW w:w="1555" w:type="dxa"/>
            <w:vAlign w:val="center"/>
          </w:tcPr>
          <w:p w14:paraId="6D2A3B4D" w14:textId="77777777" w:rsidR="001D691E" w:rsidRPr="00877A2F" w:rsidRDefault="001D691E" w:rsidP="002A469F">
            <w:pPr>
              <w:pStyle w:val="Table"/>
              <w:rPr>
                <w:lang w:val="en-GB"/>
              </w:rPr>
            </w:pPr>
            <w:r w:rsidRPr="00877A2F">
              <w:rPr>
                <w:lang w:val="en-GB"/>
              </w:rPr>
              <w:t>Assessment:</w:t>
            </w:r>
          </w:p>
        </w:tc>
        <w:tc>
          <w:tcPr>
            <w:tcW w:w="7455" w:type="dxa"/>
            <w:vAlign w:val="center"/>
          </w:tcPr>
          <w:p w14:paraId="0831E480" w14:textId="372C8DAA" w:rsidR="001D691E" w:rsidRPr="00877A2F" w:rsidRDefault="006C7A2D" w:rsidP="002A469F">
            <w:pPr>
              <w:pStyle w:val="Table"/>
              <w:rPr>
                <w:lang w:val="en-GB"/>
              </w:rPr>
            </w:pPr>
            <w:r>
              <w:rPr>
                <w:lang w:val="en-GB"/>
              </w:rPr>
              <w:t>Taxonomy of designing for a non-design audience in a student’s own words and images published to learning platform/Padlet and in journal (sketchbook) form.</w:t>
            </w:r>
          </w:p>
        </w:tc>
      </w:tr>
    </w:tbl>
    <w:p w14:paraId="6E6D2DEF" w14:textId="24E767A4" w:rsidR="00B1731B" w:rsidRPr="00877A2F" w:rsidRDefault="00B1731B" w:rsidP="00E210CB">
      <w:pPr>
        <w:rPr>
          <w:lang w:val="en-GB"/>
        </w:rPr>
      </w:pPr>
    </w:p>
    <w:p w14:paraId="04E5D82E" w14:textId="77777777" w:rsidR="00074836" w:rsidRPr="00877A2F" w:rsidRDefault="00074836" w:rsidP="00E210CB">
      <w:pPr>
        <w:rPr>
          <w:lang w:val="en-GB"/>
        </w:rPr>
        <w:sectPr w:rsidR="00074836" w:rsidRPr="00877A2F" w:rsidSect="00F91790">
          <w:headerReference w:type="default" r:id="rId20"/>
          <w:pgSz w:w="11900" w:h="16820"/>
          <w:pgMar w:top="3116" w:right="1440" w:bottom="1440" w:left="1440" w:header="709" w:footer="709" w:gutter="0"/>
          <w:cols w:space="708"/>
          <w:docGrid w:linePitch="400"/>
        </w:sectPr>
      </w:pPr>
    </w:p>
    <w:tbl>
      <w:tblPr>
        <w:tblStyle w:val="TableGrid"/>
        <w:tblW w:w="0" w:type="auto"/>
        <w:tblLook w:val="04A0" w:firstRow="1" w:lastRow="0" w:firstColumn="1" w:lastColumn="0" w:noHBand="0" w:noVBand="1"/>
      </w:tblPr>
      <w:tblGrid>
        <w:gridCol w:w="1555"/>
        <w:gridCol w:w="7455"/>
      </w:tblGrid>
      <w:tr w:rsidR="00DE75D6" w:rsidRPr="00877A2F" w14:paraId="45C43D1E" w14:textId="77777777" w:rsidTr="007B1B51">
        <w:trPr>
          <w:trHeight w:val="502"/>
        </w:trPr>
        <w:tc>
          <w:tcPr>
            <w:tcW w:w="1555" w:type="dxa"/>
            <w:vAlign w:val="center"/>
          </w:tcPr>
          <w:p w14:paraId="3C55BC16" w14:textId="77777777" w:rsidR="00DE75D6" w:rsidRPr="00877A2F" w:rsidRDefault="00DE75D6" w:rsidP="007B1B51">
            <w:pPr>
              <w:pStyle w:val="Table"/>
              <w:rPr>
                <w:lang w:val="en-GB"/>
              </w:rPr>
            </w:pPr>
            <w:r w:rsidRPr="00877A2F">
              <w:rPr>
                <w:lang w:val="en-GB"/>
              </w:rPr>
              <w:lastRenderedPageBreak/>
              <w:t>Unit code:</w:t>
            </w:r>
          </w:p>
        </w:tc>
        <w:tc>
          <w:tcPr>
            <w:tcW w:w="7455" w:type="dxa"/>
            <w:vAlign w:val="center"/>
          </w:tcPr>
          <w:p w14:paraId="401D7953" w14:textId="1744B5DC" w:rsidR="00DE75D6" w:rsidRPr="00877A2F" w:rsidRDefault="00F80BA8" w:rsidP="00437C95">
            <w:pPr>
              <w:pStyle w:val="Heading2"/>
              <w:rPr>
                <w:rFonts w:eastAsiaTheme="minorHAnsi"/>
                <w:lang w:val="en-GB"/>
              </w:rPr>
            </w:pPr>
            <w:bookmarkStart w:id="56" w:name="_Toc63776959"/>
            <w:r w:rsidRPr="00877A2F">
              <w:rPr>
                <w:rFonts w:eastAsiaTheme="minorHAnsi"/>
                <w:lang w:val="en-GB"/>
              </w:rPr>
              <w:t>MPD-T2-VC-</w:t>
            </w:r>
            <w:r w:rsidR="00437C95" w:rsidRPr="00877A2F">
              <w:rPr>
                <w:rFonts w:eastAsiaTheme="minorHAnsi"/>
                <w:lang w:val="en-GB"/>
              </w:rPr>
              <w:t>C</w:t>
            </w:r>
            <w:r w:rsidRPr="00877A2F">
              <w:rPr>
                <w:rFonts w:eastAsiaTheme="minorHAnsi"/>
                <w:lang w:val="en-GB"/>
              </w:rPr>
              <w:t>1</w:t>
            </w:r>
            <w:bookmarkEnd w:id="56"/>
            <w:r w:rsidRPr="00877A2F">
              <w:rPr>
                <w:rFonts w:eastAsiaTheme="minorHAnsi"/>
                <w:lang w:val="en-GB"/>
              </w:rPr>
              <w:t> </w:t>
            </w:r>
          </w:p>
        </w:tc>
      </w:tr>
      <w:tr w:rsidR="00DE75D6" w:rsidRPr="00877A2F" w14:paraId="051F117F" w14:textId="77777777" w:rsidTr="007B1B51">
        <w:trPr>
          <w:trHeight w:val="612"/>
        </w:trPr>
        <w:tc>
          <w:tcPr>
            <w:tcW w:w="1555" w:type="dxa"/>
            <w:vAlign w:val="center"/>
          </w:tcPr>
          <w:p w14:paraId="14698B2E" w14:textId="77777777" w:rsidR="00DE75D6" w:rsidRPr="00877A2F" w:rsidRDefault="00DE75D6" w:rsidP="007B1B51">
            <w:pPr>
              <w:pStyle w:val="Table"/>
              <w:rPr>
                <w:lang w:val="en-GB"/>
              </w:rPr>
            </w:pPr>
            <w:r w:rsidRPr="00877A2F">
              <w:rPr>
                <w:lang w:val="en-GB"/>
              </w:rPr>
              <w:t>Unit title:</w:t>
            </w:r>
          </w:p>
        </w:tc>
        <w:tc>
          <w:tcPr>
            <w:tcW w:w="7455" w:type="dxa"/>
            <w:vAlign w:val="center"/>
          </w:tcPr>
          <w:p w14:paraId="300D310A" w14:textId="39FDEA19" w:rsidR="00DE75D6" w:rsidRPr="00447CD8" w:rsidRDefault="00F80BA8" w:rsidP="00447CD8">
            <w:pPr>
              <w:pStyle w:val="Heading3"/>
              <w:rPr>
                <w:rStyle w:val="SemiBold"/>
              </w:rPr>
            </w:pPr>
            <w:bookmarkStart w:id="57" w:name="_Toc63776960"/>
            <w:bookmarkStart w:id="58" w:name="_Toc64899879"/>
            <w:r w:rsidRPr="00447CD8">
              <w:rPr>
                <w:rStyle w:val="SemiBold"/>
              </w:rPr>
              <w:t>Preparation and progression to higher education</w:t>
            </w:r>
            <w:bookmarkEnd w:id="57"/>
            <w:bookmarkEnd w:id="58"/>
          </w:p>
        </w:tc>
      </w:tr>
      <w:tr w:rsidR="00DE75D6" w:rsidRPr="00877A2F" w14:paraId="0C1ACB31" w14:textId="77777777" w:rsidTr="007B1B51">
        <w:trPr>
          <w:trHeight w:val="566"/>
        </w:trPr>
        <w:tc>
          <w:tcPr>
            <w:tcW w:w="1555" w:type="dxa"/>
            <w:vAlign w:val="center"/>
          </w:tcPr>
          <w:p w14:paraId="13EEE5D8" w14:textId="77777777" w:rsidR="00DE75D6" w:rsidRPr="00877A2F" w:rsidRDefault="00DE75D6" w:rsidP="007B1B51">
            <w:pPr>
              <w:pStyle w:val="Table"/>
              <w:rPr>
                <w:lang w:val="en-GB"/>
              </w:rPr>
            </w:pPr>
            <w:r w:rsidRPr="00877A2F">
              <w:rPr>
                <w:lang w:val="en-GB"/>
              </w:rPr>
              <w:t>Study mins:</w:t>
            </w:r>
          </w:p>
        </w:tc>
        <w:tc>
          <w:tcPr>
            <w:tcW w:w="7455" w:type="dxa"/>
            <w:vAlign w:val="center"/>
          </w:tcPr>
          <w:p w14:paraId="4EF4457E" w14:textId="25631D8A" w:rsidR="00DE75D6" w:rsidRPr="00877A2F" w:rsidRDefault="00F80BA8" w:rsidP="007B1B51">
            <w:pPr>
              <w:pStyle w:val="Table"/>
              <w:rPr>
                <w:lang w:val="en-GB"/>
              </w:rPr>
            </w:pPr>
            <w:r w:rsidRPr="00877A2F">
              <w:rPr>
                <w:lang w:val="en-GB"/>
              </w:rPr>
              <w:t>30</w:t>
            </w:r>
          </w:p>
        </w:tc>
      </w:tr>
      <w:tr w:rsidR="00DE75D6" w:rsidRPr="00877A2F" w14:paraId="454AEEF7" w14:textId="77777777" w:rsidTr="00107AA4">
        <w:trPr>
          <w:trHeight w:val="1586"/>
        </w:trPr>
        <w:tc>
          <w:tcPr>
            <w:tcW w:w="1555" w:type="dxa"/>
            <w:vAlign w:val="center"/>
          </w:tcPr>
          <w:p w14:paraId="7AF1D729" w14:textId="77777777" w:rsidR="00DE75D6" w:rsidRPr="00877A2F" w:rsidRDefault="00DE75D6" w:rsidP="007B1B51">
            <w:pPr>
              <w:pStyle w:val="Table"/>
              <w:rPr>
                <w:lang w:val="en-GB"/>
              </w:rPr>
            </w:pPr>
            <w:r w:rsidRPr="00877A2F">
              <w:rPr>
                <w:lang w:val="en-GB"/>
              </w:rPr>
              <w:t>Learning outcomes:</w:t>
            </w:r>
          </w:p>
        </w:tc>
        <w:tc>
          <w:tcPr>
            <w:tcW w:w="7455" w:type="dxa"/>
            <w:vAlign w:val="center"/>
          </w:tcPr>
          <w:p w14:paraId="67F033DD" w14:textId="77777777" w:rsidR="00DE75D6" w:rsidRDefault="00DE75D6" w:rsidP="007B1B51">
            <w:pPr>
              <w:pStyle w:val="Table"/>
              <w:rPr>
                <w:lang w:val="en-GB"/>
              </w:rPr>
            </w:pPr>
            <w:r w:rsidRPr="00877A2F">
              <w:rPr>
                <w:lang w:val="en-GB"/>
              </w:rPr>
              <w:t>Students should be able to:</w:t>
            </w:r>
          </w:p>
          <w:p w14:paraId="624C1609" w14:textId="77777777" w:rsidR="00BC3F8E" w:rsidRDefault="00BC3F8E" w:rsidP="00107AA4">
            <w:pPr>
              <w:pStyle w:val="Table"/>
              <w:numPr>
                <w:ilvl w:val="0"/>
                <w:numId w:val="30"/>
              </w:numPr>
              <w:rPr>
                <w:lang w:val="en-GB"/>
              </w:rPr>
            </w:pPr>
            <w:r>
              <w:rPr>
                <w:lang w:val="en-GB"/>
              </w:rPr>
              <w:t>Recognise the different schools of design in higher education;</w:t>
            </w:r>
          </w:p>
          <w:p w14:paraId="06A1DD6D" w14:textId="2EA7EE2B" w:rsidR="00BC3F8E" w:rsidRDefault="00107AA4" w:rsidP="00107AA4">
            <w:pPr>
              <w:pStyle w:val="Table"/>
              <w:numPr>
                <w:ilvl w:val="0"/>
                <w:numId w:val="30"/>
              </w:numPr>
              <w:rPr>
                <w:lang w:val="en-GB"/>
              </w:rPr>
            </w:pPr>
            <w:r>
              <w:rPr>
                <w:lang w:val="en-GB"/>
              </w:rPr>
              <w:t>Schedule time to visit or see graduate degree shows from higher education programs;</w:t>
            </w:r>
          </w:p>
          <w:p w14:paraId="2AD84139" w14:textId="0C823AD5" w:rsidR="00107AA4" w:rsidRPr="00877A2F" w:rsidRDefault="00107AA4" w:rsidP="00107AA4">
            <w:pPr>
              <w:pStyle w:val="Table"/>
              <w:numPr>
                <w:ilvl w:val="0"/>
                <w:numId w:val="30"/>
              </w:numPr>
              <w:rPr>
                <w:lang w:val="en-GB"/>
              </w:rPr>
            </w:pPr>
            <w:r>
              <w:rPr>
                <w:lang w:val="en-GB"/>
              </w:rPr>
              <w:t>Organise a meeting with a member of higher education teaching staff as a prerequisite of applying to a program.</w:t>
            </w:r>
          </w:p>
        </w:tc>
      </w:tr>
      <w:tr w:rsidR="00DE75D6" w:rsidRPr="00877A2F" w14:paraId="6E4FF10C" w14:textId="77777777" w:rsidTr="00D143FF">
        <w:trPr>
          <w:trHeight w:val="2701"/>
        </w:trPr>
        <w:tc>
          <w:tcPr>
            <w:tcW w:w="1555" w:type="dxa"/>
            <w:vAlign w:val="center"/>
          </w:tcPr>
          <w:p w14:paraId="66BE499A" w14:textId="77777777" w:rsidR="00DE75D6" w:rsidRPr="00877A2F" w:rsidRDefault="00DE75D6" w:rsidP="007B1B51">
            <w:pPr>
              <w:pStyle w:val="Table"/>
              <w:rPr>
                <w:lang w:val="en-GB"/>
              </w:rPr>
            </w:pPr>
            <w:r w:rsidRPr="00877A2F">
              <w:rPr>
                <w:lang w:val="en-GB"/>
              </w:rPr>
              <w:t>Description:</w:t>
            </w:r>
          </w:p>
        </w:tc>
        <w:tc>
          <w:tcPr>
            <w:tcW w:w="7455" w:type="dxa"/>
            <w:vAlign w:val="center"/>
          </w:tcPr>
          <w:p w14:paraId="2D1A8AEA" w14:textId="64D4E130" w:rsidR="00DE75D6" w:rsidRPr="00877A2F" w:rsidRDefault="00E07808" w:rsidP="007B1B51">
            <w:pPr>
              <w:pStyle w:val="Table"/>
              <w:rPr>
                <w:lang w:val="en-GB"/>
              </w:rPr>
            </w:pPr>
            <w:r>
              <w:rPr>
                <w:lang w:val="en-GB"/>
              </w:rPr>
              <w:t xml:space="preserve">This </w:t>
            </w:r>
            <w:r w:rsidR="003E122A">
              <w:rPr>
                <w:lang w:val="en-GB"/>
              </w:rPr>
              <w:t xml:space="preserve">Tier 2 </w:t>
            </w:r>
            <w:r>
              <w:rPr>
                <w:lang w:val="en-GB"/>
              </w:rPr>
              <w:t>kick off unit</w:t>
            </w:r>
            <w:r w:rsidR="003E122A">
              <w:rPr>
                <w:lang w:val="en-GB"/>
              </w:rPr>
              <w:t xml:space="preserve"> </w:t>
            </w:r>
            <w:r>
              <w:rPr>
                <w:lang w:val="en-GB"/>
              </w:rPr>
              <w:t>prepares the student to consider</w:t>
            </w:r>
            <w:r w:rsidR="003E122A">
              <w:rPr>
                <w:lang w:val="en-GB"/>
              </w:rPr>
              <w:t xml:space="preserve"> applying for design programs in higher education. Emphasis is on shortlisting a variety of programs and allowing sufficient time to research the courses of study; in particular visiting graduate shows either face to face or online; networking with program graduates and formally writing to the program office or teaching staff for a prospectus, or meeting to discover what the program is looking for in terms of incoming student skill competencies and mindset. </w:t>
            </w:r>
          </w:p>
        </w:tc>
      </w:tr>
      <w:tr w:rsidR="00DE75D6" w:rsidRPr="00877A2F" w14:paraId="030CA87D" w14:textId="77777777" w:rsidTr="007B1B51">
        <w:trPr>
          <w:trHeight w:val="1126"/>
        </w:trPr>
        <w:tc>
          <w:tcPr>
            <w:tcW w:w="1555" w:type="dxa"/>
            <w:vAlign w:val="center"/>
          </w:tcPr>
          <w:p w14:paraId="0BDF427D" w14:textId="77777777" w:rsidR="00DE75D6" w:rsidRPr="00877A2F" w:rsidRDefault="00DE75D6" w:rsidP="007B1B51">
            <w:pPr>
              <w:pStyle w:val="Table"/>
              <w:rPr>
                <w:lang w:val="en-GB"/>
              </w:rPr>
            </w:pPr>
            <w:r w:rsidRPr="00877A2F">
              <w:rPr>
                <w:lang w:val="en-GB"/>
              </w:rPr>
              <w:t>Teaching and learning delivery:</w:t>
            </w:r>
          </w:p>
        </w:tc>
        <w:tc>
          <w:tcPr>
            <w:tcW w:w="7455" w:type="dxa"/>
            <w:vAlign w:val="center"/>
          </w:tcPr>
          <w:p w14:paraId="3F66ACEE" w14:textId="77777777" w:rsidR="000F2F7F" w:rsidRPr="000F2F7F" w:rsidRDefault="000F2F7F" w:rsidP="000F2F7F">
            <w:pPr>
              <w:pStyle w:val="Table"/>
              <w:rPr>
                <w:lang w:val="en-GB"/>
              </w:rPr>
            </w:pPr>
            <w:r w:rsidRPr="000F2F7F">
              <w:rPr>
                <w:lang w:val="en-GB"/>
              </w:rPr>
              <w:t>This unit will comprise of:</w:t>
            </w:r>
          </w:p>
          <w:p w14:paraId="610504B8" w14:textId="32432D2D" w:rsidR="000F2F7F" w:rsidRPr="000F2F7F" w:rsidRDefault="000F2F7F" w:rsidP="00865746">
            <w:pPr>
              <w:pStyle w:val="Table"/>
              <w:numPr>
                <w:ilvl w:val="0"/>
                <w:numId w:val="5"/>
              </w:numPr>
              <w:rPr>
                <w:lang w:val="en-GB"/>
              </w:rPr>
            </w:pPr>
            <w:r w:rsidRPr="000F2F7F">
              <w:rPr>
                <w:lang w:val="en-GB"/>
              </w:rPr>
              <w:t xml:space="preserve">Theory seminar on </w:t>
            </w:r>
            <w:r w:rsidRPr="00877A2F">
              <w:rPr>
                <w:lang w:val="en-GB"/>
              </w:rPr>
              <w:t>higher education pathway options for aspiring designers</w:t>
            </w:r>
            <w:r w:rsidRPr="000F2F7F">
              <w:rPr>
                <w:lang w:val="en-GB"/>
              </w:rPr>
              <w:t>;</w:t>
            </w:r>
          </w:p>
          <w:p w14:paraId="1892F404" w14:textId="12E0B506" w:rsidR="000F2F7F" w:rsidRPr="000F2F7F" w:rsidRDefault="000F2F7F" w:rsidP="00865746">
            <w:pPr>
              <w:pStyle w:val="Table"/>
              <w:numPr>
                <w:ilvl w:val="0"/>
                <w:numId w:val="5"/>
              </w:numPr>
              <w:rPr>
                <w:lang w:val="en-GB"/>
              </w:rPr>
            </w:pPr>
            <w:r w:rsidRPr="000F2F7F">
              <w:rPr>
                <w:lang w:val="en-GB"/>
              </w:rPr>
              <w:t>Case study analysis</w:t>
            </w:r>
            <w:r w:rsidR="00E07808">
              <w:rPr>
                <w:lang w:val="en-GB"/>
              </w:rPr>
              <w:t xml:space="preserve"> on the programs of study within a design school or faculty of design</w:t>
            </w:r>
            <w:r w:rsidRPr="000F2F7F">
              <w:rPr>
                <w:lang w:val="en-GB"/>
              </w:rPr>
              <w:t>;</w:t>
            </w:r>
          </w:p>
          <w:p w14:paraId="0F0662E5" w14:textId="4795F6AE" w:rsidR="00DE75D6" w:rsidRPr="00877A2F" w:rsidRDefault="000F2F7F" w:rsidP="00865746">
            <w:pPr>
              <w:pStyle w:val="Table"/>
              <w:numPr>
                <w:ilvl w:val="0"/>
                <w:numId w:val="5"/>
              </w:numPr>
              <w:rPr>
                <w:lang w:val="en-GB"/>
              </w:rPr>
            </w:pPr>
            <w:r w:rsidRPr="00877A2F">
              <w:rPr>
                <w:lang w:val="en-GB"/>
              </w:rPr>
              <w:t>Self-directed study on</w:t>
            </w:r>
            <w:r w:rsidR="00E07808">
              <w:rPr>
                <w:lang w:val="en-GB"/>
              </w:rPr>
              <w:t xml:space="preserve"> a student’s potential pathways reflecting their PDP in week 1.</w:t>
            </w:r>
          </w:p>
        </w:tc>
      </w:tr>
      <w:tr w:rsidR="00DE75D6" w:rsidRPr="00877A2F" w14:paraId="3C600E82" w14:textId="77777777" w:rsidTr="006C7A2D">
        <w:trPr>
          <w:trHeight w:val="861"/>
        </w:trPr>
        <w:tc>
          <w:tcPr>
            <w:tcW w:w="1555" w:type="dxa"/>
            <w:vAlign w:val="center"/>
          </w:tcPr>
          <w:p w14:paraId="17A866DB" w14:textId="77777777" w:rsidR="00DE75D6" w:rsidRPr="00877A2F" w:rsidRDefault="00DE75D6" w:rsidP="007B1B51">
            <w:pPr>
              <w:pStyle w:val="Table"/>
              <w:rPr>
                <w:lang w:val="en-GB"/>
              </w:rPr>
            </w:pPr>
            <w:r w:rsidRPr="00877A2F">
              <w:rPr>
                <w:lang w:val="en-GB"/>
              </w:rPr>
              <w:t>Assessment:</w:t>
            </w:r>
          </w:p>
        </w:tc>
        <w:tc>
          <w:tcPr>
            <w:tcW w:w="7455" w:type="dxa"/>
            <w:vAlign w:val="center"/>
          </w:tcPr>
          <w:p w14:paraId="327E8FD1" w14:textId="057F9B20" w:rsidR="00DE75D6" w:rsidRPr="00877A2F" w:rsidRDefault="006C7A2D" w:rsidP="007B1B51">
            <w:pPr>
              <w:pStyle w:val="Table"/>
              <w:rPr>
                <w:lang w:val="en-GB"/>
              </w:rPr>
            </w:pPr>
            <w:r>
              <w:rPr>
                <w:lang w:val="en-GB"/>
              </w:rPr>
              <w:t>Quiz, forum post and mind map or spider diagram in a journal/sketchbook</w:t>
            </w:r>
            <w:r w:rsidR="00E07808">
              <w:rPr>
                <w:lang w:val="en-GB"/>
              </w:rPr>
              <w:t xml:space="preserve"> to evaluate progression and preparing in higher education</w:t>
            </w:r>
            <w:r>
              <w:rPr>
                <w:lang w:val="en-GB"/>
              </w:rPr>
              <w:t>.</w:t>
            </w:r>
          </w:p>
        </w:tc>
      </w:tr>
    </w:tbl>
    <w:p w14:paraId="4A5A175A" w14:textId="77777777" w:rsidR="00405075" w:rsidRPr="00877A2F" w:rsidRDefault="00405075">
      <w:pPr>
        <w:rPr>
          <w:lang w:val="en-GB"/>
        </w:rPr>
      </w:pPr>
      <w:r w:rsidRPr="00877A2F">
        <w:rPr>
          <w:lang w:val="en-GB"/>
        </w:rPr>
        <w:br w:type="page"/>
      </w:r>
    </w:p>
    <w:tbl>
      <w:tblPr>
        <w:tblStyle w:val="TableGrid"/>
        <w:tblW w:w="0" w:type="auto"/>
        <w:tblLook w:val="04A0" w:firstRow="1" w:lastRow="0" w:firstColumn="1" w:lastColumn="0" w:noHBand="0" w:noVBand="1"/>
      </w:tblPr>
      <w:tblGrid>
        <w:gridCol w:w="1555"/>
        <w:gridCol w:w="7455"/>
      </w:tblGrid>
      <w:tr w:rsidR="00405075" w:rsidRPr="00877A2F" w14:paraId="54A9FC12" w14:textId="77777777" w:rsidTr="002A469F">
        <w:trPr>
          <w:trHeight w:val="502"/>
        </w:trPr>
        <w:tc>
          <w:tcPr>
            <w:tcW w:w="1555" w:type="dxa"/>
            <w:vAlign w:val="center"/>
          </w:tcPr>
          <w:p w14:paraId="7D3EA62E" w14:textId="77777777" w:rsidR="00405075" w:rsidRPr="00877A2F" w:rsidRDefault="00405075" w:rsidP="002A469F">
            <w:pPr>
              <w:pStyle w:val="Table"/>
              <w:rPr>
                <w:lang w:val="en-GB"/>
              </w:rPr>
            </w:pPr>
            <w:r w:rsidRPr="00877A2F">
              <w:rPr>
                <w:lang w:val="en-GB"/>
              </w:rPr>
              <w:lastRenderedPageBreak/>
              <w:t>Unit code:</w:t>
            </w:r>
          </w:p>
        </w:tc>
        <w:tc>
          <w:tcPr>
            <w:tcW w:w="7455" w:type="dxa"/>
            <w:vAlign w:val="center"/>
          </w:tcPr>
          <w:p w14:paraId="677A29FF" w14:textId="269733BE" w:rsidR="00405075" w:rsidRPr="00877A2F" w:rsidRDefault="003B4F0C" w:rsidP="00437C95">
            <w:pPr>
              <w:pStyle w:val="Heading2"/>
              <w:rPr>
                <w:lang w:val="en-GB"/>
              </w:rPr>
            </w:pPr>
            <w:bookmarkStart w:id="59" w:name="_Toc63776961"/>
            <w:r w:rsidRPr="00877A2F">
              <w:rPr>
                <w:lang w:val="en-GB"/>
              </w:rPr>
              <w:t>MPD</w:t>
            </w:r>
            <w:r w:rsidR="00CD1691" w:rsidRPr="00877A2F">
              <w:rPr>
                <w:lang w:val="en-GB"/>
              </w:rPr>
              <w:t>-T2-VC-SM1</w:t>
            </w:r>
            <w:bookmarkEnd w:id="59"/>
            <w:r w:rsidR="00CD1691" w:rsidRPr="00877A2F">
              <w:rPr>
                <w:lang w:val="en-GB"/>
              </w:rPr>
              <w:t> </w:t>
            </w:r>
          </w:p>
        </w:tc>
      </w:tr>
      <w:tr w:rsidR="00405075" w:rsidRPr="00877A2F" w14:paraId="730FE8D3" w14:textId="77777777" w:rsidTr="002A469F">
        <w:trPr>
          <w:trHeight w:val="407"/>
        </w:trPr>
        <w:tc>
          <w:tcPr>
            <w:tcW w:w="1555" w:type="dxa"/>
            <w:vAlign w:val="center"/>
          </w:tcPr>
          <w:p w14:paraId="18380F9D" w14:textId="77777777" w:rsidR="00405075" w:rsidRPr="00877A2F" w:rsidRDefault="00405075" w:rsidP="002A469F">
            <w:pPr>
              <w:pStyle w:val="Table"/>
              <w:rPr>
                <w:lang w:val="en-GB"/>
              </w:rPr>
            </w:pPr>
            <w:r w:rsidRPr="00877A2F">
              <w:rPr>
                <w:lang w:val="en-GB"/>
              </w:rPr>
              <w:t>Unit title:</w:t>
            </w:r>
          </w:p>
        </w:tc>
        <w:tc>
          <w:tcPr>
            <w:tcW w:w="7455" w:type="dxa"/>
            <w:vAlign w:val="center"/>
          </w:tcPr>
          <w:p w14:paraId="39BBC20B" w14:textId="50C37C32" w:rsidR="00405075" w:rsidRPr="00447CD8" w:rsidRDefault="00CD1691" w:rsidP="00165E4D">
            <w:pPr>
              <w:pStyle w:val="Heading3"/>
              <w:rPr>
                <w:rStyle w:val="SemiBold"/>
              </w:rPr>
            </w:pPr>
            <w:bookmarkStart w:id="60" w:name="_Toc63776962"/>
            <w:bookmarkStart w:id="61" w:name="_Toc64899880"/>
            <w:r w:rsidRPr="00447CD8">
              <w:rPr>
                <w:rStyle w:val="SemiBold"/>
              </w:rPr>
              <w:t>Aesthetics and function</w:t>
            </w:r>
            <w:bookmarkEnd w:id="60"/>
            <w:bookmarkEnd w:id="61"/>
          </w:p>
        </w:tc>
      </w:tr>
      <w:tr w:rsidR="00405075" w:rsidRPr="00877A2F" w14:paraId="17660EA0" w14:textId="77777777" w:rsidTr="002A469F">
        <w:trPr>
          <w:trHeight w:val="566"/>
        </w:trPr>
        <w:tc>
          <w:tcPr>
            <w:tcW w:w="1555" w:type="dxa"/>
            <w:vAlign w:val="center"/>
          </w:tcPr>
          <w:p w14:paraId="4463D5C5" w14:textId="0C38C06B" w:rsidR="00405075" w:rsidRPr="00877A2F" w:rsidRDefault="00405075" w:rsidP="002A469F">
            <w:pPr>
              <w:pStyle w:val="Table"/>
              <w:rPr>
                <w:lang w:val="en-GB"/>
              </w:rPr>
            </w:pPr>
            <w:r w:rsidRPr="00877A2F">
              <w:rPr>
                <w:lang w:val="en-GB"/>
              </w:rPr>
              <w:t xml:space="preserve">Study </w:t>
            </w:r>
            <w:r w:rsidR="00CD1691" w:rsidRPr="00877A2F">
              <w:rPr>
                <w:lang w:val="en-GB"/>
              </w:rPr>
              <w:t>mins</w:t>
            </w:r>
            <w:r w:rsidRPr="00877A2F">
              <w:rPr>
                <w:lang w:val="en-GB"/>
              </w:rPr>
              <w:t>:</w:t>
            </w:r>
          </w:p>
        </w:tc>
        <w:tc>
          <w:tcPr>
            <w:tcW w:w="7455" w:type="dxa"/>
            <w:vAlign w:val="center"/>
          </w:tcPr>
          <w:p w14:paraId="450CCECB" w14:textId="783A8D5A" w:rsidR="00405075" w:rsidRPr="00877A2F" w:rsidRDefault="00D904EC" w:rsidP="002A469F">
            <w:pPr>
              <w:pStyle w:val="Table"/>
              <w:rPr>
                <w:lang w:val="en-GB"/>
              </w:rPr>
            </w:pPr>
            <w:r w:rsidRPr="00877A2F">
              <w:rPr>
                <w:lang w:val="en-GB"/>
              </w:rPr>
              <w:t>15</w:t>
            </w:r>
          </w:p>
        </w:tc>
      </w:tr>
      <w:tr w:rsidR="00405075" w:rsidRPr="00877A2F" w14:paraId="1AC8C274" w14:textId="77777777" w:rsidTr="003E122A">
        <w:trPr>
          <w:trHeight w:val="2012"/>
        </w:trPr>
        <w:tc>
          <w:tcPr>
            <w:tcW w:w="1555" w:type="dxa"/>
            <w:vAlign w:val="center"/>
          </w:tcPr>
          <w:p w14:paraId="414BD18A" w14:textId="77777777" w:rsidR="00405075" w:rsidRPr="00877A2F" w:rsidRDefault="00405075" w:rsidP="002A469F">
            <w:pPr>
              <w:pStyle w:val="Table"/>
              <w:rPr>
                <w:lang w:val="en-GB"/>
              </w:rPr>
            </w:pPr>
            <w:r w:rsidRPr="00877A2F">
              <w:rPr>
                <w:lang w:val="en-GB"/>
              </w:rPr>
              <w:t>Learning outcomes:</w:t>
            </w:r>
          </w:p>
        </w:tc>
        <w:tc>
          <w:tcPr>
            <w:tcW w:w="7455" w:type="dxa"/>
            <w:vAlign w:val="center"/>
          </w:tcPr>
          <w:p w14:paraId="7BCD094E" w14:textId="77777777" w:rsidR="00405075" w:rsidRDefault="00405075" w:rsidP="002A469F">
            <w:pPr>
              <w:pStyle w:val="Table"/>
              <w:rPr>
                <w:lang w:val="en-GB"/>
              </w:rPr>
            </w:pPr>
            <w:r w:rsidRPr="00877A2F">
              <w:rPr>
                <w:lang w:val="en-GB"/>
              </w:rPr>
              <w:t>Students should be able to:</w:t>
            </w:r>
          </w:p>
          <w:p w14:paraId="07454C2F" w14:textId="6F54DAEC" w:rsidR="00107AA4" w:rsidRDefault="00107AA4" w:rsidP="00330BEE">
            <w:pPr>
              <w:pStyle w:val="Table"/>
              <w:numPr>
                <w:ilvl w:val="0"/>
                <w:numId w:val="31"/>
              </w:numPr>
              <w:rPr>
                <w:lang w:val="en-GB"/>
              </w:rPr>
            </w:pPr>
            <w:r>
              <w:rPr>
                <w:lang w:val="en-GB"/>
              </w:rPr>
              <w:t>Describe aesthetics and function, and their roles in Human Centred Design (HCD);</w:t>
            </w:r>
          </w:p>
          <w:p w14:paraId="7140A075" w14:textId="445F370E" w:rsidR="00107AA4" w:rsidRDefault="00107AA4" w:rsidP="00330BEE">
            <w:pPr>
              <w:pStyle w:val="Table"/>
              <w:numPr>
                <w:ilvl w:val="0"/>
                <w:numId w:val="31"/>
              </w:numPr>
              <w:rPr>
                <w:lang w:val="en-GB"/>
              </w:rPr>
            </w:pPr>
            <w:r>
              <w:rPr>
                <w:lang w:val="en-GB"/>
              </w:rPr>
              <w:t xml:space="preserve">Explain </w:t>
            </w:r>
            <w:r w:rsidR="008E672E">
              <w:rPr>
                <w:lang w:val="en-GB"/>
              </w:rPr>
              <w:t>why local materials</w:t>
            </w:r>
            <w:r w:rsidR="00BB4FA3">
              <w:rPr>
                <w:lang w:val="en-GB"/>
              </w:rPr>
              <w:t xml:space="preserve"> and techniques</w:t>
            </w:r>
            <w:r w:rsidR="008E672E">
              <w:rPr>
                <w:lang w:val="en-GB"/>
              </w:rPr>
              <w:t xml:space="preserve"> are the best resource for </w:t>
            </w:r>
            <w:r w:rsidR="00BB4FA3">
              <w:rPr>
                <w:lang w:val="en-GB"/>
              </w:rPr>
              <w:t>projects</w:t>
            </w:r>
            <w:r>
              <w:rPr>
                <w:lang w:val="en-GB"/>
              </w:rPr>
              <w:t>;</w:t>
            </w:r>
          </w:p>
          <w:p w14:paraId="14B26491" w14:textId="008BFFE8" w:rsidR="00107AA4" w:rsidRPr="00CD7080" w:rsidRDefault="00330BEE" w:rsidP="002A469F">
            <w:pPr>
              <w:pStyle w:val="Table"/>
              <w:numPr>
                <w:ilvl w:val="0"/>
                <w:numId w:val="31"/>
              </w:numPr>
              <w:rPr>
                <w:lang w:val="en-HK"/>
              </w:rPr>
            </w:pPr>
            <w:r>
              <w:rPr>
                <w:lang w:val="en-GB"/>
              </w:rPr>
              <w:t xml:space="preserve">Express how </w:t>
            </w:r>
            <w:r>
              <w:rPr>
                <w:lang w:val="en-HK"/>
              </w:rPr>
              <w:t>a</w:t>
            </w:r>
            <w:r w:rsidRPr="00330BEE">
              <w:rPr>
                <w:lang w:val="en-HK"/>
              </w:rPr>
              <w:t xml:space="preserve">esthetic </w:t>
            </w:r>
            <w:r>
              <w:rPr>
                <w:lang w:val="en-HK"/>
              </w:rPr>
              <w:t>r</w:t>
            </w:r>
            <w:r w:rsidRPr="00330BEE">
              <w:rPr>
                <w:lang w:val="en-HK"/>
              </w:rPr>
              <w:t>esponse is a human reaction to the artistic qualities of a sensory experience.</w:t>
            </w:r>
          </w:p>
        </w:tc>
      </w:tr>
      <w:tr w:rsidR="00405075" w:rsidRPr="00877A2F" w14:paraId="1B1DBF2D" w14:textId="77777777" w:rsidTr="00BB4FA3">
        <w:trPr>
          <w:trHeight w:val="1558"/>
        </w:trPr>
        <w:tc>
          <w:tcPr>
            <w:tcW w:w="1555" w:type="dxa"/>
            <w:vAlign w:val="center"/>
          </w:tcPr>
          <w:p w14:paraId="22D8A353" w14:textId="77777777" w:rsidR="00405075" w:rsidRPr="00877A2F" w:rsidRDefault="00405075" w:rsidP="002A469F">
            <w:pPr>
              <w:pStyle w:val="Table"/>
              <w:rPr>
                <w:lang w:val="en-GB"/>
              </w:rPr>
            </w:pPr>
            <w:r w:rsidRPr="00877A2F">
              <w:rPr>
                <w:lang w:val="en-GB"/>
              </w:rPr>
              <w:t>Description:</w:t>
            </w:r>
          </w:p>
        </w:tc>
        <w:tc>
          <w:tcPr>
            <w:tcW w:w="7455" w:type="dxa"/>
            <w:vAlign w:val="center"/>
          </w:tcPr>
          <w:p w14:paraId="6BFE700E" w14:textId="0D1E1EB1" w:rsidR="00405075" w:rsidRPr="00877A2F" w:rsidRDefault="003E122A" w:rsidP="002A469F">
            <w:pPr>
              <w:pStyle w:val="Table"/>
              <w:rPr>
                <w:lang w:val="en-GB"/>
              </w:rPr>
            </w:pPr>
            <w:r>
              <w:rPr>
                <w:lang w:val="en-GB"/>
              </w:rPr>
              <w:t>This unit focusses on aesthetics and function within materials, process and drawing using local material</w:t>
            </w:r>
            <w:r w:rsidR="00BB4FA3">
              <w:rPr>
                <w:lang w:val="en-GB"/>
              </w:rPr>
              <w:t>s</w:t>
            </w:r>
            <w:r>
              <w:rPr>
                <w:lang w:val="en-GB"/>
              </w:rPr>
              <w:t xml:space="preserve">. </w:t>
            </w:r>
            <w:r w:rsidR="00BB4FA3">
              <w:rPr>
                <w:lang w:val="en-GB"/>
              </w:rPr>
              <w:t xml:space="preserve">Design is suffering from globalisation; there is an abundance of sustainable resources at a local level to make products and services that are often overlooked for imports. Students will recognise the value of local materials, their aesthetics and potential function in a local design ecosystem; and compare and contrast how other local materials, aesthetic and functions–used in the same context may be transplanted to a similar ecosystem. </w:t>
            </w:r>
          </w:p>
        </w:tc>
      </w:tr>
      <w:tr w:rsidR="00405075" w:rsidRPr="00877A2F" w14:paraId="45C3AEAC" w14:textId="77777777" w:rsidTr="000C020B">
        <w:trPr>
          <w:trHeight w:val="1306"/>
        </w:trPr>
        <w:tc>
          <w:tcPr>
            <w:tcW w:w="1555" w:type="dxa"/>
            <w:vAlign w:val="center"/>
          </w:tcPr>
          <w:p w14:paraId="5F3BDF03" w14:textId="77777777" w:rsidR="00405075" w:rsidRPr="00877A2F" w:rsidRDefault="00405075" w:rsidP="002A469F">
            <w:pPr>
              <w:pStyle w:val="Table"/>
              <w:rPr>
                <w:lang w:val="en-GB"/>
              </w:rPr>
            </w:pPr>
            <w:r w:rsidRPr="00877A2F">
              <w:rPr>
                <w:lang w:val="en-GB"/>
              </w:rPr>
              <w:t>Teaching and learning delivery:</w:t>
            </w:r>
          </w:p>
        </w:tc>
        <w:tc>
          <w:tcPr>
            <w:tcW w:w="7455" w:type="dxa"/>
            <w:vAlign w:val="center"/>
          </w:tcPr>
          <w:p w14:paraId="510A38A2" w14:textId="77777777" w:rsidR="000C020B" w:rsidRPr="000C020B" w:rsidRDefault="000C020B" w:rsidP="000C020B">
            <w:pPr>
              <w:pStyle w:val="Table"/>
              <w:rPr>
                <w:lang w:val="en-GB"/>
              </w:rPr>
            </w:pPr>
            <w:r w:rsidRPr="000C020B">
              <w:rPr>
                <w:lang w:val="en-GB"/>
              </w:rPr>
              <w:t>This unit will comprise of:</w:t>
            </w:r>
          </w:p>
          <w:p w14:paraId="102B7C4A" w14:textId="263CFD16" w:rsidR="000C020B" w:rsidRPr="000C020B" w:rsidRDefault="003E122A" w:rsidP="00865746">
            <w:pPr>
              <w:pStyle w:val="Table"/>
              <w:numPr>
                <w:ilvl w:val="0"/>
                <w:numId w:val="6"/>
              </w:numPr>
              <w:rPr>
                <w:lang w:val="en-GB"/>
              </w:rPr>
            </w:pPr>
            <w:r>
              <w:rPr>
                <w:lang w:val="en-GB"/>
              </w:rPr>
              <w:t>Micro t</w:t>
            </w:r>
            <w:r w:rsidR="000C020B" w:rsidRPr="000C020B">
              <w:rPr>
                <w:lang w:val="en-GB"/>
              </w:rPr>
              <w:t>heory seminar on</w:t>
            </w:r>
            <w:r>
              <w:rPr>
                <w:lang w:val="en-GB"/>
              </w:rPr>
              <w:t xml:space="preserve"> aesthetics and function</w:t>
            </w:r>
            <w:r w:rsidR="000C020B" w:rsidRPr="000C020B">
              <w:rPr>
                <w:lang w:val="en-GB"/>
              </w:rPr>
              <w:t>;</w:t>
            </w:r>
          </w:p>
          <w:p w14:paraId="6F4BE9C3" w14:textId="2B219AA5" w:rsidR="000C020B" w:rsidRPr="000C020B" w:rsidRDefault="000C020B" w:rsidP="00865746">
            <w:pPr>
              <w:pStyle w:val="Table"/>
              <w:numPr>
                <w:ilvl w:val="0"/>
                <w:numId w:val="6"/>
              </w:numPr>
              <w:rPr>
                <w:lang w:val="en-GB"/>
              </w:rPr>
            </w:pPr>
            <w:r w:rsidRPr="000C020B">
              <w:rPr>
                <w:lang w:val="en-GB"/>
              </w:rPr>
              <w:t>Workshop on</w:t>
            </w:r>
            <w:r w:rsidR="003E122A">
              <w:rPr>
                <w:lang w:val="en-GB"/>
              </w:rPr>
              <w:t xml:space="preserve"> </w:t>
            </w:r>
            <w:r w:rsidR="008E672E" w:rsidRPr="008E672E">
              <w:rPr>
                <w:bCs w:val="0"/>
                <w:lang w:val="en-HK"/>
              </w:rPr>
              <w:t>aesthetics and function</w:t>
            </w:r>
            <w:r w:rsidR="008E672E">
              <w:rPr>
                <w:lang w:val="en-GB"/>
              </w:rPr>
              <w:t xml:space="preserve"> as case study in architecture</w:t>
            </w:r>
            <w:r w:rsidRPr="000C020B">
              <w:rPr>
                <w:lang w:val="en-GB"/>
              </w:rPr>
              <w:t>;</w:t>
            </w:r>
          </w:p>
          <w:p w14:paraId="16E762BD" w14:textId="4E53D799" w:rsidR="00405075" w:rsidRPr="00877A2F" w:rsidRDefault="000C020B" w:rsidP="00865746">
            <w:pPr>
              <w:pStyle w:val="Table"/>
              <w:numPr>
                <w:ilvl w:val="0"/>
                <w:numId w:val="6"/>
              </w:numPr>
              <w:rPr>
                <w:lang w:val="en-GB"/>
              </w:rPr>
            </w:pPr>
            <w:r w:rsidRPr="00877A2F">
              <w:rPr>
                <w:lang w:val="en-GB"/>
              </w:rPr>
              <w:t>Intensive self-directed project.</w:t>
            </w:r>
          </w:p>
        </w:tc>
      </w:tr>
      <w:tr w:rsidR="00405075" w:rsidRPr="00877A2F" w14:paraId="28C87BB2" w14:textId="77777777" w:rsidTr="002A469F">
        <w:trPr>
          <w:trHeight w:val="529"/>
        </w:trPr>
        <w:tc>
          <w:tcPr>
            <w:tcW w:w="1555" w:type="dxa"/>
            <w:vAlign w:val="center"/>
          </w:tcPr>
          <w:p w14:paraId="7F10D74B" w14:textId="77777777" w:rsidR="00405075" w:rsidRPr="00877A2F" w:rsidRDefault="00405075" w:rsidP="002A469F">
            <w:pPr>
              <w:pStyle w:val="Table"/>
              <w:rPr>
                <w:lang w:val="en-GB"/>
              </w:rPr>
            </w:pPr>
            <w:r w:rsidRPr="00877A2F">
              <w:rPr>
                <w:lang w:val="en-GB"/>
              </w:rPr>
              <w:t>Assessment:</w:t>
            </w:r>
          </w:p>
        </w:tc>
        <w:tc>
          <w:tcPr>
            <w:tcW w:w="7455" w:type="dxa"/>
            <w:vAlign w:val="center"/>
          </w:tcPr>
          <w:p w14:paraId="44205E25" w14:textId="296E5C08" w:rsidR="00405075" w:rsidRPr="00877A2F" w:rsidRDefault="006C7A2D" w:rsidP="002A469F">
            <w:pPr>
              <w:pStyle w:val="Table"/>
              <w:rPr>
                <w:lang w:val="en-GB"/>
              </w:rPr>
            </w:pPr>
            <w:r>
              <w:rPr>
                <w:lang w:val="en-GB"/>
              </w:rPr>
              <w:t xml:space="preserve">Examples of </w:t>
            </w:r>
            <w:r w:rsidR="003E122A">
              <w:rPr>
                <w:lang w:val="en-GB"/>
              </w:rPr>
              <w:t>aesthetics and function</w:t>
            </w:r>
            <w:r>
              <w:rPr>
                <w:lang w:val="en-GB"/>
              </w:rPr>
              <w:t xml:space="preserve"> </w:t>
            </w:r>
            <w:r w:rsidRPr="00563A22">
              <w:rPr>
                <w:lang w:val="en-GB"/>
              </w:rPr>
              <w:t>published to learning platform/Padlet and in journal (sketchbook) form.</w:t>
            </w:r>
          </w:p>
        </w:tc>
      </w:tr>
    </w:tbl>
    <w:p w14:paraId="1875BF72" w14:textId="77777777" w:rsidR="00474DC2" w:rsidRPr="00877A2F" w:rsidRDefault="00474DC2">
      <w:pPr>
        <w:rPr>
          <w:lang w:val="en-GB"/>
        </w:rPr>
        <w:sectPr w:rsidR="00474DC2" w:rsidRPr="00877A2F" w:rsidSect="00F91790">
          <w:headerReference w:type="default" r:id="rId21"/>
          <w:pgSz w:w="11900" w:h="16820"/>
          <w:pgMar w:top="3116" w:right="1440" w:bottom="1440" w:left="1440" w:header="709" w:footer="709" w:gutter="0"/>
          <w:cols w:space="708"/>
          <w:docGrid w:linePitch="400"/>
        </w:sectPr>
      </w:pPr>
    </w:p>
    <w:tbl>
      <w:tblPr>
        <w:tblStyle w:val="TableGrid"/>
        <w:tblW w:w="0" w:type="auto"/>
        <w:tblLook w:val="04A0" w:firstRow="1" w:lastRow="0" w:firstColumn="1" w:lastColumn="0" w:noHBand="0" w:noVBand="1"/>
      </w:tblPr>
      <w:tblGrid>
        <w:gridCol w:w="1555"/>
        <w:gridCol w:w="7455"/>
      </w:tblGrid>
      <w:tr w:rsidR="00A043CD" w:rsidRPr="00877A2F" w14:paraId="142DC4A0" w14:textId="77777777" w:rsidTr="002A469F">
        <w:trPr>
          <w:trHeight w:val="502"/>
        </w:trPr>
        <w:tc>
          <w:tcPr>
            <w:tcW w:w="1555" w:type="dxa"/>
            <w:vAlign w:val="center"/>
          </w:tcPr>
          <w:p w14:paraId="0757F6B3" w14:textId="77777777" w:rsidR="00A043CD" w:rsidRPr="00877A2F" w:rsidRDefault="00A043CD" w:rsidP="002A469F">
            <w:pPr>
              <w:pStyle w:val="Table"/>
              <w:rPr>
                <w:lang w:val="en-GB"/>
              </w:rPr>
            </w:pPr>
            <w:r w:rsidRPr="00877A2F">
              <w:rPr>
                <w:lang w:val="en-GB"/>
              </w:rPr>
              <w:lastRenderedPageBreak/>
              <w:t>Unit code:</w:t>
            </w:r>
          </w:p>
        </w:tc>
        <w:tc>
          <w:tcPr>
            <w:tcW w:w="7455" w:type="dxa"/>
            <w:vAlign w:val="center"/>
          </w:tcPr>
          <w:p w14:paraId="549FDEA8" w14:textId="4ED8B1FF" w:rsidR="00A043CD" w:rsidRPr="00877A2F" w:rsidRDefault="008472ED" w:rsidP="00437C95">
            <w:pPr>
              <w:pStyle w:val="Heading2"/>
              <w:rPr>
                <w:lang w:val="en-GB"/>
              </w:rPr>
            </w:pPr>
            <w:bookmarkStart w:id="62" w:name="_Toc63776963"/>
            <w:r w:rsidRPr="00877A2F">
              <w:rPr>
                <w:lang w:val="en-GB"/>
              </w:rPr>
              <w:t>MPD-T2-LN-</w:t>
            </w:r>
            <w:r w:rsidR="00437C95" w:rsidRPr="00877A2F">
              <w:rPr>
                <w:lang w:val="en-GB"/>
              </w:rPr>
              <w:t>C</w:t>
            </w:r>
            <w:r w:rsidRPr="00877A2F">
              <w:rPr>
                <w:lang w:val="en-GB"/>
              </w:rPr>
              <w:t>1</w:t>
            </w:r>
            <w:bookmarkEnd w:id="62"/>
          </w:p>
        </w:tc>
      </w:tr>
      <w:tr w:rsidR="00A043CD" w:rsidRPr="00877A2F" w14:paraId="6F6C243B" w14:textId="77777777" w:rsidTr="002A469F">
        <w:trPr>
          <w:trHeight w:val="407"/>
        </w:trPr>
        <w:tc>
          <w:tcPr>
            <w:tcW w:w="1555" w:type="dxa"/>
            <w:vAlign w:val="center"/>
          </w:tcPr>
          <w:p w14:paraId="3ADCEFB0" w14:textId="77777777" w:rsidR="00A043CD" w:rsidRPr="00877A2F" w:rsidRDefault="00A043CD" w:rsidP="002A469F">
            <w:pPr>
              <w:pStyle w:val="Table"/>
              <w:rPr>
                <w:lang w:val="en-GB"/>
              </w:rPr>
            </w:pPr>
            <w:r w:rsidRPr="00877A2F">
              <w:rPr>
                <w:lang w:val="en-GB"/>
              </w:rPr>
              <w:t>Unit title:</w:t>
            </w:r>
          </w:p>
        </w:tc>
        <w:tc>
          <w:tcPr>
            <w:tcW w:w="7455" w:type="dxa"/>
            <w:vAlign w:val="center"/>
          </w:tcPr>
          <w:p w14:paraId="48E40A4E" w14:textId="4FAD3C93" w:rsidR="00A043CD" w:rsidRPr="00447CD8" w:rsidRDefault="00C4230B" w:rsidP="00165E4D">
            <w:pPr>
              <w:pStyle w:val="Heading3"/>
              <w:rPr>
                <w:rStyle w:val="SemiBold"/>
              </w:rPr>
            </w:pPr>
            <w:bookmarkStart w:id="63" w:name="_Toc63776964"/>
            <w:bookmarkStart w:id="64" w:name="_Toc64899881"/>
            <w:r w:rsidRPr="00447CD8">
              <w:rPr>
                <w:rStyle w:val="SemiBold"/>
              </w:rPr>
              <w:t>Prepar</w:t>
            </w:r>
            <w:r w:rsidR="001C4469" w:rsidRPr="00447CD8">
              <w:rPr>
                <w:rStyle w:val="SemiBold"/>
              </w:rPr>
              <w:t>ing</w:t>
            </w:r>
            <w:r w:rsidRPr="00447CD8">
              <w:rPr>
                <w:rStyle w:val="SemiBold"/>
              </w:rPr>
              <w:t xml:space="preserve"> a portfolio</w:t>
            </w:r>
            <w:r w:rsidR="001C4469" w:rsidRPr="00447CD8">
              <w:rPr>
                <w:rStyle w:val="SemiBold"/>
              </w:rPr>
              <w:t xml:space="preserve"> of work</w:t>
            </w:r>
            <w:bookmarkEnd w:id="63"/>
            <w:bookmarkEnd w:id="64"/>
          </w:p>
        </w:tc>
      </w:tr>
      <w:tr w:rsidR="00A043CD" w:rsidRPr="00877A2F" w14:paraId="2D4B0AFD" w14:textId="77777777" w:rsidTr="002A469F">
        <w:trPr>
          <w:trHeight w:val="566"/>
        </w:trPr>
        <w:tc>
          <w:tcPr>
            <w:tcW w:w="1555" w:type="dxa"/>
            <w:vAlign w:val="center"/>
          </w:tcPr>
          <w:p w14:paraId="22B6D9BB" w14:textId="77EBB1B6" w:rsidR="00A043CD" w:rsidRPr="00877A2F" w:rsidRDefault="00A043CD" w:rsidP="002A469F">
            <w:pPr>
              <w:pStyle w:val="Table"/>
              <w:rPr>
                <w:lang w:val="en-GB"/>
              </w:rPr>
            </w:pPr>
            <w:r w:rsidRPr="00877A2F">
              <w:rPr>
                <w:lang w:val="en-GB"/>
              </w:rPr>
              <w:t xml:space="preserve">Study </w:t>
            </w:r>
            <w:r w:rsidR="00C4230B" w:rsidRPr="00877A2F">
              <w:rPr>
                <w:lang w:val="en-GB"/>
              </w:rPr>
              <w:t>mins</w:t>
            </w:r>
            <w:r w:rsidRPr="00877A2F">
              <w:rPr>
                <w:lang w:val="en-GB"/>
              </w:rPr>
              <w:t>:</w:t>
            </w:r>
          </w:p>
        </w:tc>
        <w:tc>
          <w:tcPr>
            <w:tcW w:w="7455" w:type="dxa"/>
            <w:vAlign w:val="center"/>
          </w:tcPr>
          <w:p w14:paraId="5BCB9CCB" w14:textId="6A97B332" w:rsidR="00A043CD" w:rsidRPr="00877A2F" w:rsidRDefault="00C4230B" w:rsidP="002A469F">
            <w:pPr>
              <w:pStyle w:val="Table"/>
              <w:rPr>
                <w:lang w:val="en-GB"/>
              </w:rPr>
            </w:pPr>
            <w:r w:rsidRPr="00877A2F">
              <w:rPr>
                <w:lang w:val="en-GB"/>
              </w:rPr>
              <w:t>30</w:t>
            </w:r>
          </w:p>
        </w:tc>
      </w:tr>
      <w:tr w:rsidR="00A043CD" w:rsidRPr="00877A2F" w14:paraId="4A115844" w14:textId="77777777" w:rsidTr="002A469F">
        <w:trPr>
          <w:trHeight w:val="836"/>
        </w:trPr>
        <w:tc>
          <w:tcPr>
            <w:tcW w:w="1555" w:type="dxa"/>
            <w:vAlign w:val="center"/>
          </w:tcPr>
          <w:p w14:paraId="32F14D53" w14:textId="77777777" w:rsidR="00A043CD" w:rsidRPr="00877A2F" w:rsidRDefault="00A043CD" w:rsidP="002A469F">
            <w:pPr>
              <w:pStyle w:val="Table"/>
              <w:rPr>
                <w:lang w:val="en-GB"/>
              </w:rPr>
            </w:pPr>
            <w:r w:rsidRPr="00877A2F">
              <w:rPr>
                <w:lang w:val="en-GB"/>
              </w:rPr>
              <w:t>Learning outcomes:</w:t>
            </w:r>
          </w:p>
        </w:tc>
        <w:tc>
          <w:tcPr>
            <w:tcW w:w="7455" w:type="dxa"/>
            <w:vAlign w:val="center"/>
          </w:tcPr>
          <w:p w14:paraId="7E368914" w14:textId="77777777" w:rsidR="00A043CD" w:rsidRDefault="00A043CD" w:rsidP="002A469F">
            <w:pPr>
              <w:pStyle w:val="Table"/>
              <w:rPr>
                <w:lang w:val="en-GB"/>
              </w:rPr>
            </w:pPr>
            <w:r w:rsidRPr="00877A2F">
              <w:rPr>
                <w:lang w:val="en-GB"/>
              </w:rPr>
              <w:t>Students should be able to:</w:t>
            </w:r>
          </w:p>
          <w:p w14:paraId="19CA090B" w14:textId="77777777" w:rsidR="00D94EB1" w:rsidRDefault="00D94EB1" w:rsidP="00F62042">
            <w:pPr>
              <w:pStyle w:val="Table"/>
              <w:numPr>
                <w:ilvl w:val="0"/>
                <w:numId w:val="32"/>
              </w:numPr>
              <w:rPr>
                <w:lang w:val="en-GB"/>
              </w:rPr>
            </w:pPr>
            <w:r>
              <w:rPr>
                <w:lang w:val="en-GB"/>
              </w:rPr>
              <w:t>Recognise the use of storytelling narrative in a portfolio of work;</w:t>
            </w:r>
          </w:p>
          <w:p w14:paraId="3368B644" w14:textId="56CE7D94" w:rsidR="00D94EB1" w:rsidRDefault="00D94EB1" w:rsidP="00F62042">
            <w:pPr>
              <w:pStyle w:val="Table"/>
              <w:numPr>
                <w:ilvl w:val="0"/>
                <w:numId w:val="32"/>
              </w:numPr>
              <w:rPr>
                <w:lang w:val="en-GB"/>
              </w:rPr>
            </w:pPr>
            <w:r>
              <w:rPr>
                <w:lang w:val="en-GB"/>
              </w:rPr>
              <w:t>Construct a showcase of work that demonstrates the breath depth and range of their emerging practice;</w:t>
            </w:r>
          </w:p>
          <w:p w14:paraId="6E303294" w14:textId="3BF7A2A2" w:rsidR="00D94EB1" w:rsidRPr="00877A2F" w:rsidRDefault="00D94EB1" w:rsidP="00F62042">
            <w:pPr>
              <w:pStyle w:val="Table"/>
              <w:numPr>
                <w:ilvl w:val="0"/>
                <w:numId w:val="32"/>
              </w:numPr>
              <w:rPr>
                <w:lang w:val="en-GB"/>
              </w:rPr>
            </w:pPr>
            <w:r>
              <w:rPr>
                <w:lang w:val="en-GB"/>
              </w:rPr>
              <w:t xml:space="preserve">Identify the importance of including sketches, </w:t>
            </w:r>
            <w:r w:rsidR="00F62042">
              <w:rPr>
                <w:lang w:val="en-GB"/>
              </w:rPr>
              <w:t>propitiatory</w:t>
            </w:r>
            <w:r>
              <w:rPr>
                <w:lang w:val="en-GB"/>
              </w:rPr>
              <w:t xml:space="preserve"> research, work in progress, annotations and iterat</w:t>
            </w:r>
            <w:r w:rsidR="00F62042">
              <w:rPr>
                <w:lang w:val="en-GB"/>
              </w:rPr>
              <w:t xml:space="preserve">ion examples </w:t>
            </w:r>
            <w:r>
              <w:rPr>
                <w:lang w:val="en-GB"/>
              </w:rPr>
              <w:t xml:space="preserve">to support the </w:t>
            </w:r>
            <w:r w:rsidR="00F62042">
              <w:rPr>
                <w:lang w:val="en-GB"/>
              </w:rPr>
              <w:t>narrative</w:t>
            </w:r>
            <w:r>
              <w:rPr>
                <w:lang w:val="en-GB"/>
              </w:rPr>
              <w:t xml:space="preserve"> of the portfolio’s final outcomes.</w:t>
            </w:r>
          </w:p>
        </w:tc>
      </w:tr>
      <w:tr w:rsidR="00A043CD" w:rsidRPr="00877A2F" w14:paraId="721D5E25" w14:textId="77777777" w:rsidTr="0048789E">
        <w:trPr>
          <w:trHeight w:val="3981"/>
        </w:trPr>
        <w:tc>
          <w:tcPr>
            <w:tcW w:w="1555" w:type="dxa"/>
            <w:vAlign w:val="center"/>
          </w:tcPr>
          <w:p w14:paraId="16741653" w14:textId="77777777" w:rsidR="00A043CD" w:rsidRPr="00877A2F" w:rsidRDefault="00A043CD" w:rsidP="002A469F">
            <w:pPr>
              <w:pStyle w:val="Table"/>
              <w:rPr>
                <w:lang w:val="en-GB"/>
              </w:rPr>
            </w:pPr>
            <w:r w:rsidRPr="00877A2F">
              <w:rPr>
                <w:lang w:val="en-GB"/>
              </w:rPr>
              <w:t>Description:</w:t>
            </w:r>
          </w:p>
        </w:tc>
        <w:tc>
          <w:tcPr>
            <w:tcW w:w="7455" w:type="dxa"/>
            <w:vAlign w:val="center"/>
          </w:tcPr>
          <w:p w14:paraId="3170E84F" w14:textId="3D59694A" w:rsidR="00A043CD" w:rsidRDefault="0032212C" w:rsidP="002A469F">
            <w:pPr>
              <w:pStyle w:val="Table"/>
              <w:rPr>
                <w:lang w:val="en-GB"/>
              </w:rPr>
            </w:pPr>
            <w:r>
              <w:rPr>
                <w:lang w:val="en-GB"/>
              </w:rPr>
              <w:t xml:space="preserve">This unit will develop student criticality for their portfolio as a ‘calling card’ to higher education applications; this includes a strong emphasis on the continuing practice of working iteratively within a sketchbook/journal. Students will consider the breadth, depth and range of </w:t>
            </w:r>
            <w:r w:rsidR="0048789E">
              <w:rPr>
                <w:lang w:val="en-GB"/>
              </w:rPr>
              <w:t>their</w:t>
            </w:r>
            <w:r>
              <w:rPr>
                <w:lang w:val="en-GB"/>
              </w:rPr>
              <w:t xml:space="preserve"> </w:t>
            </w:r>
            <w:r w:rsidR="0048789E">
              <w:rPr>
                <w:lang w:val="en-GB"/>
              </w:rPr>
              <w:t>work</w:t>
            </w:r>
            <w:r>
              <w:rPr>
                <w:lang w:val="en-GB"/>
              </w:rPr>
              <w:t xml:space="preserve">; and then synthesise this into a compelling </w:t>
            </w:r>
            <w:r w:rsidR="0048789E">
              <w:rPr>
                <w:lang w:val="en-GB"/>
              </w:rPr>
              <w:t xml:space="preserve">portfolio </w:t>
            </w:r>
            <w:r>
              <w:rPr>
                <w:lang w:val="en-GB"/>
              </w:rPr>
              <w:t>narrative to resonate with its intended de</w:t>
            </w:r>
            <w:r w:rsidR="0048789E">
              <w:rPr>
                <w:lang w:val="en-GB"/>
              </w:rPr>
              <w:t>s</w:t>
            </w:r>
            <w:r>
              <w:rPr>
                <w:lang w:val="en-GB"/>
              </w:rPr>
              <w:t xml:space="preserve">ign audience eg, a higher </w:t>
            </w:r>
            <w:r w:rsidR="0048789E">
              <w:rPr>
                <w:lang w:val="en-GB"/>
              </w:rPr>
              <w:t>education</w:t>
            </w:r>
            <w:r>
              <w:rPr>
                <w:lang w:val="en-GB"/>
              </w:rPr>
              <w:t xml:space="preserve"> </w:t>
            </w:r>
            <w:r w:rsidR="0048789E">
              <w:rPr>
                <w:lang w:val="en-GB"/>
              </w:rPr>
              <w:t>admissions</w:t>
            </w:r>
            <w:r>
              <w:rPr>
                <w:lang w:val="en-GB"/>
              </w:rPr>
              <w:t xml:space="preserve"> panel.</w:t>
            </w:r>
          </w:p>
          <w:p w14:paraId="5E9860CD" w14:textId="77777777" w:rsidR="0032212C" w:rsidRDefault="0032212C" w:rsidP="002A469F">
            <w:pPr>
              <w:pStyle w:val="Table"/>
              <w:rPr>
                <w:lang w:val="en-GB"/>
              </w:rPr>
            </w:pPr>
          </w:p>
          <w:p w14:paraId="7E893E06" w14:textId="15D1A305" w:rsidR="0032212C" w:rsidRPr="00877A2F" w:rsidRDefault="0048789E" w:rsidP="002A469F">
            <w:pPr>
              <w:pStyle w:val="Table"/>
              <w:rPr>
                <w:lang w:val="en-GB"/>
              </w:rPr>
            </w:pPr>
            <w:r>
              <w:rPr>
                <w:lang w:val="en-GB"/>
              </w:rPr>
              <w:t>Importance</w:t>
            </w:r>
            <w:r w:rsidR="0032212C">
              <w:rPr>
                <w:lang w:val="en-GB"/>
              </w:rPr>
              <w:t xml:space="preserve"> </w:t>
            </w:r>
            <w:r>
              <w:rPr>
                <w:lang w:val="en-GB"/>
              </w:rPr>
              <w:t xml:space="preserve">is given to </w:t>
            </w:r>
            <w:r w:rsidR="0032212C">
              <w:rPr>
                <w:lang w:val="en-GB"/>
              </w:rPr>
              <w:t xml:space="preserve">expressing final outcomes derived from successes and </w:t>
            </w:r>
            <w:r>
              <w:rPr>
                <w:lang w:val="en-GB"/>
              </w:rPr>
              <w:t>failures</w:t>
            </w:r>
            <w:r w:rsidR="0032212C">
              <w:rPr>
                <w:lang w:val="en-GB"/>
              </w:rPr>
              <w:t xml:space="preserve"> as work in progress iterations</w:t>
            </w:r>
            <w:r>
              <w:rPr>
                <w:lang w:val="en-GB"/>
              </w:rPr>
              <w:t xml:space="preserve"> and n</w:t>
            </w:r>
            <w:r w:rsidR="0032212C">
              <w:rPr>
                <w:lang w:val="en-GB"/>
              </w:rPr>
              <w:t xml:space="preserve">ot just </w:t>
            </w:r>
            <w:r>
              <w:rPr>
                <w:lang w:val="en-GB"/>
              </w:rPr>
              <w:t>‘</w:t>
            </w:r>
            <w:r w:rsidR="0032212C">
              <w:rPr>
                <w:lang w:val="en-GB"/>
              </w:rPr>
              <w:t>show and tell</w:t>
            </w:r>
            <w:r>
              <w:rPr>
                <w:lang w:val="en-GB"/>
              </w:rPr>
              <w:t>’</w:t>
            </w:r>
            <w:r w:rsidR="0032212C">
              <w:rPr>
                <w:lang w:val="en-GB"/>
              </w:rPr>
              <w:t xml:space="preserve"> of the </w:t>
            </w:r>
            <w:r>
              <w:rPr>
                <w:lang w:val="en-GB"/>
              </w:rPr>
              <w:t>final outcomes. Better</w:t>
            </w:r>
            <w:r w:rsidR="0032212C">
              <w:rPr>
                <w:lang w:val="en-GB"/>
              </w:rPr>
              <w:t xml:space="preserve"> to have a </w:t>
            </w:r>
            <w:r>
              <w:rPr>
                <w:lang w:val="en-GB"/>
              </w:rPr>
              <w:t>constructive</w:t>
            </w:r>
            <w:r w:rsidR="0032212C">
              <w:rPr>
                <w:lang w:val="en-GB"/>
              </w:rPr>
              <w:t xml:space="preserve"> body of work in a low fidelity showcase, than a highly polished selection of work </w:t>
            </w:r>
            <w:r>
              <w:rPr>
                <w:lang w:val="en-GB"/>
              </w:rPr>
              <w:t>without</w:t>
            </w:r>
            <w:r w:rsidR="0032212C">
              <w:rPr>
                <w:lang w:val="en-GB"/>
              </w:rPr>
              <w:t xml:space="preserve"> an</w:t>
            </w:r>
            <w:r>
              <w:rPr>
                <w:lang w:val="en-GB"/>
              </w:rPr>
              <w:t>y</w:t>
            </w:r>
            <w:r w:rsidR="0032212C">
              <w:rPr>
                <w:lang w:val="en-GB"/>
              </w:rPr>
              <w:t xml:space="preserve"> </w:t>
            </w:r>
            <w:r>
              <w:rPr>
                <w:lang w:val="en-GB"/>
              </w:rPr>
              <w:t>proprietary</w:t>
            </w:r>
            <w:r w:rsidR="0032212C">
              <w:rPr>
                <w:lang w:val="en-GB"/>
              </w:rPr>
              <w:t xml:space="preserve"> evidence of how the final outcome was achieved. Less style, m</w:t>
            </w:r>
            <w:r>
              <w:rPr>
                <w:lang w:val="en-GB"/>
              </w:rPr>
              <w:t>o</w:t>
            </w:r>
            <w:r w:rsidR="0032212C">
              <w:rPr>
                <w:lang w:val="en-GB"/>
              </w:rPr>
              <w:t xml:space="preserve">re substance is the backbone of a </w:t>
            </w:r>
            <w:r>
              <w:rPr>
                <w:lang w:val="en-GB"/>
              </w:rPr>
              <w:t>successful</w:t>
            </w:r>
            <w:r w:rsidR="0032212C">
              <w:rPr>
                <w:lang w:val="en-GB"/>
              </w:rPr>
              <w:t xml:space="preserve"> portfolio narrative.</w:t>
            </w:r>
          </w:p>
        </w:tc>
      </w:tr>
      <w:tr w:rsidR="00A043CD" w:rsidRPr="00877A2F" w14:paraId="75D8ACD2" w14:textId="77777777" w:rsidTr="002A469F">
        <w:trPr>
          <w:trHeight w:val="1126"/>
        </w:trPr>
        <w:tc>
          <w:tcPr>
            <w:tcW w:w="1555" w:type="dxa"/>
            <w:vAlign w:val="center"/>
          </w:tcPr>
          <w:p w14:paraId="6BB195EB" w14:textId="77777777" w:rsidR="00A043CD" w:rsidRPr="00877A2F" w:rsidRDefault="00A043CD" w:rsidP="002A469F">
            <w:pPr>
              <w:pStyle w:val="Table"/>
              <w:rPr>
                <w:lang w:val="en-GB"/>
              </w:rPr>
            </w:pPr>
            <w:r w:rsidRPr="00877A2F">
              <w:rPr>
                <w:lang w:val="en-GB"/>
              </w:rPr>
              <w:t>Teaching and learning delivery:</w:t>
            </w:r>
          </w:p>
        </w:tc>
        <w:tc>
          <w:tcPr>
            <w:tcW w:w="7455" w:type="dxa"/>
            <w:vAlign w:val="center"/>
          </w:tcPr>
          <w:p w14:paraId="0960F3E4" w14:textId="77777777" w:rsidR="000F2F7F" w:rsidRPr="000F2F7F" w:rsidRDefault="000F2F7F" w:rsidP="000F2F7F">
            <w:pPr>
              <w:pStyle w:val="Table"/>
              <w:rPr>
                <w:lang w:val="en-GB"/>
              </w:rPr>
            </w:pPr>
            <w:r w:rsidRPr="000F2F7F">
              <w:rPr>
                <w:lang w:val="en-GB"/>
              </w:rPr>
              <w:t>This unit will comprise of:</w:t>
            </w:r>
          </w:p>
          <w:p w14:paraId="67792CA5" w14:textId="58343752" w:rsidR="000F2F7F" w:rsidRPr="000F2F7F" w:rsidRDefault="000F2F7F" w:rsidP="00865746">
            <w:pPr>
              <w:pStyle w:val="Table"/>
              <w:numPr>
                <w:ilvl w:val="0"/>
                <w:numId w:val="5"/>
              </w:numPr>
              <w:rPr>
                <w:lang w:val="en-GB"/>
              </w:rPr>
            </w:pPr>
            <w:r w:rsidRPr="000F2F7F">
              <w:rPr>
                <w:lang w:val="en-GB"/>
              </w:rPr>
              <w:t>Theory seminar</w:t>
            </w:r>
            <w:r w:rsidRPr="00877A2F">
              <w:rPr>
                <w:lang w:val="en-GB"/>
              </w:rPr>
              <w:t xml:space="preserve"> on storytelling through a portfolio</w:t>
            </w:r>
            <w:r w:rsidRPr="000F2F7F">
              <w:rPr>
                <w:lang w:val="en-GB"/>
              </w:rPr>
              <w:t>;</w:t>
            </w:r>
          </w:p>
          <w:p w14:paraId="2EB2A656" w14:textId="557AAEBC" w:rsidR="000F2F7F" w:rsidRPr="000F2F7F" w:rsidRDefault="000F2F7F" w:rsidP="00865746">
            <w:pPr>
              <w:pStyle w:val="Table"/>
              <w:numPr>
                <w:ilvl w:val="0"/>
                <w:numId w:val="5"/>
              </w:numPr>
              <w:rPr>
                <w:lang w:val="en-GB"/>
              </w:rPr>
            </w:pPr>
            <w:r w:rsidRPr="000F2F7F">
              <w:rPr>
                <w:lang w:val="en-GB"/>
              </w:rPr>
              <w:t>Case study analysis</w:t>
            </w:r>
            <w:r w:rsidR="00B156E9">
              <w:rPr>
                <w:lang w:val="en-GB"/>
              </w:rPr>
              <w:t xml:space="preserve"> of a typical portfolio</w:t>
            </w:r>
            <w:r w:rsidRPr="000F2F7F">
              <w:rPr>
                <w:lang w:val="en-GB"/>
              </w:rPr>
              <w:t>;</w:t>
            </w:r>
          </w:p>
          <w:p w14:paraId="16D1488B" w14:textId="52AAC356" w:rsidR="00A043CD" w:rsidRPr="00877A2F" w:rsidRDefault="000F2F7F" w:rsidP="00865746">
            <w:pPr>
              <w:pStyle w:val="Table"/>
              <w:numPr>
                <w:ilvl w:val="0"/>
                <w:numId w:val="5"/>
              </w:numPr>
              <w:rPr>
                <w:lang w:val="en-GB"/>
              </w:rPr>
            </w:pPr>
            <w:r w:rsidRPr="00877A2F">
              <w:rPr>
                <w:lang w:val="en-GB"/>
              </w:rPr>
              <w:t>Self-directed study on</w:t>
            </w:r>
            <w:r w:rsidR="00B156E9">
              <w:rPr>
                <w:lang w:val="en-GB"/>
              </w:rPr>
              <w:t xml:space="preserve"> portfolio preparation.</w:t>
            </w:r>
          </w:p>
        </w:tc>
      </w:tr>
      <w:tr w:rsidR="00A043CD" w:rsidRPr="00877A2F" w14:paraId="18990AF3" w14:textId="77777777" w:rsidTr="002A469F">
        <w:trPr>
          <w:trHeight w:val="529"/>
        </w:trPr>
        <w:tc>
          <w:tcPr>
            <w:tcW w:w="1555" w:type="dxa"/>
            <w:vAlign w:val="center"/>
          </w:tcPr>
          <w:p w14:paraId="146AFA90" w14:textId="77777777" w:rsidR="00A043CD" w:rsidRPr="00877A2F" w:rsidRDefault="00A043CD" w:rsidP="002A469F">
            <w:pPr>
              <w:pStyle w:val="Table"/>
              <w:rPr>
                <w:lang w:val="en-GB"/>
              </w:rPr>
            </w:pPr>
            <w:r w:rsidRPr="00877A2F">
              <w:rPr>
                <w:lang w:val="en-GB"/>
              </w:rPr>
              <w:t>Assessment:</w:t>
            </w:r>
          </w:p>
        </w:tc>
        <w:tc>
          <w:tcPr>
            <w:tcW w:w="7455" w:type="dxa"/>
            <w:vAlign w:val="center"/>
          </w:tcPr>
          <w:p w14:paraId="671B2CF8" w14:textId="4D7DF46E" w:rsidR="00A043CD" w:rsidRPr="00877A2F" w:rsidRDefault="006C7A2D" w:rsidP="002A469F">
            <w:pPr>
              <w:pStyle w:val="Table"/>
              <w:rPr>
                <w:lang w:val="en-GB"/>
              </w:rPr>
            </w:pPr>
            <w:r>
              <w:rPr>
                <w:lang w:val="en-GB"/>
              </w:rPr>
              <w:t xml:space="preserve">Storyboard of Student portfolio of work as a low fidelity sketch in sketchbook/journal </w:t>
            </w:r>
            <w:r w:rsidRPr="00563A22">
              <w:rPr>
                <w:lang w:val="en-GB"/>
              </w:rPr>
              <w:t>published to learning platform/Padlet.</w:t>
            </w:r>
          </w:p>
        </w:tc>
      </w:tr>
    </w:tbl>
    <w:p w14:paraId="4B03B582" w14:textId="3789359A" w:rsidR="00016975" w:rsidRPr="00877A2F" w:rsidRDefault="00016975" w:rsidP="00E210CB">
      <w:pPr>
        <w:rPr>
          <w:lang w:val="en-GB"/>
        </w:rPr>
      </w:pPr>
    </w:p>
    <w:p w14:paraId="25DA2951" w14:textId="77777777" w:rsidR="00016975" w:rsidRPr="00877A2F" w:rsidRDefault="00016975">
      <w:pPr>
        <w:rPr>
          <w:lang w:val="en-GB"/>
        </w:rPr>
      </w:pPr>
      <w:r w:rsidRPr="00877A2F">
        <w:rPr>
          <w:lang w:val="en-GB"/>
        </w:rPr>
        <w:br w:type="page"/>
      </w:r>
    </w:p>
    <w:tbl>
      <w:tblPr>
        <w:tblStyle w:val="TableGrid"/>
        <w:tblW w:w="0" w:type="auto"/>
        <w:tblLook w:val="04A0" w:firstRow="1" w:lastRow="0" w:firstColumn="1" w:lastColumn="0" w:noHBand="0" w:noVBand="1"/>
      </w:tblPr>
      <w:tblGrid>
        <w:gridCol w:w="1555"/>
        <w:gridCol w:w="7455"/>
      </w:tblGrid>
      <w:tr w:rsidR="00016975" w:rsidRPr="00877A2F" w14:paraId="12E54EBA" w14:textId="77777777" w:rsidTr="002A469F">
        <w:trPr>
          <w:trHeight w:val="502"/>
        </w:trPr>
        <w:tc>
          <w:tcPr>
            <w:tcW w:w="1555" w:type="dxa"/>
            <w:vAlign w:val="center"/>
          </w:tcPr>
          <w:p w14:paraId="3D6FD022" w14:textId="77777777" w:rsidR="00016975" w:rsidRPr="00877A2F" w:rsidRDefault="00016975" w:rsidP="002A469F">
            <w:pPr>
              <w:pStyle w:val="Table"/>
              <w:rPr>
                <w:lang w:val="en-GB"/>
              </w:rPr>
            </w:pPr>
            <w:r w:rsidRPr="00877A2F">
              <w:rPr>
                <w:lang w:val="en-GB"/>
              </w:rPr>
              <w:lastRenderedPageBreak/>
              <w:t>Unit code:</w:t>
            </w:r>
          </w:p>
        </w:tc>
        <w:tc>
          <w:tcPr>
            <w:tcW w:w="7455" w:type="dxa"/>
            <w:vAlign w:val="center"/>
          </w:tcPr>
          <w:p w14:paraId="05907BAD" w14:textId="466849E9" w:rsidR="00016975" w:rsidRPr="00877A2F" w:rsidRDefault="00D762C1" w:rsidP="00437C95">
            <w:pPr>
              <w:pStyle w:val="Heading2"/>
              <w:rPr>
                <w:lang w:val="en-GB"/>
              </w:rPr>
            </w:pPr>
            <w:bookmarkStart w:id="65" w:name="_Toc63776965"/>
            <w:r w:rsidRPr="00877A2F">
              <w:rPr>
                <w:lang w:val="en-GB"/>
              </w:rPr>
              <w:t>MPD</w:t>
            </w:r>
            <w:r w:rsidR="001A59E4" w:rsidRPr="00877A2F">
              <w:rPr>
                <w:lang w:val="en-GB"/>
              </w:rPr>
              <w:t>-T2-IE-SM1</w:t>
            </w:r>
            <w:bookmarkEnd w:id="65"/>
          </w:p>
        </w:tc>
      </w:tr>
      <w:tr w:rsidR="00016975" w:rsidRPr="00877A2F" w14:paraId="05A71E9B" w14:textId="77777777" w:rsidTr="002A469F">
        <w:trPr>
          <w:trHeight w:val="407"/>
        </w:trPr>
        <w:tc>
          <w:tcPr>
            <w:tcW w:w="1555" w:type="dxa"/>
            <w:vAlign w:val="center"/>
          </w:tcPr>
          <w:p w14:paraId="0209F5DD" w14:textId="77777777" w:rsidR="00016975" w:rsidRPr="00877A2F" w:rsidRDefault="00016975" w:rsidP="002A469F">
            <w:pPr>
              <w:pStyle w:val="Table"/>
              <w:rPr>
                <w:lang w:val="en-GB"/>
              </w:rPr>
            </w:pPr>
            <w:r w:rsidRPr="00877A2F">
              <w:rPr>
                <w:lang w:val="en-GB"/>
              </w:rPr>
              <w:t>Unit title:</w:t>
            </w:r>
          </w:p>
        </w:tc>
        <w:tc>
          <w:tcPr>
            <w:tcW w:w="7455" w:type="dxa"/>
            <w:vAlign w:val="center"/>
          </w:tcPr>
          <w:p w14:paraId="5329CCEA" w14:textId="0B99200D" w:rsidR="00016975" w:rsidRPr="00447CD8" w:rsidRDefault="008472ED" w:rsidP="00165E4D">
            <w:pPr>
              <w:pStyle w:val="Heading3"/>
              <w:rPr>
                <w:rStyle w:val="SemiBold"/>
              </w:rPr>
            </w:pPr>
            <w:bookmarkStart w:id="66" w:name="_Toc63776966"/>
            <w:bookmarkStart w:id="67" w:name="_Toc64899882"/>
            <w:r w:rsidRPr="00447CD8">
              <w:rPr>
                <w:rStyle w:val="SemiBold"/>
              </w:rPr>
              <w:t xml:space="preserve">Creative </w:t>
            </w:r>
            <w:r w:rsidR="00BD7DB7" w:rsidRPr="00447CD8">
              <w:rPr>
                <w:rStyle w:val="SemiBold"/>
              </w:rPr>
              <w:t>i</w:t>
            </w:r>
            <w:r w:rsidRPr="00447CD8">
              <w:rPr>
                <w:rStyle w:val="SemiBold"/>
              </w:rPr>
              <w:t>ndustry pathways</w:t>
            </w:r>
            <w:bookmarkEnd w:id="66"/>
            <w:bookmarkEnd w:id="67"/>
          </w:p>
        </w:tc>
      </w:tr>
      <w:tr w:rsidR="00016975" w:rsidRPr="00877A2F" w14:paraId="149532A0" w14:textId="77777777" w:rsidTr="002A469F">
        <w:trPr>
          <w:trHeight w:val="566"/>
        </w:trPr>
        <w:tc>
          <w:tcPr>
            <w:tcW w:w="1555" w:type="dxa"/>
            <w:vAlign w:val="center"/>
          </w:tcPr>
          <w:p w14:paraId="774DD282" w14:textId="15137852" w:rsidR="00016975" w:rsidRPr="00877A2F" w:rsidRDefault="00016975" w:rsidP="002A469F">
            <w:pPr>
              <w:pStyle w:val="Table"/>
              <w:rPr>
                <w:lang w:val="en-GB"/>
              </w:rPr>
            </w:pPr>
            <w:r w:rsidRPr="00877A2F">
              <w:rPr>
                <w:lang w:val="en-GB"/>
              </w:rPr>
              <w:t xml:space="preserve">Study </w:t>
            </w:r>
            <w:r w:rsidR="008472ED" w:rsidRPr="00877A2F">
              <w:rPr>
                <w:lang w:val="en-GB"/>
              </w:rPr>
              <w:t>mins</w:t>
            </w:r>
            <w:r w:rsidRPr="00877A2F">
              <w:rPr>
                <w:lang w:val="en-GB"/>
              </w:rPr>
              <w:t>:</w:t>
            </w:r>
          </w:p>
        </w:tc>
        <w:tc>
          <w:tcPr>
            <w:tcW w:w="7455" w:type="dxa"/>
            <w:vAlign w:val="center"/>
          </w:tcPr>
          <w:p w14:paraId="7F91B9E3" w14:textId="6417BFD1" w:rsidR="00016975" w:rsidRPr="00877A2F" w:rsidRDefault="007D3C14" w:rsidP="002A469F">
            <w:pPr>
              <w:pStyle w:val="Table"/>
              <w:rPr>
                <w:lang w:val="en-GB"/>
              </w:rPr>
            </w:pPr>
            <w:r w:rsidRPr="00877A2F">
              <w:rPr>
                <w:lang w:val="en-GB"/>
              </w:rPr>
              <w:t>1</w:t>
            </w:r>
            <w:r w:rsidR="00016975" w:rsidRPr="00877A2F">
              <w:rPr>
                <w:lang w:val="en-GB"/>
              </w:rPr>
              <w:t>5</w:t>
            </w:r>
          </w:p>
        </w:tc>
      </w:tr>
      <w:tr w:rsidR="00016975" w:rsidRPr="00877A2F" w14:paraId="1656EAC6" w14:textId="77777777" w:rsidTr="00976002">
        <w:trPr>
          <w:trHeight w:val="1728"/>
        </w:trPr>
        <w:tc>
          <w:tcPr>
            <w:tcW w:w="1555" w:type="dxa"/>
            <w:vAlign w:val="center"/>
          </w:tcPr>
          <w:p w14:paraId="3AC3F306" w14:textId="77777777" w:rsidR="00016975" w:rsidRPr="00877A2F" w:rsidRDefault="00016975" w:rsidP="002A469F">
            <w:pPr>
              <w:pStyle w:val="Table"/>
              <w:rPr>
                <w:lang w:val="en-GB"/>
              </w:rPr>
            </w:pPr>
            <w:r w:rsidRPr="00877A2F">
              <w:rPr>
                <w:lang w:val="en-GB"/>
              </w:rPr>
              <w:t>Learning outcomes:</w:t>
            </w:r>
          </w:p>
        </w:tc>
        <w:tc>
          <w:tcPr>
            <w:tcW w:w="7455" w:type="dxa"/>
            <w:vAlign w:val="center"/>
          </w:tcPr>
          <w:p w14:paraId="701E9CD0" w14:textId="77777777" w:rsidR="00016975" w:rsidRDefault="00016975" w:rsidP="002A469F">
            <w:pPr>
              <w:pStyle w:val="Table"/>
              <w:rPr>
                <w:lang w:val="en-GB"/>
              </w:rPr>
            </w:pPr>
            <w:r w:rsidRPr="00877A2F">
              <w:rPr>
                <w:lang w:val="en-GB"/>
              </w:rPr>
              <w:t>Students should be able to:</w:t>
            </w:r>
          </w:p>
          <w:p w14:paraId="2A1DBC97" w14:textId="77777777" w:rsidR="00976002" w:rsidRDefault="00976002" w:rsidP="00976002">
            <w:pPr>
              <w:pStyle w:val="Table"/>
              <w:numPr>
                <w:ilvl w:val="0"/>
                <w:numId w:val="33"/>
              </w:numPr>
              <w:rPr>
                <w:lang w:val="en-GB"/>
              </w:rPr>
            </w:pPr>
            <w:r>
              <w:rPr>
                <w:lang w:val="en-GB"/>
              </w:rPr>
              <w:t>Recognise the different types of product and service businesses that contribute to the creative industries;</w:t>
            </w:r>
          </w:p>
          <w:p w14:paraId="2273D863" w14:textId="77777777" w:rsidR="00976002" w:rsidRDefault="00976002" w:rsidP="00976002">
            <w:pPr>
              <w:pStyle w:val="Table"/>
              <w:numPr>
                <w:ilvl w:val="0"/>
                <w:numId w:val="33"/>
              </w:numPr>
              <w:rPr>
                <w:lang w:val="en-GB"/>
              </w:rPr>
            </w:pPr>
            <w:r>
              <w:rPr>
                <w:lang w:val="en-GB"/>
              </w:rPr>
              <w:t>Describe what the creative industries do;</w:t>
            </w:r>
          </w:p>
          <w:p w14:paraId="0A4F114A" w14:textId="6FE021E2" w:rsidR="00976002" w:rsidRPr="00877A2F" w:rsidRDefault="00976002" w:rsidP="00976002">
            <w:pPr>
              <w:pStyle w:val="Table"/>
              <w:numPr>
                <w:ilvl w:val="0"/>
                <w:numId w:val="33"/>
              </w:numPr>
              <w:rPr>
                <w:lang w:val="en-GB"/>
              </w:rPr>
            </w:pPr>
            <w:r>
              <w:rPr>
                <w:lang w:val="en-GB"/>
              </w:rPr>
              <w:t>Evaluate which of the creative industry currently resonates with them.</w:t>
            </w:r>
          </w:p>
        </w:tc>
      </w:tr>
      <w:tr w:rsidR="00016975" w:rsidRPr="00877A2F" w14:paraId="3DDF4E55" w14:textId="77777777" w:rsidTr="00C751C9">
        <w:trPr>
          <w:trHeight w:val="2829"/>
        </w:trPr>
        <w:tc>
          <w:tcPr>
            <w:tcW w:w="1555" w:type="dxa"/>
            <w:vAlign w:val="center"/>
          </w:tcPr>
          <w:p w14:paraId="1F796BD3" w14:textId="77777777" w:rsidR="00016975" w:rsidRPr="00877A2F" w:rsidRDefault="00016975" w:rsidP="002A469F">
            <w:pPr>
              <w:pStyle w:val="Table"/>
              <w:rPr>
                <w:lang w:val="en-GB"/>
              </w:rPr>
            </w:pPr>
            <w:r w:rsidRPr="00877A2F">
              <w:rPr>
                <w:lang w:val="en-GB"/>
              </w:rPr>
              <w:t>Description:</w:t>
            </w:r>
          </w:p>
        </w:tc>
        <w:tc>
          <w:tcPr>
            <w:tcW w:w="7455" w:type="dxa"/>
            <w:vAlign w:val="center"/>
          </w:tcPr>
          <w:p w14:paraId="102A327B" w14:textId="708DD054" w:rsidR="00016975" w:rsidRPr="00877A2F" w:rsidRDefault="00C751C9" w:rsidP="002A469F">
            <w:pPr>
              <w:pStyle w:val="Table"/>
              <w:rPr>
                <w:lang w:val="en-GB"/>
              </w:rPr>
            </w:pPr>
            <w:r>
              <w:rPr>
                <w:lang w:val="en-GB"/>
              </w:rPr>
              <w:t>This unit looks at the professional practice of design and it’s contribution to the economy unpacking what these companies are how they make money and what they do. What are the differences between an advertising agency and a design practice? Or a gaming development company and a motion graphics agency? A multinational agency and a boutique one? This gives the student a roadmap towards careers after higher education and offers an insight into one of the leading design practices in Bangkok.</w:t>
            </w:r>
          </w:p>
        </w:tc>
      </w:tr>
      <w:tr w:rsidR="00016975" w:rsidRPr="00877A2F" w14:paraId="1079D649" w14:textId="77777777" w:rsidTr="00C751C9">
        <w:trPr>
          <w:trHeight w:val="1978"/>
        </w:trPr>
        <w:tc>
          <w:tcPr>
            <w:tcW w:w="1555" w:type="dxa"/>
            <w:vAlign w:val="center"/>
          </w:tcPr>
          <w:p w14:paraId="3ACCEED1" w14:textId="77777777" w:rsidR="00016975" w:rsidRPr="00877A2F" w:rsidRDefault="00016975" w:rsidP="002A469F">
            <w:pPr>
              <w:pStyle w:val="Table"/>
              <w:rPr>
                <w:lang w:val="en-GB"/>
              </w:rPr>
            </w:pPr>
            <w:r w:rsidRPr="00877A2F">
              <w:rPr>
                <w:lang w:val="en-GB"/>
              </w:rPr>
              <w:t>Teaching and learning delivery:</w:t>
            </w:r>
          </w:p>
        </w:tc>
        <w:tc>
          <w:tcPr>
            <w:tcW w:w="7455" w:type="dxa"/>
            <w:vAlign w:val="center"/>
          </w:tcPr>
          <w:p w14:paraId="27C53CCB" w14:textId="77777777" w:rsidR="000C020B" w:rsidRPr="000C020B" w:rsidRDefault="000C020B" w:rsidP="000C020B">
            <w:pPr>
              <w:pStyle w:val="Table"/>
              <w:rPr>
                <w:lang w:val="en-GB"/>
              </w:rPr>
            </w:pPr>
            <w:r w:rsidRPr="000C020B">
              <w:rPr>
                <w:lang w:val="en-GB"/>
              </w:rPr>
              <w:t>This unit will comprise of:</w:t>
            </w:r>
          </w:p>
          <w:p w14:paraId="54B9F184" w14:textId="02A3F507" w:rsidR="000C020B" w:rsidRPr="000C020B" w:rsidRDefault="00605D8A" w:rsidP="00865746">
            <w:pPr>
              <w:pStyle w:val="Table"/>
              <w:numPr>
                <w:ilvl w:val="0"/>
                <w:numId w:val="6"/>
              </w:numPr>
              <w:rPr>
                <w:lang w:val="en-GB"/>
              </w:rPr>
            </w:pPr>
            <w:r>
              <w:rPr>
                <w:lang w:val="en-GB"/>
              </w:rPr>
              <w:t>Micro t</w:t>
            </w:r>
            <w:r w:rsidR="000C020B" w:rsidRPr="000C020B">
              <w:rPr>
                <w:lang w:val="en-GB"/>
              </w:rPr>
              <w:t>heory seminar on</w:t>
            </w:r>
            <w:r>
              <w:rPr>
                <w:lang w:val="en-GB"/>
              </w:rPr>
              <w:t xml:space="preserve"> the creative industries in South-East Asia, what they do and who their customers are</w:t>
            </w:r>
            <w:r w:rsidR="000C020B" w:rsidRPr="000C020B">
              <w:rPr>
                <w:lang w:val="en-GB"/>
              </w:rPr>
              <w:t>;</w:t>
            </w:r>
          </w:p>
          <w:p w14:paraId="7C733083" w14:textId="5B8DAAA3" w:rsidR="000C020B" w:rsidRPr="000C020B" w:rsidRDefault="000C020B" w:rsidP="00865746">
            <w:pPr>
              <w:pStyle w:val="Table"/>
              <w:numPr>
                <w:ilvl w:val="0"/>
                <w:numId w:val="6"/>
              </w:numPr>
              <w:rPr>
                <w:lang w:val="en-GB"/>
              </w:rPr>
            </w:pPr>
            <w:r w:rsidRPr="000C020B">
              <w:rPr>
                <w:lang w:val="en-GB"/>
              </w:rPr>
              <w:t>Workshop on</w:t>
            </w:r>
            <w:r w:rsidR="00605D8A">
              <w:rPr>
                <w:lang w:val="en-GB"/>
              </w:rPr>
              <w:t xml:space="preserve"> case study of a leading design practice in Bangkok</w:t>
            </w:r>
            <w:r w:rsidRPr="000C020B">
              <w:rPr>
                <w:lang w:val="en-GB"/>
              </w:rPr>
              <w:t>;</w:t>
            </w:r>
          </w:p>
          <w:p w14:paraId="62F29CE5" w14:textId="330B556B" w:rsidR="00016975" w:rsidRPr="00877A2F" w:rsidRDefault="000C020B" w:rsidP="00865746">
            <w:pPr>
              <w:pStyle w:val="Table"/>
              <w:numPr>
                <w:ilvl w:val="0"/>
                <w:numId w:val="6"/>
              </w:numPr>
              <w:rPr>
                <w:lang w:val="en-GB"/>
              </w:rPr>
            </w:pPr>
            <w:r w:rsidRPr="00877A2F">
              <w:rPr>
                <w:lang w:val="en-GB"/>
              </w:rPr>
              <w:t>Intensive self-directed project</w:t>
            </w:r>
            <w:r w:rsidR="00605D8A">
              <w:rPr>
                <w:lang w:val="en-GB"/>
              </w:rPr>
              <w:t xml:space="preserve"> to expand the students’ PDP</w:t>
            </w:r>
            <w:r w:rsidRPr="00877A2F">
              <w:rPr>
                <w:lang w:val="en-GB"/>
              </w:rPr>
              <w:t>.</w:t>
            </w:r>
          </w:p>
        </w:tc>
      </w:tr>
      <w:tr w:rsidR="00016975" w:rsidRPr="00877A2F" w14:paraId="53298CBA" w14:textId="77777777" w:rsidTr="00C751C9">
        <w:trPr>
          <w:trHeight w:val="1506"/>
        </w:trPr>
        <w:tc>
          <w:tcPr>
            <w:tcW w:w="1555" w:type="dxa"/>
            <w:vAlign w:val="center"/>
          </w:tcPr>
          <w:p w14:paraId="2D1E60DF" w14:textId="77777777" w:rsidR="00016975" w:rsidRPr="00877A2F" w:rsidRDefault="00016975" w:rsidP="002A469F">
            <w:pPr>
              <w:pStyle w:val="Table"/>
              <w:rPr>
                <w:lang w:val="en-GB"/>
              </w:rPr>
            </w:pPr>
            <w:r w:rsidRPr="00877A2F">
              <w:rPr>
                <w:lang w:val="en-GB"/>
              </w:rPr>
              <w:t>Assessment:</w:t>
            </w:r>
          </w:p>
        </w:tc>
        <w:tc>
          <w:tcPr>
            <w:tcW w:w="7455" w:type="dxa"/>
            <w:vAlign w:val="center"/>
          </w:tcPr>
          <w:p w14:paraId="01772741" w14:textId="03F4DE64" w:rsidR="00016975" w:rsidRPr="00877A2F" w:rsidRDefault="006C7A2D" w:rsidP="002A469F">
            <w:pPr>
              <w:pStyle w:val="Table"/>
              <w:rPr>
                <w:lang w:val="en-GB"/>
              </w:rPr>
            </w:pPr>
            <w:r>
              <w:rPr>
                <w:lang w:val="en-GB"/>
              </w:rPr>
              <w:t xml:space="preserve">Quiz, forum post and mind map or spider diagram explaining creative industry pathways and how the disciplines of design are by nature </w:t>
            </w:r>
            <w:r w:rsidRPr="006C7A2D">
              <w:rPr>
                <w:i/>
                <w:iCs/>
                <w:lang w:val="en-GB"/>
              </w:rPr>
              <w:t>interdisciplinary</w:t>
            </w:r>
            <w:r>
              <w:rPr>
                <w:lang w:val="en-GB"/>
              </w:rPr>
              <w:t xml:space="preserve"> in shape and form </w:t>
            </w:r>
            <w:r w:rsidRPr="006C7A2D">
              <w:rPr>
                <w:lang w:val="en-GB"/>
              </w:rPr>
              <w:t>published to learning platform/Padlet and in journal (sketchbook) form.</w:t>
            </w:r>
          </w:p>
        </w:tc>
      </w:tr>
    </w:tbl>
    <w:p w14:paraId="44381BA4" w14:textId="24503EF0" w:rsidR="007D3C14" w:rsidRPr="00877A2F" w:rsidRDefault="007D3C14" w:rsidP="00E210CB">
      <w:pPr>
        <w:rPr>
          <w:lang w:val="en-GB"/>
        </w:rPr>
      </w:pPr>
    </w:p>
    <w:p w14:paraId="358B4D49" w14:textId="77777777" w:rsidR="007D3C14" w:rsidRPr="00877A2F" w:rsidRDefault="007D3C14">
      <w:pPr>
        <w:rPr>
          <w:lang w:val="en-GB"/>
        </w:rPr>
      </w:pPr>
      <w:r w:rsidRPr="00877A2F">
        <w:rPr>
          <w:lang w:val="en-GB"/>
        </w:rPr>
        <w:br w:type="page"/>
      </w:r>
    </w:p>
    <w:tbl>
      <w:tblPr>
        <w:tblStyle w:val="TableGrid"/>
        <w:tblW w:w="0" w:type="auto"/>
        <w:tblLook w:val="04A0" w:firstRow="1" w:lastRow="0" w:firstColumn="1" w:lastColumn="0" w:noHBand="0" w:noVBand="1"/>
      </w:tblPr>
      <w:tblGrid>
        <w:gridCol w:w="1555"/>
        <w:gridCol w:w="7455"/>
      </w:tblGrid>
      <w:tr w:rsidR="007D3C14" w:rsidRPr="00877A2F" w14:paraId="210F628F" w14:textId="77777777" w:rsidTr="002A469F">
        <w:trPr>
          <w:trHeight w:val="502"/>
        </w:trPr>
        <w:tc>
          <w:tcPr>
            <w:tcW w:w="1555" w:type="dxa"/>
            <w:vAlign w:val="center"/>
          </w:tcPr>
          <w:p w14:paraId="2EEF3E03" w14:textId="77777777" w:rsidR="007D3C14" w:rsidRPr="00877A2F" w:rsidRDefault="007D3C14" w:rsidP="002A469F">
            <w:pPr>
              <w:pStyle w:val="Table"/>
              <w:rPr>
                <w:lang w:val="en-GB"/>
              </w:rPr>
            </w:pPr>
            <w:r w:rsidRPr="00877A2F">
              <w:rPr>
                <w:lang w:val="en-GB"/>
              </w:rPr>
              <w:lastRenderedPageBreak/>
              <w:t>Unit code:</w:t>
            </w:r>
          </w:p>
        </w:tc>
        <w:tc>
          <w:tcPr>
            <w:tcW w:w="7455" w:type="dxa"/>
            <w:vAlign w:val="center"/>
          </w:tcPr>
          <w:p w14:paraId="2B2AB931" w14:textId="059F032F" w:rsidR="007D3C14" w:rsidRPr="00877A2F" w:rsidRDefault="0032693A" w:rsidP="00437C95">
            <w:pPr>
              <w:pStyle w:val="Heading2"/>
              <w:rPr>
                <w:lang w:val="en-GB"/>
              </w:rPr>
            </w:pPr>
            <w:bookmarkStart w:id="68" w:name="_Toc63776967"/>
            <w:r w:rsidRPr="00877A2F">
              <w:rPr>
                <w:lang w:val="en-GB"/>
              </w:rPr>
              <w:t>MPD-T2-LN-</w:t>
            </w:r>
            <w:r w:rsidR="00437C95" w:rsidRPr="00877A2F">
              <w:rPr>
                <w:lang w:val="en-GB"/>
              </w:rPr>
              <w:t>C</w:t>
            </w:r>
            <w:r w:rsidRPr="00877A2F">
              <w:rPr>
                <w:lang w:val="en-GB"/>
              </w:rPr>
              <w:t>2</w:t>
            </w:r>
            <w:bookmarkEnd w:id="68"/>
          </w:p>
        </w:tc>
      </w:tr>
      <w:tr w:rsidR="007D3C14" w:rsidRPr="00877A2F" w14:paraId="591749CA" w14:textId="77777777" w:rsidTr="002A469F">
        <w:trPr>
          <w:trHeight w:val="407"/>
        </w:trPr>
        <w:tc>
          <w:tcPr>
            <w:tcW w:w="1555" w:type="dxa"/>
            <w:vAlign w:val="center"/>
          </w:tcPr>
          <w:p w14:paraId="6644CA4C" w14:textId="77777777" w:rsidR="007D3C14" w:rsidRPr="00877A2F" w:rsidRDefault="007D3C14" w:rsidP="002A469F">
            <w:pPr>
              <w:pStyle w:val="Table"/>
              <w:rPr>
                <w:lang w:val="en-GB"/>
              </w:rPr>
            </w:pPr>
            <w:r w:rsidRPr="00877A2F">
              <w:rPr>
                <w:lang w:val="en-GB"/>
              </w:rPr>
              <w:t>Unit title:</w:t>
            </w:r>
          </w:p>
        </w:tc>
        <w:tc>
          <w:tcPr>
            <w:tcW w:w="7455" w:type="dxa"/>
            <w:vAlign w:val="center"/>
          </w:tcPr>
          <w:p w14:paraId="7811AC98" w14:textId="7117BA12" w:rsidR="007D3C14" w:rsidRPr="00447CD8" w:rsidRDefault="0032693A" w:rsidP="00165E4D">
            <w:pPr>
              <w:pStyle w:val="Heading3"/>
              <w:rPr>
                <w:rStyle w:val="SemiBold"/>
              </w:rPr>
            </w:pPr>
            <w:bookmarkStart w:id="69" w:name="_Toc63776968"/>
            <w:bookmarkStart w:id="70" w:name="_Toc64899883"/>
            <w:r w:rsidRPr="00447CD8">
              <w:rPr>
                <w:rStyle w:val="SemiBold"/>
              </w:rPr>
              <w:t>Communicating your work to a design audience</w:t>
            </w:r>
            <w:bookmarkEnd w:id="69"/>
            <w:bookmarkEnd w:id="70"/>
          </w:p>
        </w:tc>
      </w:tr>
      <w:tr w:rsidR="007D3C14" w:rsidRPr="00877A2F" w14:paraId="7AA88E17" w14:textId="77777777" w:rsidTr="002A469F">
        <w:trPr>
          <w:trHeight w:val="566"/>
        </w:trPr>
        <w:tc>
          <w:tcPr>
            <w:tcW w:w="1555" w:type="dxa"/>
            <w:vAlign w:val="center"/>
          </w:tcPr>
          <w:p w14:paraId="6D76ACE9" w14:textId="05FFCEF4" w:rsidR="007D3C14" w:rsidRPr="00877A2F" w:rsidRDefault="007D3C14" w:rsidP="002A469F">
            <w:pPr>
              <w:pStyle w:val="Table"/>
              <w:rPr>
                <w:lang w:val="en-GB"/>
              </w:rPr>
            </w:pPr>
            <w:r w:rsidRPr="00877A2F">
              <w:rPr>
                <w:lang w:val="en-GB"/>
              </w:rPr>
              <w:t xml:space="preserve">Study </w:t>
            </w:r>
            <w:r w:rsidR="0032693A" w:rsidRPr="00877A2F">
              <w:rPr>
                <w:lang w:val="en-GB"/>
              </w:rPr>
              <w:t>mins</w:t>
            </w:r>
            <w:r w:rsidRPr="00877A2F">
              <w:rPr>
                <w:lang w:val="en-GB"/>
              </w:rPr>
              <w:t>:</w:t>
            </w:r>
          </w:p>
        </w:tc>
        <w:tc>
          <w:tcPr>
            <w:tcW w:w="7455" w:type="dxa"/>
            <w:vAlign w:val="center"/>
          </w:tcPr>
          <w:p w14:paraId="7CD46160" w14:textId="5FBC8018" w:rsidR="007D3C14" w:rsidRPr="00877A2F" w:rsidRDefault="0032693A" w:rsidP="002A469F">
            <w:pPr>
              <w:pStyle w:val="Table"/>
              <w:rPr>
                <w:lang w:val="en-GB"/>
              </w:rPr>
            </w:pPr>
            <w:r w:rsidRPr="00877A2F">
              <w:rPr>
                <w:lang w:val="en-GB"/>
              </w:rPr>
              <w:t>30</w:t>
            </w:r>
          </w:p>
        </w:tc>
      </w:tr>
      <w:tr w:rsidR="007D3C14" w:rsidRPr="00877A2F" w14:paraId="2FC21517" w14:textId="77777777" w:rsidTr="002A469F">
        <w:trPr>
          <w:trHeight w:val="836"/>
        </w:trPr>
        <w:tc>
          <w:tcPr>
            <w:tcW w:w="1555" w:type="dxa"/>
            <w:vAlign w:val="center"/>
          </w:tcPr>
          <w:p w14:paraId="2F60100D" w14:textId="77777777" w:rsidR="007D3C14" w:rsidRPr="00877A2F" w:rsidRDefault="007D3C14" w:rsidP="002A469F">
            <w:pPr>
              <w:pStyle w:val="Table"/>
              <w:rPr>
                <w:lang w:val="en-GB"/>
              </w:rPr>
            </w:pPr>
            <w:r w:rsidRPr="00877A2F">
              <w:rPr>
                <w:lang w:val="en-GB"/>
              </w:rPr>
              <w:t>Learning outcomes:</w:t>
            </w:r>
          </w:p>
        </w:tc>
        <w:tc>
          <w:tcPr>
            <w:tcW w:w="7455" w:type="dxa"/>
            <w:vAlign w:val="center"/>
          </w:tcPr>
          <w:p w14:paraId="51A8EFA8" w14:textId="77777777" w:rsidR="007D3C14" w:rsidRDefault="007D3C14" w:rsidP="002A469F">
            <w:pPr>
              <w:pStyle w:val="Table"/>
              <w:rPr>
                <w:lang w:val="en-GB"/>
              </w:rPr>
            </w:pPr>
            <w:r w:rsidRPr="00877A2F">
              <w:rPr>
                <w:lang w:val="en-GB"/>
              </w:rPr>
              <w:t>Students should be able to:</w:t>
            </w:r>
          </w:p>
          <w:p w14:paraId="78D91681" w14:textId="77777777" w:rsidR="00290A18" w:rsidRDefault="00290A18" w:rsidP="00290A18">
            <w:pPr>
              <w:pStyle w:val="Table"/>
              <w:numPr>
                <w:ilvl w:val="0"/>
                <w:numId w:val="34"/>
              </w:numPr>
              <w:rPr>
                <w:lang w:val="en-GB"/>
              </w:rPr>
            </w:pPr>
            <w:r>
              <w:rPr>
                <w:lang w:val="en-GB"/>
              </w:rPr>
              <w:t>Employ visual and verbal rhetoric to a design audience;</w:t>
            </w:r>
          </w:p>
          <w:p w14:paraId="7110530B" w14:textId="61D4179F" w:rsidR="00290A18" w:rsidRDefault="00290A18" w:rsidP="00290A18">
            <w:pPr>
              <w:pStyle w:val="Table"/>
              <w:numPr>
                <w:ilvl w:val="0"/>
                <w:numId w:val="34"/>
              </w:numPr>
              <w:rPr>
                <w:lang w:val="en-GB"/>
              </w:rPr>
            </w:pPr>
            <w:r>
              <w:rPr>
                <w:lang w:val="en-GB"/>
              </w:rPr>
              <w:t>Formulate rhetoric to explain your work to a design audience;</w:t>
            </w:r>
          </w:p>
          <w:p w14:paraId="13549AC4" w14:textId="4040AA8A" w:rsidR="00290A18" w:rsidRPr="00877A2F" w:rsidRDefault="00290A18" w:rsidP="00290A18">
            <w:pPr>
              <w:pStyle w:val="Table"/>
              <w:numPr>
                <w:ilvl w:val="0"/>
                <w:numId w:val="34"/>
              </w:numPr>
              <w:rPr>
                <w:lang w:val="en-GB"/>
              </w:rPr>
            </w:pPr>
            <w:r>
              <w:rPr>
                <w:lang w:val="en-GB"/>
              </w:rPr>
              <w:t>Describe what is the purpose of design to a design audience.</w:t>
            </w:r>
          </w:p>
        </w:tc>
      </w:tr>
      <w:tr w:rsidR="007D3C14" w:rsidRPr="00877A2F" w14:paraId="2E51DF68" w14:textId="77777777" w:rsidTr="00D143FF">
        <w:trPr>
          <w:trHeight w:val="3132"/>
        </w:trPr>
        <w:tc>
          <w:tcPr>
            <w:tcW w:w="1555" w:type="dxa"/>
            <w:vAlign w:val="center"/>
          </w:tcPr>
          <w:p w14:paraId="43AFDC8F" w14:textId="77777777" w:rsidR="007D3C14" w:rsidRPr="00877A2F" w:rsidRDefault="007D3C14" w:rsidP="002A469F">
            <w:pPr>
              <w:pStyle w:val="Table"/>
              <w:rPr>
                <w:lang w:val="en-GB"/>
              </w:rPr>
            </w:pPr>
            <w:r w:rsidRPr="00877A2F">
              <w:rPr>
                <w:lang w:val="en-GB"/>
              </w:rPr>
              <w:t>Description:</w:t>
            </w:r>
          </w:p>
        </w:tc>
        <w:tc>
          <w:tcPr>
            <w:tcW w:w="7455" w:type="dxa"/>
            <w:vAlign w:val="center"/>
          </w:tcPr>
          <w:p w14:paraId="4CAD458C" w14:textId="46AA10D8" w:rsidR="007D3C14" w:rsidRPr="00877A2F" w:rsidRDefault="00EA2527" w:rsidP="002A469F">
            <w:pPr>
              <w:pStyle w:val="Table"/>
              <w:rPr>
                <w:lang w:val="en-GB"/>
              </w:rPr>
            </w:pPr>
            <w:r>
              <w:rPr>
                <w:lang w:val="en-GB"/>
              </w:rPr>
              <w:t>This unit prepares students for communicat</w:t>
            </w:r>
            <w:r w:rsidR="009E1066">
              <w:rPr>
                <w:lang w:val="en-GB"/>
              </w:rPr>
              <w:t>e their work and more importantly, their mindset</w:t>
            </w:r>
            <w:r w:rsidR="00D143FF">
              <w:rPr>
                <w:lang w:val="en-GB"/>
              </w:rPr>
              <w:t xml:space="preserve"> </w:t>
            </w:r>
            <w:r>
              <w:rPr>
                <w:lang w:val="en-GB"/>
              </w:rPr>
              <w:t xml:space="preserve">to peer design students, design practitioners and design educators. </w:t>
            </w:r>
            <w:r w:rsidR="009E1066">
              <w:rPr>
                <w:lang w:val="en-GB"/>
              </w:rPr>
              <w:t>Having the ability to discuss verbally and critically engage in subject discourse is an essential part of design education and practice. Students will discover that simpl</w:t>
            </w:r>
            <w:r w:rsidR="00D143FF">
              <w:rPr>
                <w:lang w:val="en-GB"/>
              </w:rPr>
              <w:t>e</w:t>
            </w:r>
            <w:r w:rsidR="009E1066">
              <w:rPr>
                <w:lang w:val="en-GB"/>
              </w:rPr>
              <w:t xml:space="preserve"> and succinct</w:t>
            </w:r>
            <w:r w:rsidR="00D143FF">
              <w:rPr>
                <w:lang w:val="en-GB"/>
              </w:rPr>
              <w:t xml:space="preserve"> rhetoric</w:t>
            </w:r>
            <w:r w:rsidR="009E1066">
              <w:rPr>
                <w:lang w:val="en-GB"/>
              </w:rPr>
              <w:t xml:space="preserve"> is far better than a long-drawn-out monologue. Interview panels are looking for mindset as much as design comprehension; realising student </w:t>
            </w:r>
            <w:r w:rsidR="00D143FF">
              <w:rPr>
                <w:lang w:val="en-GB"/>
              </w:rPr>
              <w:t xml:space="preserve">ability through self-actualisation goes a long way to convincing design audiences that the student has what it takes to be accepted to an undergraduate program. </w:t>
            </w:r>
          </w:p>
        </w:tc>
      </w:tr>
      <w:tr w:rsidR="007D3C14" w:rsidRPr="00877A2F" w14:paraId="5AB93F10" w14:textId="77777777" w:rsidTr="002A469F">
        <w:trPr>
          <w:trHeight w:val="1126"/>
        </w:trPr>
        <w:tc>
          <w:tcPr>
            <w:tcW w:w="1555" w:type="dxa"/>
            <w:vAlign w:val="center"/>
          </w:tcPr>
          <w:p w14:paraId="15F46091" w14:textId="77777777" w:rsidR="007D3C14" w:rsidRPr="00877A2F" w:rsidRDefault="007D3C14" w:rsidP="002A469F">
            <w:pPr>
              <w:pStyle w:val="Table"/>
              <w:rPr>
                <w:lang w:val="en-GB"/>
              </w:rPr>
            </w:pPr>
            <w:r w:rsidRPr="00877A2F">
              <w:rPr>
                <w:lang w:val="en-GB"/>
              </w:rPr>
              <w:t>Teaching and learning delivery:</w:t>
            </w:r>
          </w:p>
        </w:tc>
        <w:tc>
          <w:tcPr>
            <w:tcW w:w="7455" w:type="dxa"/>
            <w:vAlign w:val="center"/>
          </w:tcPr>
          <w:p w14:paraId="5628E8B8" w14:textId="77777777" w:rsidR="000F2F7F" w:rsidRPr="000F2F7F" w:rsidRDefault="000F2F7F" w:rsidP="000F2F7F">
            <w:pPr>
              <w:pStyle w:val="Table"/>
              <w:rPr>
                <w:lang w:val="en-GB"/>
              </w:rPr>
            </w:pPr>
            <w:r w:rsidRPr="000F2F7F">
              <w:rPr>
                <w:lang w:val="en-GB"/>
              </w:rPr>
              <w:t>This unit will comprise of:</w:t>
            </w:r>
          </w:p>
          <w:p w14:paraId="7A74BEB8" w14:textId="626AEE60" w:rsidR="000F2F7F" w:rsidRPr="000F2F7F" w:rsidRDefault="000F2F7F" w:rsidP="00865746">
            <w:pPr>
              <w:pStyle w:val="Table"/>
              <w:numPr>
                <w:ilvl w:val="0"/>
                <w:numId w:val="5"/>
              </w:numPr>
              <w:rPr>
                <w:lang w:val="en-GB"/>
              </w:rPr>
            </w:pPr>
            <w:r w:rsidRPr="000F2F7F">
              <w:rPr>
                <w:lang w:val="en-GB"/>
              </w:rPr>
              <w:t xml:space="preserve">Theory seminar on </w:t>
            </w:r>
            <w:r w:rsidRPr="00877A2F">
              <w:rPr>
                <w:lang w:val="en-GB"/>
              </w:rPr>
              <w:t>storytelling and narrative</w:t>
            </w:r>
            <w:r w:rsidRPr="000F2F7F">
              <w:rPr>
                <w:lang w:val="en-GB"/>
              </w:rPr>
              <w:t>;</w:t>
            </w:r>
          </w:p>
          <w:p w14:paraId="6BC59DEA" w14:textId="4D757F9A" w:rsidR="000F2F7F" w:rsidRPr="000F2F7F" w:rsidRDefault="000F2F7F" w:rsidP="00865746">
            <w:pPr>
              <w:pStyle w:val="Table"/>
              <w:numPr>
                <w:ilvl w:val="0"/>
                <w:numId w:val="5"/>
              </w:numPr>
              <w:rPr>
                <w:lang w:val="en-GB"/>
              </w:rPr>
            </w:pPr>
            <w:r w:rsidRPr="000F2F7F">
              <w:rPr>
                <w:lang w:val="en-GB"/>
              </w:rPr>
              <w:t>Case study analysis</w:t>
            </w:r>
            <w:r w:rsidR="00CA59BB">
              <w:rPr>
                <w:lang w:val="en-GB"/>
              </w:rPr>
              <w:t xml:space="preserve"> on writing a personal statement and interviewing</w:t>
            </w:r>
            <w:r w:rsidRPr="000F2F7F">
              <w:rPr>
                <w:lang w:val="en-GB"/>
              </w:rPr>
              <w:t>;</w:t>
            </w:r>
          </w:p>
          <w:p w14:paraId="5B294E9A" w14:textId="70CB97BE" w:rsidR="007D3C14" w:rsidRPr="00877A2F" w:rsidRDefault="000F2F7F" w:rsidP="00865746">
            <w:pPr>
              <w:pStyle w:val="Table"/>
              <w:numPr>
                <w:ilvl w:val="0"/>
                <w:numId w:val="5"/>
              </w:numPr>
              <w:rPr>
                <w:lang w:val="en-GB"/>
              </w:rPr>
            </w:pPr>
            <w:r w:rsidRPr="00877A2F">
              <w:rPr>
                <w:lang w:val="en-GB"/>
              </w:rPr>
              <w:t>Self-directed study on</w:t>
            </w:r>
            <w:r w:rsidR="00EA2527">
              <w:rPr>
                <w:lang w:val="en-GB"/>
              </w:rPr>
              <w:t xml:space="preserve"> personal development plan refreshment.</w:t>
            </w:r>
          </w:p>
        </w:tc>
      </w:tr>
      <w:tr w:rsidR="007D3C14" w:rsidRPr="00877A2F" w14:paraId="53A3D9C0" w14:textId="77777777" w:rsidTr="002A469F">
        <w:trPr>
          <w:trHeight w:val="529"/>
        </w:trPr>
        <w:tc>
          <w:tcPr>
            <w:tcW w:w="1555" w:type="dxa"/>
            <w:vAlign w:val="center"/>
          </w:tcPr>
          <w:p w14:paraId="0FB52FD8" w14:textId="77777777" w:rsidR="007D3C14" w:rsidRPr="00877A2F" w:rsidRDefault="007D3C14" w:rsidP="002A469F">
            <w:pPr>
              <w:pStyle w:val="Table"/>
              <w:rPr>
                <w:lang w:val="en-GB"/>
              </w:rPr>
            </w:pPr>
            <w:r w:rsidRPr="00877A2F">
              <w:rPr>
                <w:lang w:val="en-GB"/>
              </w:rPr>
              <w:t>Assessment:</w:t>
            </w:r>
          </w:p>
        </w:tc>
        <w:tc>
          <w:tcPr>
            <w:tcW w:w="7455" w:type="dxa"/>
            <w:vAlign w:val="center"/>
          </w:tcPr>
          <w:p w14:paraId="34F91B94" w14:textId="24B4C9AF" w:rsidR="007D3C14" w:rsidRPr="00877A2F" w:rsidRDefault="00CA59BB" w:rsidP="002A469F">
            <w:pPr>
              <w:pStyle w:val="Table"/>
              <w:rPr>
                <w:lang w:val="en-GB"/>
              </w:rPr>
            </w:pPr>
            <w:r>
              <w:rPr>
                <w:lang w:val="en-GB"/>
              </w:rPr>
              <w:t xml:space="preserve">A </w:t>
            </w:r>
            <w:r w:rsidR="00EA2527">
              <w:rPr>
                <w:lang w:val="en-GB"/>
              </w:rPr>
              <w:t>refreshment</w:t>
            </w:r>
            <w:r>
              <w:rPr>
                <w:lang w:val="en-GB"/>
              </w:rPr>
              <w:t xml:space="preserve"> of the Week 1 Personal Development Plan (PDP)</w:t>
            </w:r>
            <w:r w:rsidR="004224A8">
              <w:rPr>
                <w:lang w:val="en-GB"/>
              </w:rPr>
              <w:t xml:space="preserve"> to explain </w:t>
            </w:r>
            <w:r w:rsidR="00D143FF">
              <w:rPr>
                <w:lang w:val="en-GB"/>
              </w:rPr>
              <w:t>their</w:t>
            </w:r>
            <w:r w:rsidR="004224A8">
              <w:rPr>
                <w:lang w:val="en-GB"/>
              </w:rPr>
              <w:t xml:space="preserve"> work</w:t>
            </w:r>
            <w:r>
              <w:rPr>
                <w:lang w:val="en-GB"/>
              </w:rPr>
              <w:t xml:space="preserve"> and mindset</w:t>
            </w:r>
            <w:r w:rsidR="004224A8">
              <w:rPr>
                <w:lang w:val="en-GB"/>
              </w:rPr>
              <w:t xml:space="preserve"> to a design audience their own words and images</w:t>
            </w:r>
            <w:r w:rsidR="00EA2527">
              <w:rPr>
                <w:lang w:val="en-GB"/>
              </w:rPr>
              <w:t>,</w:t>
            </w:r>
            <w:r w:rsidR="004224A8">
              <w:rPr>
                <w:lang w:val="en-GB"/>
              </w:rPr>
              <w:t xml:space="preserve"> published to learning platform/Padlet and in journal (sketchbook) form.</w:t>
            </w:r>
          </w:p>
        </w:tc>
      </w:tr>
    </w:tbl>
    <w:p w14:paraId="1F4E9253" w14:textId="15A33C1D" w:rsidR="003B4D23" w:rsidRPr="00877A2F" w:rsidRDefault="003B4D23" w:rsidP="00E210CB">
      <w:pPr>
        <w:rPr>
          <w:lang w:val="en-GB"/>
        </w:rPr>
      </w:pPr>
    </w:p>
    <w:p w14:paraId="3245E427" w14:textId="77777777" w:rsidR="003B4D23" w:rsidRPr="00877A2F" w:rsidRDefault="003B4D23">
      <w:pPr>
        <w:rPr>
          <w:lang w:val="en-GB"/>
        </w:rPr>
      </w:pPr>
      <w:r w:rsidRPr="00877A2F">
        <w:rPr>
          <w:lang w:val="en-GB"/>
        </w:rPr>
        <w:br w:type="page"/>
      </w:r>
    </w:p>
    <w:tbl>
      <w:tblPr>
        <w:tblStyle w:val="TableGrid"/>
        <w:tblW w:w="0" w:type="auto"/>
        <w:tblLook w:val="04A0" w:firstRow="1" w:lastRow="0" w:firstColumn="1" w:lastColumn="0" w:noHBand="0" w:noVBand="1"/>
      </w:tblPr>
      <w:tblGrid>
        <w:gridCol w:w="1555"/>
        <w:gridCol w:w="7455"/>
      </w:tblGrid>
      <w:tr w:rsidR="003F67EC" w:rsidRPr="00877A2F" w14:paraId="56F00315" w14:textId="77777777" w:rsidTr="002A469F">
        <w:trPr>
          <w:trHeight w:val="502"/>
        </w:trPr>
        <w:tc>
          <w:tcPr>
            <w:tcW w:w="1555" w:type="dxa"/>
            <w:vAlign w:val="center"/>
          </w:tcPr>
          <w:p w14:paraId="07715973" w14:textId="77777777" w:rsidR="003F67EC" w:rsidRPr="00877A2F" w:rsidRDefault="003F67EC" w:rsidP="002A469F">
            <w:pPr>
              <w:pStyle w:val="Table"/>
              <w:rPr>
                <w:lang w:val="en-GB"/>
              </w:rPr>
            </w:pPr>
            <w:r w:rsidRPr="00877A2F">
              <w:rPr>
                <w:lang w:val="en-GB"/>
              </w:rPr>
              <w:lastRenderedPageBreak/>
              <w:t>Unit code:</w:t>
            </w:r>
          </w:p>
        </w:tc>
        <w:tc>
          <w:tcPr>
            <w:tcW w:w="7455" w:type="dxa"/>
            <w:vAlign w:val="center"/>
          </w:tcPr>
          <w:p w14:paraId="228156EA" w14:textId="1198DCE4" w:rsidR="003F67EC" w:rsidRPr="00877A2F" w:rsidRDefault="00FF01D7" w:rsidP="00437C95">
            <w:pPr>
              <w:pStyle w:val="Heading2"/>
              <w:rPr>
                <w:lang w:val="en-GB"/>
              </w:rPr>
            </w:pPr>
            <w:bookmarkStart w:id="71" w:name="_Toc63776969"/>
            <w:r w:rsidRPr="00877A2F">
              <w:rPr>
                <w:lang w:val="en-GB"/>
              </w:rPr>
              <w:t>MPD</w:t>
            </w:r>
            <w:r w:rsidR="006D55A7" w:rsidRPr="00877A2F">
              <w:rPr>
                <w:lang w:val="en-GB"/>
              </w:rPr>
              <w:t>-T2-LN-SM2</w:t>
            </w:r>
            <w:bookmarkEnd w:id="71"/>
          </w:p>
        </w:tc>
      </w:tr>
      <w:tr w:rsidR="003F67EC" w:rsidRPr="00877A2F" w14:paraId="0164A9A6" w14:textId="77777777" w:rsidTr="002A469F">
        <w:trPr>
          <w:trHeight w:val="407"/>
        </w:trPr>
        <w:tc>
          <w:tcPr>
            <w:tcW w:w="1555" w:type="dxa"/>
            <w:vAlign w:val="center"/>
          </w:tcPr>
          <w:p w14:paraId="50B31FAF" w14:textId="77777777" w:rsidR="003F67EC" w:rsidRPr="00877A2F" w:rsidRDefault="003F67EC" w:rsidP="002A469F">
            <w:pPr>
              <w:pStyle w:val="Table"/>
              <w:rPr>
                <w:lang w:val="en-GB"/>
              </w:rPr>
            </w:pPr>
            <w:r w:rsidRPr="00877A2F">
              <w:rPr>
                <w:lang w:val="en-GB"/>
              </w:rPr>
              <w:t>Unit title:</w:t>
            </w:r>
          </w:p>
        </w:tc>
        <w:tc>
          <w:tcPr>
            <w:tcW w:w="7455" w:type="dxa"/>
            <w:vAlign w:val="center"/>
          </w:tcPr>
          <w:p w14:paraId="02D35B5D" w14:textId="48445852" w:rsidR="003F67EC" w:rsidRPr="00447CD8" w:rsidRDefault="006D55A7" w:rsidP="00165E4D">
            <w:pPr>
              <w:pStyle w:val="Heading3"/>
              <w:rPr>
                <w:rStyle w:val="SemiBold"/>
              </w:rPr>
            </w:pPr>
            <w:bookmarkStart w:id="72" w:name="_Toc63776970"/>
            <w:bookmarkStart w:id="73" w:name="_Toc64899884"/>
            <w:r w:rsidRPr="00447CD8">
              <w:rPr>
                <w:rStyle w:val="SemiBold"/>
              </w:rPr>
              <w:t>What to expect at an interview</w:t>
            </w:r>
            <w:bookmarkEnd w:id="72"/>
            <w:bookmarkEnd w:id="73"/>
          </w:p>
        </w:tc>
      </w:tr>
      <w:tr w:rsidR="003F67EC" w:rsidRPr="00877A2F" w14:paraId="21CC4667" w14:textId="77777777" w:rsidTr="002A469F">
        <w:trPr>
          <w:trHeight w:val="566"/>
        </w:trPr>
        <w:tc>
          <w:tcPr>
            <w:tcW w:w="1555" w:type="dxa"/>
            <w:vAlign w:val="center"/>
          </w:tcPr>
          <w:p w14:paraId="0DCCF4E4" w14:textId="05559FC8" w:rsidR="003F67EC" w:rsidRPr="00877A2F" w:rsidRDefault="003F67EC" w:rsidP="002A469F">
            <w:pPr>
              <w:pStyle w:val="Table"/>
              <w:rPr>
                <w:lang w:val="en-GB"/>
              </w:rPr>
            </w:pPr>
            <w:r w:rsidRPr="00877A2F">
              <w:rPr>
                <w:lang w:val="en-GB"/>
              </w:rPr>
              <w:t xml:space="preserve">Study </w:t>
            </w:r>
            <w:r w:rsidR="006D55A7" w:rsidRPr="00877A2F">
              <w:rPr>
                <w:lang w:val="en-GB"/>
              </w:rPr>
              <w:t>mins</w:t>
            </w:r>
            <w:r w:rsidRPr="00877A2F">
              <w:rPr>
                <w:lang w:val="en-GB"/>
              </w:rPr>
              <w:t>:</w:t>
            </w:r>
          </w:p>
        </w:tc>
        <w:tc>
          <w:tcPr>
            <w:tcW w:w="7455" w:type="dxa"/>
            <w:vAlign w:val="center"/>
          </w:tcPr>
          <w:p w14:paraId="0ADB800E" w14:textId="69FA5A5E" w:rsidR="003F67EC" w:rsidRPr="00877A2F" w:rsidRDefault="003F67EC" w:rsidP="002A469F">
            <w:pPr>
              <w:pStyle w:val="Table"/>
              <w:rPr>
                <w:lang w:val="en-GB"/>
              </w:rPr>
            </w:pPr>
            <w:r w:rsidRPr="00877A2F">
              <w:rPr>
                <w:lang w:val="en-GB"/>
              </w:rPr>
              <w:t>15</w:t>
            </w:r>
          </w:p>
        </w:tc>
      </w:tr>
      <w:tr w:rsidR="003F67EC" w:rsidRPr="00877A2F" w14:paraId="46672DB4" w14:textId="77777777" w:rsidTr="002A469F">
        <w:trPr>
          <w:trHeight w:val="836"/>
        </w:trPr>
        <w:tc>
          <w:tcPr>
            <w:tcW w:w="1555" w:type="dxa"/>
            <w:vAlign w:val="center"/>
          </w:tcPr>
          <w:p w14:paraId="34B5949F" w14:textId="77777777" w:rsidR="003F67EC" w:rsidRPr="00877A2F" w:rsidRDefault="003F67EC" w:rsidP="002A469F">
            <w:pPr>
              <w:pStyle w:val="Table"/>
              <w:rPr>
                <w:lang w:val="en-GB"/>
              </w:rPr>
            </w:pPr>
            <w:r w:rsidRPr="00877A2F">
              <w:rPr>
                <w:lang w:val="en-GB"/>
              </w:rPr>
              <w:t>Learning outcomes:</w:t>
            </w:r>
          </w:p>
        </w:tc>
        <w:tc>
          <w:tcPr>
            <w:tcW w:w="7455" w:type="dxa"/>
            <w:vAlign w:val="center"/>
          </w:tcPr>
          <w:p w14:paraId="1AD7D240" w14:textId="77777777" w:rsidR="003F67EC" w:rsidRDefault="003F67EC" w:rsidP="002A469F">
            <w:pPr>
              <w:pStyle w:val="Table"/>
              <w:rPr>
                <w:lang w:val="en-GB"/>
              </w:rPr>
            </w:pPr>
            <w:r w:rsidRPr="00877A2F">
              <w:rPr>
                <w:lang w:val="en-GB"/>
              </w:rPr>
              <w:t>Students should be able to:</w:t>
            </w:r>
          </w:p>
          <w:p w14:paraId="5A4A154C" w14:textId="77777777" w:rsidR="004D2ECE" w:rsidRDefault="004D2ECE" w:rsidP="004D2ECE">
            <w:pPr>
              <w:pStyle w:val="Table"/>
              <w:numPr>
                <w:ilvl w:val="0"/>
                <w:numId w:val="35"/>
              </w:numPr>
              <w:rPr>
                <w:lang w:val="en-GB"/>
              </w:rPr>
            </w:pPr>
            <w:r>
              <w:rPr>
                <w:lang w:val="en-GB"/>
              </w:rPr>
              <w:t>Describe how they have researched and ideally engaged in activates the program has externally promoted;</w:t>
            </w:r>
          </w:p>
          <w:p w14:paraId="44A15102" w14:textId="77777777" w:rsidR="004D2ECE" w:rsidRDefault="004D2ECE" w:rsidP="004D2ECE">
            <w:pPr>
              <w:pStyle w:val="Table"/>
              <w:numPr>
                <w:ilvl w:val="0"/>
                <w:numId w:val="35"/>
              </w:numPr>
              <w:rPr>
                <w:lang w:val="en-GB"/>
              </w:rPr>
            </w:pPr>
            <w:r>
              <w:rPr>
                <w:lang w:val="en-GB"/>
              </w:rPr>
              <w:t>Explain their work succinctly;</w:t>
            </w:r>
          </w:p>
          <w:p w14:paraId="35137473" w14:textId="6A585FDA" w:rsidR="004D2ECE" w:rsidRPr="00877A2F" w:rsidRDefault="004D2ECE" w:rsidP="004D2ECE">
            <w:pPr>
              <w:pStyle w:val="Table"/>
              <w:numPr>
                <w:ilvl w:val="0"/>
                <w:numId w:val="35"/>
              </w:numPr>
              <w:rPr>
                <w:lang w:val="en-GB"/>
              </w:rPr>
            </w:pPr>
            <w:r>
              <w:rPr>
                <w:lang w:val="en-GB"/>
              </w:rPr>
              <w:t>Prepare to ask questions to the interview panel.</w:t>
            </w:r>
          </w:p>
        </w:tc>
      </w:tr>
      <w:tr w:rsidR="003F67EC" w:rsidRPr="00877A2F" w14:paraId="3408FB99" w14:textId="77777777" w:rsidTr="00A9534E">
        <w:trPr>
          <w:trHeight w:val="3690"/>
        </w:trPr>
        <w:tc>
          <w:tcPr>
            <w:tcW w:w="1555" w:type="dxa"/>
            <w:vAlign w:val="center"/>
          </w:tcPr>
          <w:p w14:paraId="7F5128A1" w14:textId="77777777" w:rsidR="003F67EC" w:rsidRPr="00877A2F" w:rsidRDefault="003F67EC" w:rsidP="002A469F">
            <w:pPr>
              <w:pStyle w:val="Table"/>
              <w:rPr>
                <w:lang w:val="en-GB"/>
              </w:rPr>
            </w:pPr>
            <w:r w:rsidRPr="00877A2F">
              <w:rPr>
                <w:lang w:val="en-GB"/>
              </w:rPr>
              <w:t>Description:</w:t>
            </w:r>
          </w:p>
        </w:tc>
        <w:tc>
          <w:tcPr>
            <w:tcW w:w="7455" w:type="dxa"/>
            <w:vAlign w:val="center"/>
          </w:tcPr>
          <w:p w14:paraId="6790AB50" w14:textId="687B8EF8" w:rsidR="003F67EC" w:rsidRPr="00877A2F" w:rsidRDefault="00D143FF" w:rsidP="002A469F">
            <w:pPr>
              <w:pStyle w:val="Table"/>
              <w:rPr>
                <w:lang w:val="en-GB"/>
              </w:rPr>
            </w:pPr>
            <w:r>
              <w:rPr>
                <w:lang w:val="en-GB"/>
              </w:rPr>
              <w:t xml:space="preserve">There is no shortcut to interview. Students preparing for higher education entrance examination and interview panel should spend a minimum of 5 months </w:t>
            </w:r>
            <w:r w:rsidR="00A9534E">
              <w:rPr>
                <w:lang w:val="en-GB"/>
              </w:rPr>
              <w:t xml:space="preserve">preparing </w:t>
            </w:r>
            <w:r>
              <w:rPr>
                <w:lang w:val="en-GB"/>
              </w:rPr>
              <w:t>before their submission. This unit will explain why and how. Further, there is no standard format of what the panel will ask the candidate; there are however basic ways a candidate can articulate their design mindset and discuss a portfolio of work engaging in subject criticality that will be favourable for an interview panel to discuss with the candidate</w:t>
            </w:r>
            <w:r w:rsidR="00A9534E">
              <w:rPr>
                <w:lang w:val="en-GB"/>
              </w:rPr>
              <w:t>–all of which comes from the candidate’s hand, heart and head</w:t>
            </w:r>
            <w:r>
              <w:rPr>
                <w:lang w:val="en-GB"/>
              </w:rPr>
              <w:t xml:space="preserve">. This unit will focus holistically on what a panel are looking for, and perhaps more importantly, what they are not–all of which is </w:t>
            </w:r>
            <w:r w:rsidR="00A9534E">
              <w:rPr>
                <w:lang w:val="en-GB"/>
              </w:rPr>
              <w:t>mainly down to appearing and communicating professionally in a manner that explains why the candidate would be suitable for the program, and how much they want it.</w:t>
            </w:r>
          </w:p>
        </w:tc>
      </w:tr>
      <w:tr w:rsidR="003F67EC" w:rsidRPr="00877A2F" w14:paraId="56835085" w14:textId="77777777" w:rsidTr="000C020B">
        <w:trPr>
          <w:trHeight w:val="1306"/>
        </w:trPr>
        <w:tc>
          <w:tcPr>
            <w:tcW w:w="1555" w:type="dxa"/>
            <w:vAlign w:val="center"/>
          </w:tcPr>
          <w:p w14:paraId="57A8E6C3" w14:textId="77777777" w:rsidR="003F67EC" w:rsidRPr="00877A2F" w:rsidRDefault="003F67EC" w:rsidP="002A469F">
            <w:pPr>
              <w:pStyle w:val="Table"/>
              <w:rPr>
                <w:lang w:val="en-GB"/>
              </w:rPr>
            </w:pPr>
            <w:r w:rsidRPr="00877A2F">
              <w:rPr>
                <w:lang w:val="en-GB"/>
              </w:rPr>
              <w:t>Teaching and learning delivery:</w:t>
            </w:r>
          </w:p>
        </w:tc>
        <w:tc>
          <w:tcPr>
            <w:tcW w:w="7455" w:type="dxa"/>
            <w:vAlign w:val="center"/>
          </w:tcPr>
          <w:p w14:paraId="1969E965" w14:textId="77777777" w:rsidR="000C020B" w:rsidRPr="000C020B" w:rsidRDefault="000C020B" w:rsidP="000C020B">
            <w:pPr>
              <w:pStyle w:val="Table"/>
              <w:rPr>
                <w:lang w:val="en-GB"/>
              </w:rPr>
            </w:pPr>
            <w:r w:rsidRPr="000C020B">
              <w:rPr>
                <w:lang w:val="en-GB"/>
              </w:rPr>
              <w:t>This unit will comprise of:</w:t>
            </w:r>
          </w:p>
          <w:p w14:paraId="0F2B8549" w14:textId="3BA939D1" w:rsidR="000C020B" w:rsidRPr="000C020B" w:rsidRDefault="00D143FF" w:rsidP="00865746">
            <w:pPr>
              <w:pStyle w:val="Table"/>
              <w:numPr>
                <w:ilvl w:val="0"/>
                <w:numId w:val="6"/>
              </w:numPr>
              <w:rPr>
                <w:lang w:val="en-GB"/>
              </w:rPr>
            </w:pPr>
            <w:r>
              <w:rPr>
                <w:lang w:val="en-GB"/>
              </w:rPr>
              <w:t>Micro t</w:t>
            </w:r>
            <w:r w:rsidR="000C020B" w:rsidRPr="000C020B">
              <w:rPr>
                <w:lang w:val="en-GB"/>
              </w:rPr>
              <w:t>heory seminar on</w:t>
            </w:r>
            <w:r w:rsidR="000F2F7F" w:rsidRPr="00877A2F">
              <w:rPr>
                <w:lang w:val="en-GB"/>
              </w:rPr>
              <w:t xml:space="preserve"> how to present your work at interview</w:t>
            </w:r>
            <w:r w:rsidR="000C020B" w:rsidRPr="000C020B">
              <w:rPr>
                <w:lang w:val="en-GB"/>
              </w:rPr>
              <w:t>;</w:t>
            </w:r>
          </w:p>
          <w:p w14:paraId="13A500D6" w14:textId="18002E16" w:rsidR="000C020B" w:rsidRPr="000C020B" w:rsidRDefault="000C020B" w:rsidP="00865746">
            <w:pPr>
              <w:pStyle w:val="Table"/>
              <w:numPr>
                <w:ilvl w:val="0"/>
                <w:numId w:val="6"/>
              </w:numPr>
              <w:rPr>
                <w:lang w:val="en-GB"/>
              </w:rPr>
            </w:pPr>
            <w:r w:rsidRPr="000C020B">
              <w:rPr>
                <w:lang w:val="en-GB"/>
              </w:rPr>
              <w:t>Workshop on</w:t>
            </w:r>
            <w:r w:rsidR="000F2F7F" w:rsidRPr="00877A2F">
              <w:rPr>
                <w:lang w:val="en-GB"/>
              </w:rPr>
              <w:t xml:space="preserve"> communicating the right message to an audience</w:t>
            </w:r>
            <w:r w:rsidRPr="000C020B">
              <w:rPr>
                <w:lang w:val="en-GB"/>
              </w:rPr>
              <w:t>;</w:t>
            </w:r>
          </w:p>
          <w:p w14:paraId="05A999F0" w14:textId="3C1DD7E0" w:rsidR="003F67EC" w:rsidRPr="00877A2F" w:rsidRDefault="000C020B" w:rsidP="00865746">
            <w:pPr>
              <w:pStyle w:val="Table"/>
              <w:numPr>
                <w:ilvl w:val="0"/>
                <w:numId w:val="6"/>
              </w:numPr>
              <w:rPr>
                <w:lang w:val="en-GB"/>
              </w:rPr>
            </w:pPr>
            <w:r w:rsidRPr="00877A2F">
              <w:rPr>
                <w:lang w:val="en-GB"/>
              </w:rPr>
              <w:t>Intensive self-directed project.</w:t>
            </w:r>
          </w:p>
        </w:tc>
      </w:tr>
      <w:tr w:rsidR="003F67EC" w:rsidRPr="00877A2F" w14:paraId="67AAC78A" w14:textId="77777777" w:rsidTr="002A469F">
        <w:trPr>
          <w:trHeight w:val="529"/>
        </w:trPr>
        <w:tc>
          <w:tcPr>
            <w:tcW w:w="1555" w:type="dxa"/>
            <w:vAlign w:val="center"/>
          </w:tcPr>
          <w:p w14:paraId="06B4F156" w14:textId="77777777" w:rsidR="003F67EC" w:rsidRPr="00877A2F" w:rsidRDefault="003F67EC" w:rsidP="002A469F">
            <w:pPr>
              <w:pStyle w:val="Table"/>
              <w:rPr>
                <w:lang w:val="en-GB"/>
              </w:rPr>
            </w:pPr>
            <w:r w:rsidRPr="00877A2F">
              <w:rPr>
                <w:lang w:val="en-GB"/>
              </w:rPr>
              <w:t>Assessment:</w:t>
            </w:r>
          </w:p>
        </w:tc>
        <w:tc>
          <w:tcPr>
            <w:tcW w:w="7455" w:type="dxa"/>
            <w:vAlign w:val="center"/>
          </w:tcPr>
          <w:p w14:paraId="669B1CBF" w14:textId="50BBE97F" w:rsidR="003F67EC" w:rsidRPr="00877A2F" w:rsidRDefault="004224A8" w:rsidP="002A469F">
            <w:pPr>
              <w:pStyle w:val="Table"/>
              <w:rPr>
                <w:lang w:val="en-GB"/>
              </w:rPr>
            </w:pPr>
            <w:r>
              <w:rPr>
                <w:lang w:val="en-GB"/>
              </w:rPr>
              <w:t xml:space="preserve">Students to answer questions </w:t>
            </w:r>
            <w:r w:rsidR="000B2764">
              <w:rPr>
                <w:lang w:val="en-GB"/>
              </w:rPr>
              <w:t xml:space="preserve">and reflection </w:t>
            </w:r>
            <w:r>
              <w:rPr>
                <w:lang w:val="en-GB"/>
              </w:rPr>
              <w:t>in the learning platform set against a typical higher education entrance interview. Additional mind maps and spider diagrams in a journal/sketchbook are encouraged for further scenario building.</w:t>
            </w:r>
          </w:p>
        </w:tc>
      </w:tr>
    </w:tbl>
    <w:p w14:paraId="2471DDE6" w14:textId="77777777" w:rsidR="00046E94" w:rsidRPr="00877A2F" w:rsidRDefault="00046E94" w:rsidP="00E210CB">
      <w:pPr>
        <w:rPr>
          <w:lang w:val="en-GB"/>
        </w:rPr>
        <w:sectPr w:rsidR="00046E94" w:rsidRPr="00877A2F" w:rsidSect="00F91790">
          <w:headerReference w:type="default" r:id="rId22"/>
          <w:pgSz w:w="11900" w:h="16820"/>
          <w:pgMar w:top="3116" w:right="1440" w:bottom="1440" w:left="1440" w:header="709" w:footer="709" w:gutter="0"/>
          <w:cols w:space="708"/>
          <w:docGrid w:linePitch="400"/>
        </w:sectPr>
      </w:pPr>
    </w:p>
    <w:tbl>
      <w:tblPr>
        <w:tblStyle w:val="TableGrid"/>
        <w:tblW w:w="0" w:type="auto"/>
        <w:tblLook w:val="04A0" w:firstRow="1" w:lastRow="0" w:firstColumn="1" w:lastColumn="0" w:noHBand="0" w:noVBand="1"/>
      </w:tblPr>
      <w:tblGrid>
        <w:gridCol w:w="1555"/>
        <w:gridCol w:w="7455"/>
      </w:tblGrid>
      <w:tr w:rsidR="0013423E" w:rsidRPr="00877A2F" w14:paraId="73F6F6B7" w14:textId="77777777" w:rsidTr="007B1B51">
        <w:trPr>
          <w:trHeight w:val="502"/>
        </w:trPr>
        <w:tc>
          <w:tcPr>
            <w:tcW w:w="1555" w:type="dxa"/>
            <w:vAlign w:val="center"/>
          </w:tcPr>
          <w:p w14:paraId="780E69C2" w14:textId="77777777" w:rsidR="0013423E" w:rsidRPr="00877A2F" w:rsidRDefault="0013423E" w:rsidP="007B1B51">
            <w:pPr>
              <w:pStyle w:val="Table"/>
              <w:rPr>
                <w:lang w:val="en-GB"/>
              </w:rPr>
            </w:pPr>
            <w:r w:rsidRPr="00877A2F">
              <w:rPr>
                <w:lang w:val="en-GB"/>
              </w:rPr>
              <w:lastRenderedPageBreak/>
              <w:t>Unit code:</w:t>
            </w:r>
          </w:p>
        </w:tc>
        <w:tc>
          <w:tcPr>
            <w:tcW w:w="7455" w:type="dxa"/>
            <w:vAlign w:val="center"/>
          </w:tcPr>
          <w:p w14:paraId="5BFC2A7D" w14:textId="690E70DC" w:rsidR="0013423E" w:rsidRPr="00877A2F" w:rsidRDefault="007906A5" w:rsidP="00437C95">
            <w:pPr>
              <w:pStyle w:val="Heading2"/>
              <w:rPr>
                <w:lang w:val="en-GB"/>
              </w:rPr>
            </w:pPr>
            <w:bookmarkStart w:id="74" w:name="_Toc63776971"/>
            <w:r w:rsidRPr="00877A2F">
              <w:rPr>
                <w:lang w:val="en-GB"/>
              </w:rPr>
              <w:t>MPD-T2-IE-</w:t>
            </w:r>
            <w:r w:rsidR="00437C95" w:rsidRPr="00877A2F">
              <w:rPr>
                <w:lang w:val="en-GB"/>
              </w:rPr>
              <w:t>C</w:t>
            </w:r>
            <w:r w:rsidRPr="00877A2F">
              <w:rPr>
                <w:lang w:val="en-GB"/>
              </w:rPr>
              <w:t>1</w:t>
            </w:r>
            <w:bookmarkEnd w:id="74"/>
            <w:r w:rsidRPr="00877A2F">
              <w:rPr>
                <w:lang w:val="en-GB"/>
              </w:rPr>
              <w:t> </w:t>
            </w:r>
          </w:p>
        </w:tc>
      </w:tr>
      <w:tr w:rsidR="0013423E" w:rsidRPr="00877A2F" w14:paraId="4522C4C1" w14:textId="77777777" w:rsidTr="007B1B51">
        <w:trPr>
          <w:trHeight w:val="407"/>
        </w:trPr>
        <w:tc>
          <w:tcPr>
            <w:tcW w:w="1555" w:type="dxa"/>
            <w:vAlign w:val="center"/>
          </w:tcPr>
          <w:p w14:paraId="6463CD9A" w14:textId="77777777" w:rsidR="0013423E" w:rsidRPr="00877A2F" w:rsidRDefault="0013423E" w:rsidP="007B1B51">
            <w:pPr>
              <w:pStyle w:val="Table"/>
              <w:rPr>
                <w:lang w:val="en-GB"/>
              </w:rPr>
            </w:pPr>
            <w:r w:rsidRPr="00877A2F">
              <w:rPr>
                <w:lang w:val="en-GB"/>
              </w:rPr>
              <w:t>Unit title:</w:t>
            </w:r>
          </w:p>
        </w:tc>
        <w:tc>
          <w:tcPr>
            <w:tcW w:w="7455" w:type="dxa"/>
            <w:vAlign w:val="center"/>
          </w:tcPr>
          <w:p w14:paraId="63D3885A" w14:textId="3648149D" w:rsidR="0013423E" w:rsidRPr="00447CD8" w:rsidRDefault="007906A5" w:rsidP="007B1B51">
            <w:pPr>
              <w:pStyle w:val="Heading3"/>
              <w:rPr>
                <w:rStyle w:val="SemiBold"/>
              </w:rPr>
            </w:pPr>
            <w:bookmarkStart w:id="75" w:name="_Toc63776972"/>
            <w:bookmarkStart w:id="76" w:name="_Toc64899885"/>
            <w:r w:rsidRPr="00447CD8">
              <w:rPr>
                <w:rStyle w:val="SemiBold"/>
              </w:rPr>
              <w:t>Launchpad to further projects</w:t>
            </w:r>
            <w:bookmarkEnd w:id="75"/>
            <w:bookmarkEnd w:id="76"/>
            <w:r w:rsidR="0013423E" w:rsidRPr="00447CD8">
              <w:rPr>
                <w:rStyle w:val="SemiBold"/>
              </w:rPr>
              <w:t> </w:t>
            </w:r>
          </w:p>
        </w:tc>
      </w:tr>
      <w:tr w:rsidR="0013423E" w:rsidRPr="00877A2F" w14:paraId="5D5EFD1B" w14:textId="77777777" w:rsidTr="007B1B51">
        <w:trPr>
          <w:trHeight w:val="566"/>
        </w:trPr>
        <w:tc>
          <w:tcPr>
            <w:tcW w:w="1555" w:type="dxa"/>
            <w:vAlign w:val="center"/>
          </w:tcPr>
          <w:p w14:paraId="61E2F4B5" w14:textId="77777777" w:rsidR="0013423E" w:rsidRPr="00877A2F" w:rsidRDefault="0013423E" w:rsidP="007B1B51">
            <w:pPr>
              <w:pStyle w:val="Table"/>
              <w:rPr>
                <w:lang w:val="en-GB"/>
              </w:rPr>
            </w:pPr>
            <w:r w:rsidRPr="00877A2F">
              <w:rPr>
                <w:lang w:val="en-GB"/>
              </w:rPr>
              <w:t>Study mins:</w:t>
            </w:r>
          </w:p>
        </w:tc>
        <w:tc>
          <w:tcPr>
            <w:tcW w:w="7455" w:type="dxa"/>
            <w:vAlign w:val="center"/>
          </w:tcPr>
          <w:p w14:paraId="5AD2A05D" w14:textId="4E8207B7" w:rsidR="0013423E" w:rsidRPr="00877A2F" w:rsidRDefault="007906A5" w:rsidP="007B1B51">
            <w:pPr>
              <w:pStyle w:val="Table"/>
              <w:rPr>
                <w:lang w:val="en-GB"/>
              </w:rPr>
            </w:pPr>
            <w:r w:rsidRPr="00877A2F">
              <w:rPr>
                <w:lang w:val="en-GB"/>
              </w:rPr>
              <w:t>30</w:t>
            </w:r>
          </w:p>
        </w:tc>
      </w:tr>
      <w:tr w:rsidR="0013423E" w:rsidRPr="00877A2F" w14:paraId="37EE4072" w14:textId="77777777" w:rsidTr="00543FC5">
        <w:trPr>
          <w:trHeight w:val="1728"/>
        </w:trPr>
        <w:tc>
          <w:tcPr>
            <w:tcW w:w="1555" w:type="dxa"/>
            <w:vAlign w:val="center"/>
          </w:tcPr>
          <w:p w14:paraId="2020CF2D" w14:textId="77777777" w:rsidR="0013423E" w:rsidRPr="00877A2F" w:rsidRDefault="0013423E" w:rsidP="007B1B51">
            <w:pPr>
              <w:pStyle w:val="Table"/>
              <w:rPr>
                <w:lang w:val="en-GB"/>
              </w:rPr>
            </w:pPr>
            <w:r w:rsidRPr="00877A2F">
              <w:rPr>
                <w:lang w:val="en-GB"/>
              </w:rPr>
              <w:t>Learning outcomes:</w:t>
            </w:r>
          </w:p>
        </w:tc>
        <w:tc>
          <w:tcPr>
            <w:tcW w:w="7455" w:type="dxa"/>
            <w:vAlign w:val="center"/>
          </w:tcPr>
          <w:p w14:paraId="53EA8BE9" w14:textId="77777777" w:rsidR="0013423E" w:rsidRDefault="0013423E" w:rsidP="007B1B51">
            <w:pPr>
              <w:pStyle w:val="Table"/>
              <w:rPr>
                <w:lang w:val="en-GB"/>
              </w:rPr>
            </w:pPr>
            <w:r w:rsidRPr="00877A2F">
              <w:rPr>
                <w:lang w:val="en-GB"/>
              </w:rPr>
              <w:t>Students should be able to:</w:t>
            </w:r>
          </w:p>
          <w:p w14:paraId="587F9D81" w14:textId="4E6EB46A" w:rsidR="004D2ECE" w:rsidRDefault="0099756C" w:rsidP="0099756C">
            <w:pPr>
              <w:pStyle w:val="Table"/>
              <w:numPr>
                <w:ilvl w:val="0"/>
                <w:numId w:val="36"/>
              </w:numPr>
              <w:rPr>
                <w:lang w:val="en-GB"/>
              </w:rPr>
            </w:pPr>
            <w:r>
              <w:rPr>
                <w:lang w:val="en-GB"/>
              </w:rPr>
              <w:t>Choose further projects to develop their design practice;</w:t>
            </w:r>
          </w:p>
          <w:p w14:paraId="5D326684" w14:textId="7193B329" w:rsidR="0099756C" w:rsidRDefault="0099756C" w:rsidP="0099756C">
            <w:pPr>
              <w:pStyle w:val="Table"/>
              <w:numPr>
                <w:ilvl w:val="0"/>
                <w:numId w:val="36"/>
              </w:numPr>
              <w:rPr>
                <w:lang w:val="en-GB"/>
              </w:rPr>
            </w:pPr>
            <w:r>
              <w:rPr>
                <w:lang w:val="en-GB"/>
              </w:rPr>
              <w:t>Recognise the value of self-directed study and not necessarily rely on tuition;</w:t>
            </w:r>
          </w:p>
          <w:p w14:paraId="25B8A713" w14:textId="163E08A1" w:rsidR="0099756C" w:rsidRPr="00877A2F" w:rsidRDefault="0099756C" w:rsidP="0099756C">
            <w:pPr>
              <w:pStyle w:val="Table"/>
              <w:numPr>
                <w:ilvl w:val="0"/>
                <w:numId w:val="36"/>
              </w:numPr>
              <w:rPr>
                <w:lang w:val="en-GB"/>
              </w:rPr>
            </w:pPr>
            <w:r>
              <w:rPr>
                <w:lang w:val="en-GB"/>
              </w:rPr>
              <w:t>Apply to a higher education program</w:t>
            </w:r>
            <w:r w:rsidR="0020382D">
              <w:rPr>
                <w:lang w:val="en-GB"/>
              </w:rPr>
              <w:t>.</w:t>
            </w:r>
          </w:p>
        </w:tc>
      </w:tr>
      <w:tr w:rsidR="0013423E" w:rsidRPr="00877A2F" w14:paraId="491D0107" w14:textId="77777777" w:rsidTr="00985DEF">
        <w:trPr>
          <w:trHeight w:val="1978"/>
        </w:trPr>
        <w:tc>
          <w:tcPr>
            <w:tcW w:w="1555" w:type="dxa"/>
            <w:vAlign w:val="center"/>
          </w:tcPr>
          <w:p w14:paraId="4A2B2643" w14:textId="77777777" w:rsidR="0013423E" w:rsidRPr="00877A2F" w:rsidRDefault="0013423E" w:rsidP="007B1B51">
            <w:pPr>
              <w:pStyle w:val="Table"/>
              <w:rPr>
                <w:lang w:val="en-GB"/>
              </w:rPr>
            </w:pPr>
            <w:r w:rsidRPr="00877A2F">
              <w:rPr>
                <w:lang w:val="en-GB"/>
              </w:rPr>
              <w:t>Description:</w:t>
            </w:r>
          </w:p>
        </w:tc>
        <w:tc>
          <w:tcPr>
            <w:tcW w:w="7455" w:type="dxa"/>
            <w:vAlign w:val="center"/>
          </w:tcPr>
          <w:p w14:paraId="7467B1CD" w14:textId="710F3FE3" w:rsidR="0013423E" w:rsidRPr="00877A2F" w:rsidRDefault="00543FC5" w:rsidP="007B1B51">
            <w:pPr>
              <w:pStyle w:val="Table"/>
              <w:rPr>
                <w:lang w:val="en-GB"/>
              </w:rPr>
            </w:pPr>
            <w:r>
              <w:rPr>
                <w:lang w:val="en-GB"/>
              </w:rPr>
              <w:t>This unit</w:t>
            </w:r>
            <w:r w:rsidR="00280500">
              <w:rPr>
                <w:lang w:val="en-GB"/>
              </w:rPr>
              <w:t xml:space="preserve"> invites students to develop their own practice through materials, processes and drawing </w:t>
            </w:r>
            <w:r w:rsidR="00280500" w:rsidRPr="00280500">
              <w:rPr>
                <w:i/>
                <w:iCs/>
                <w:lang w:val="en-GB"/>
              </w:rPr>
              <w:t>making and doing</w:t>
            </w:r>
            <w:r w:rsidR="00280500">
              <w:rPr>
                <w:lang w:val="en-GB"/>
              </w:rPr>
              <w:t>.</w:t>
            </w:r>
            <w:r w:rsidR="00A749CD">
              <w:rPr>
                <w:lang w:val="en-GB"/>
              </w:rPr>
              <w:t xml:space="preserve"> In many ways this program is the start of what hopefully will be a lifelong journey of self-discovery by and through design using local materials. </w:t>
            </w:r>
            <w:r w:rsidR="00985DEF">
              <w:rPr>
                <w:lang w:val="en-GB"/>
              </w:rPr>
              <w:t>Students will formulate projects beyond the program and continue to develop their reflective practice through sketch booking and journaling.</w:t>
            </w:r>
          </w:p>
        </w:tc>
      </w:tr>
      <w:tr w:rsidR="0013423E" w:rsidRPr="00877A2F" w14:paraId="5B8F7D4C" w14:textId="77777777" w:rsidTr="00543FC5">
        <w:trPr>
          <w:trHeight w:val="2310"/>
        </w:trPr>
        <w:tc>
          <w:tcPr>
            <w:tcW w:w="1555" w:type="dxa"/>
            <w:vAlign w:val="center"/>
          </w:tcPr>
          <w:p w14:paraId="78BD579C" w14:textId="77777777" w:rsidR="0013423E" w:rsidRPr="00877A2F" w:rsidRDefault="0013423E" w:rsidP="007B1B51">
            <w:pPr>
              <w:pStyle w:val="Table"/>
              <w:rPr>
                <w:lang w:val="en-GB"/>
              </w:rPr>
            </w:pPr>
            <w:r w:rsidRPr="00877A2F">
              <w:rPr>
                <w:lang w:val="en-GB"/>
              </w:rPr>
              <w:t>Teaching and learning delivery:</w:t>
            </w:r>
          </w:p>
        </w:tc>
        <w:tc>
          <w:tcPr>
            <w:tcW w:w="7455" w:type="dxa"/>
            <w:vAlign w:val="center"/>
          </w:tcPr>
          <w:p w14:paraId="59F4AEF3" w14:textId="77777777" w:rsidR="000F2F7F" w:rsidRPr="000F2F7F" w:rsidRDefault="000F2F7F" w:rsidP="000F2F7F">
            <w:pPr>
              <w:pStyle w:val="Table"/>
              <w:rPr>
                <w:lang w:val="en-GB"/>
              </w:rPr>
            </w:pPr>
            <w:r w:rsidRPr="000F2F7F">
              <w:rPr>
                <w:lang w:val="en-GB"/>
              </w:rPr>
              <w:t>This unit will comprise of:</w:t>
            </w:r>
          </w:p>
          <w:p w14:paraId="1AE87985" w14:textId="40DF1386" w:rsidR="000F2F7F" w:rsidRPr="000F2F7F" w:rsidRDefault="000F2F7F" w:rsidP="00865746">
            <w:pPr>
              <w:pStyle w:val="Table"/>
              <w:numPr>
                <w:ilvl w:val="0"/>
                <w:numId w:val="5"/>
              </w:numPr>
              <w:rPr>
                <w:lang w:val="en-GB"/>
              </w:rPr>
            </w:pPr>
            <w:r w:rsidRPr="000F2F7F">
              <w:rPr>
                <w:lang w:val="en-GB"/>
              </w:rPr>
              <w:t xml:space="preserve">Theory seminar on </w:t>
            </w:r>
            <w:r w:rsidRPr="00877A2F">
              <w:rPr>
                <w:lang w:val="en-GB"/>
              </w:rPr>
              <w:t xml:space="preserve">further </w:t>
            </w:r>
            <w:r w:rsidR="00543FC5">
              <w:rPr>
                <w:lang w:val="en-GB"/>
              </w:rPr>
              <w:t xml:space="preserve">areas of design </w:t>
            </w:r>
            <w:r w:rsidRPr="00877A2F">
              <w:rPr>
                <w:lang w:val="en-GB"/>
              </w:rPr>
              <w:t>projects</w:t>
            </w:r>
            <w:r w:rsidR="00543FC5">
              <w:rPr>
                <w:lang w:val="en-GB"/>
              </w:rPr>
              <w:t xml:space="preserve"> and methods of intent</w:t>
            </w:r>
            <w:r w:rsidRPr="000F2F7F">
              <w:rPr>
                <w:lang w:val="en-GB"/>
              </w:rPr>
              <w:t>;</w:t>
            </w:r>
          </w:p>
          <w:p w14:paraId="638AA39A" w14:textId="0E32615A" w:rsidR="000F2F7F" w:rsidRPr="000F2F7F" w:rsidRDefault="000F2F7F" w:rsidP="00865746">
            <w:pPr>
              <w:pStyle w:val="Table"/>
              <w:numPr>
                <w:ilvl w:val="0"/>
                <w:numId w:val="5"/>
              </w:numPr>
              <w:rPr>
                <w:lang w:val="en-GB"/>
              </w:rPr>
            </w:pPr>
            <w:r w:rsidRPr="000F2F7F">
              <w:rPr>
                <w:lang w:val="en-GB"/>
              </w:rPr>
              <w:t>Case study analysis</w:t>
            </w:r>
            <w:r w:rsidR="00543FC5">
              <w:rPr>
                <w:lang w:val="en-GB"/>
              </w:rPr>
              <w:t xml:space="preserve"> on a range of live project ‘briefs’ found on a </w:t>
            </w:r>
            <w:r w:rsidR="00A749CD">
              <w:rPr>
                <w:lang w:val="en-GB"/>
              </w:rPr>
              <w:t xml:space="preserve">typical </w:t>
            </w:r>
            <w:r w:rsidR="00543FC5">
              <w:rPr>
                <w:lang w:val="en-GB"/>
              </w:rPr>
              <w:t>foundation course using a template framework</w:t>
            </w:r>
            <w:r w:rsidRPr="000F2F7F">
              <w:rPr>
                <w:lang w:val="en-GB"/>
              </w:rPr>
              <w:t>;</w:t>
            </w:r>
          </w:p>
          <w:p w14:paraId="12D6F55C" w14:textId="25CD8E84" w:rsidR="0013423E" w:rsidRPr="00877A2F" w:rsidRDefault="000F2F7F" w:rsidP="00865746">
            <w:pPr>
              <w:pStyle w:val="Table"/>
              <w:numPr>
                <w:ilvl w:val="0"/>
                <w:numId w:val="5"/>
              </w:numPr>
              <w:rPr>
                <w:lang w:val="en-GB"/>
              </w:rPr>
            </w:pPr>
            <w:r w:rsidRPr="00877A2F">
              <w:rPr>
                <w:lang w:val="en-GB"/>
              </w:rPr>
              <w:t>Self-directed study on</w:t>
            </w:r>
            <w:r w:rsidR="00543FC5">
              <w:rPr>
                <w:lang w:val="en-GB"/>
              </w:rPr>
              <w:t xml:space="preserve"> identifying other potential projects and sketchbook/journal discoveries to develop student practice.</w:t>
            </w:r>
          </w:p>
        </w:tc>
      </w:tr>
      <w:tr w:rsidR="0013423E" w:rsidRPr="00877A2F" w14:paraId="2C85DF79" w14:textId="77777777" w:rsidTr="007B1B51">
        <w:trPr>
          <w:trHeight w:val="529"/>
        </w:trPr>
        <w:tc>
          <w:tcPr>
            <w:tcW w:w="1555" w:type="dxa"/>
            <w:vAlign w:val="center"/>
          </w:tcPr>
          <w:p w14:paraId="2AC6B343" w14:textId="77777777" w:rsidR="0013423E" w:rsidRPr="00877A2F" w:rsidRDefault="0013423E" w:rsidP="007B1B51">
            <w:pPr>
              <w:pStyle w:val="Table"/>
              <w:rPr>
                <w:lang w:val="en-GB"/>
              </w:rPr>
            </w:pPr>
            <w:r w:rsidRPr="00877A2F">
              <w:rPr>
                <w:lang w:val="en-GB"/>
              </w:rPr>
              <w:t>Assessment:</w:t>
            </w:r>
          </w:p>
        </w:tc>
        <w:tc>
          <w:tcPr>
            <w:tcW w:w="7455" w:type="dxa"/>
            <w:vAlign w:val="center"/>
          </w:tcPr>
          <w:p w14:paraId="23D7E556" w14:textId="7F44CA0B" w:rsidR="0013423E" w:rsidRPr="00877A2F" w:rsidRDefault="00543FC5" w:rsidP="007B1B51">
            <w:pPr>
              <w:pStyle w:val="Table"/>
              <w:rPr>
                <w:lang w:val="en-GB"/>
              </w:rPr>
            </w:pPr>
            <w:r>
              <w:rPr>
                <w:lang w:val="en-GB"/>
              </w:rPr>
              <w:t xml:space="preserve">Submission of two further self-directed </w:t>
            </w:r>
            <w:r w:rsidR="004224A8">
              <w:rPr>
                <w:lang w:val="en-GB"/>
              </w:rPr>
              <w:t>projects using materials</w:t>
            </w:r>
            <w:r>
              <w:rPr>
                <w:lang w:val="en-GB"/>
              </w:rPr>
              <w:t>, processes and drawing</w:t>
            </w:r>
            <w:r w:rsidR="004224A8">
              <w:rPr>
                <w:lang w:val="en-GB"/>
              </w:rPr>
              <w:t xml:space="preserve"> that can be accomplished </w:t>
            </w:r>
            <w:r>
              <w:rPr>
                <w:lang w:val="en-GB"/>
              </w:rPr>
              <w:t>with local materials</w:t>
            </w:r>
            <w:r w:rsidR="004224A8">
              <w:rPr>
                <w:lang w:val="en-GB"/>
              </w:rPr>
              <w:t xml:space="preserve"> </w:t>
            </w:r>
            <w:r w:rsidR="004224A8" w:rsidRPr="004224A8">
              <w:rPr>
                <w:lang w:val="en-GB"/>
              </w:rPr>
              <w:t>published to learning platform/Padlet and in journal (sketchbook) form.</w:t>
            </w:r>
          </w:p>
        </w:tc>
      </w:tr>
    </w:tbl>
    <w:p w14:paraId="1BCCAA05" w14:textId="7AC2F65A" w:rsidR="00254EB2" w:rsidRPr="00877A2F" w:rsidRDefault="00254EB2" w:rsidP="00E210CB">
      <w:pPr>
        <w:rPr>
          <w:lang w:val="en-GB"/>
        </w:rPr>
      </w:pPr>
    </w:p>
    <w:p w14:paraId="4AA74CCB" w14:textId="77777777" w:rsidR="00254EB2" w:rsidRPr="00877A2F" w:rsidRDefault="00254EB2">
      <w:pPr>
        <w:rPr>
          <w:lang w:val="en-GB"/>
        </w:rPr>
      </w:pPr>
      <w:r w:rsidRPr="00877A2F">
        <w:rPr>
          <w:lang w:val="en-GB"/>
        </w:rPr>
        <w:br w:type="page"/>
      </w:r>
    </w:p>
    <w:tbl>
      <w:tblPr>
        <w:tblStyle w:val="TableGrid"/>
        <w:tblW w:w="0" w:type="auto"/>
        <w:tblLook w:val="04A0" w:firstRow="1" w:lastRow="0" w:firstColumn="1" w:lastColumn="0" w:noHBand="0" w:noVBand="1"/>
      </w:tblPr>
      <w:tblGrid>
        <w:gridCol w:w="1555"/>
        <w:gridCol w:w="7455"/>
      </w:tblGrid>
      <w:tr w:rsidR="00A608D9" w:rsidRPr="00877A2F" w14:paraId="7FE3DC59" w14:textId="77777777" w:rsidTr="007B1B51">
        <w:trPr>
          <w:trHeight w:val="502"/>
        </w:trPr>
        <w:tc>
          <w:tcPr>
            <w:tcW w:w="1555" w:type="dxa"/>
            <w:vAlign w:val="center"/>
          </w:tcPr>
          <w:p w14:paraId="10C8E167" w14:textId="77777777" w:rsidR="00A608D9" w:rsidRPr="00877A2F" w:rsidRDefault="00A608D9" w:rsidP="007B1B51">
            <w:pPr>
              <w:pStyle w:val="Table"/>
              <w:rPr>
                <w:lang w:val="en-GB"/>
              </w:rPr>
            </w:pPr>
            <w:r w:rsidRPr="00877A2F">
              <w:rPr>
                <w:lang w:val="en-GB"/>
              </w:rPr>
              <w:lastRenderedPageBreak/>
              <w:t>Unit code:</w:t>
            </w:r>
          </w:p>
        </w:tc>
        <w:tc>
          <w:tcPr>
            <w:tcW w:w="7455" w:type="dxa"/>
            <w:vAlign w:val="center"/>
          </w:tcPr>
          <w:p w14:paraId="057BF7F3" w14:textId="2153021F" w:rsidR="00A608D9" w:rsidRPr="00877A2F" w:rsidRDefault="0086528D" w:rsidP="00437C95">
            <w:pPr>
              <w:pStyle w:val="Heading2"/>
              <w:rPr>
                <w:lang w:val="en-GB"/>
              </w:rPr>
            </w:pPr>
            <w:bookmarkStart w:id="77" w:name="_Toc63776973"/>
            <w:r w:rsidRPr="00877A2F">
              <w:rPr>
                <w:lang w:val="en-GB"/>
              </w:rPr>
              <w:t>MPD</w:t>
            </w:r>
            <w:r w:rsidR="00A608D9" w:rsidRPr="00877A2F">
              <w:rPr>
                <w:lang w:val="en-GB"/>
              </w:rPr>
              <w:t>-T2-IE-SM1</w:t>
            </w:r>
            <w:bookmarkEnd w:id="77"/>
            <w:r w:rsidR="00A608D9" w:rsidRPr="00877A2F">
              <w:rPr>
                <w:lang w:val="en-GB"/>
              </w:rPr>
              <w:t>  </w:t>
            </w:r>
          </w:p>
        </w:tc>
      </w:tr>
      <w:tr w:rsidR="00A608D9" w:rsidRPr="00877A2F" w14:paraId="285F08D8" w14:textId="77777777" w:rsidTr="007B1B51">
        <w:trPr>
          <w:trHeight w:val="407"/>
        </w:trPr>
        <w:tc>
          <w:tcPr>
            <w:tcW w:w="1555" w:type="dxa"/>
            <w:vAlign w:val="center"/>
          </w:tcPr>
          <w:p w14:paraId="63892F93" w14:textId="77777777" w:rsidR="00A608D9" w:rsidRPr="00877A2F" w:rsidRDefault="00A608D9" w:rsidP="007B1B51">
            <w:pPr>
              <w:pStyle w:val="Table"/>
              <w:rPr>
                <w:lang w:val="en-GB"/>
              </w:rPr>
            </w:pPr>
            <w:r w:rsidRPr="00877A2F">
              <w:rPr>
                <w:lang w:val="en-GB"/>
              </w:rPr>
              <w:t>Unit title:</w:t>
            </w:r>
          </w:p>
        </w:tc>
        <w:tc>
          <w:tcPr>
            <w:tcW w:w="7455" w:type="dxa"/>
            <w:vAlign w:val="center"/>
          </w:tcPr>
          <w:p w14:paraId="20F31450" w14:textId="62236D88" w:rsidR="00A608D9" w:rsidRPr="00447CD8" w:rsidRDefault="00A608D9" w:rsidP="00447CD8">
            <w:pPr>
              <w:pStyle w:val="Heading3"/>
              <w:rPr>
                <w:rStyle w:val="SemiBold"/>
              </w:rPr>
            </w:pPr>
            <w:bookmarkStart w:id="78" w:name="_Toc63776974"/>
            <w:bookmarkStart w:id="79" w:name="_Toc64899886"/>
            <w:r w:rsidRPr="00447CD8">
              <w:rPr>
                <w:rStyle w:val="SemiBold"/>
              </w:rPr>
              <w:t>Course reflection and feedback</w:t>
            </w:r>
            <w:bookmarkEnd w:id="78"/>
            <w:bookmarkEnd w:id="79"/>
            <w:r w:rsidRPr="00447CD8">
              <w:rPr>
                <w:rStyle w:val="SemiBold"/>
              </w:rPr>
              <w:t> </w:t>
            </w:r>
          </w:p>
        </w:tc>
      </w:tr>
      <w:tr w:rsidR="00A608D9" w:rsidRPr="00877A2F" w14:paraId="529AB93F" w14:textId="77777777" w:rsidTr="007B1B51">
        <w:trPr>
          <w:trHeight w:val="566"/>
        </w:trPr>
        <w:tc>
          <w:tcPr>
            <w:tcW w:w="1555" w:type="dxa"/>
            <w:vAlign w:val="center"/>
          </w:tcPr>
          <w:p w14:paraId="60E320C1" w14:textId="77777777" w:rsidR="00A608D9" w:rsidRPr="00877A2F" w:rsidRDefault="00A608D9" w:rsidP="007B1B51">
            <w:pPr>
              <w:pStyle w:val="Table"/>
              <w:rPr>
                <w:lang w:val="en-GB"/>
              </w:rPr>
            </w:pPr>
            <w:r w:rsidRPr="00877A2F">
              <w:rPr>
                <w:lang w:val="en-GB"/>
              </w:rPr>
              <w:t>Study mins:</w:t>
            </w:r>
          </w:p>
        </w:tc>
        <w:tc>
          <w:tcPr>
            <w:tcW w:w="7455" w:type="dxa"/>
            <w:vAlign w:val="center"/>
          </w:tcPr>
          <w:p w14:paraId="046C8799" w14:textId="776E4226" w:rsidR="00A608D9" w:rsidRPr="00877A2F" w:rsidRDefault="00985DEF" w:rsidP="007B1B51">
            <w:pPr>
              <w:pStyle w:val="Table"/>
              <w:rPr>
                <w:lang w:val="en-GB"/>
              </w:rPr>
            </w:pPr>
            <w:r>
              <w:rPr>
                <w:lang w:val="en-GB"/>
              </w:rPr>
              <w:t>15</w:t>
            </w:r>
          </w:p>
        </w:tc>
      </w:tr>
      <w:tr w:rsidR="00A608D9" w:rsidRPr="00877A2F" w14:paraId="12727395" w14:textId="77777777" w:rsidTr="007B1B51">
        <w:trPr>
          <w:trHeight w:val="836"/>
        </w:trPr>
        <w:tc>
          <w:tcPr>
            <w:tcW w:w="1555" w:type="dxa"/>
            <w:vAlign w:val="center"/>
          </w:tcPr>
          <w:p w14:paraId="14C1765D" w14:textId="77777777" w:rsidR="00A608D9" w:rsidRPr="00877A2F" w:rsidRDefault="00A608D9" w:rsidP="007B1B51">
            <w:pPr>
              <w:pStyle w:val="Table"/>
              <w:rPr>
                <w:lang w:val="en-GB"/>
              </w:rPr>
            </w:pPr>
            <w:r w:rsidRPr="00877A2F">
              <w:rPr>
                <w:lang w:val="en-GB"/>
              </w:rPr>
              <w:t>Learning outcomes:</w:t>
            </w:r>
          </w:p>
        </w:tc>
        <w:tc>
          <w:tcPr>
            <w:tcW w:w="7455" w:type="dxa"/>
            <w:vAlign w:val="center"/>
          </w:tcPr>
          <w:p w14:paraId="39D7BBA8" w14:textId="77777777" w:rsidR="00A608D9" w:rsidRDefault="00A608D9" w:rsidP="007B1B51">
            <w:pPr>
              <w:pStyle w:val="Table"/>
              <w:rPr>
                <w:lang w:val="en-GB"/>
              </w:rPr>
            </w:pPr>
            <w:r w:rsidRPr="00877A2F">
              <w:rPr>
                <w:lang w:val="en-GB"/>
              </w:rPr>
              <w:t>Students should be able to:</w:t>
            </w:r>
          </w:p>
          <w:p w14:paraId="050E8934" w14:textId="77777777" w:rsidR="006B1EE2" w:rsidRDefault="006B1EE2" w:rsidP="006B1EE2">
            <w:pPr>
              <w:pStyle w:val="Table"/>
              <w:numPr>
                <w:ilvl w:val="0"/>
                <w:numId w:val="37"/>
              </w:numPr>
              <w:rPr>
                <w:lang w:val="en-GB"/>
              </w:rPr>
            </w:pPr>
            <w:r>
              <w:rPr>
                <w:lang w:val="en-GB"/>
              </w:rPr>
              <w:t>Evaluate the student experience against the learning outcomes;</w:t>
            </w:r>
          </w:p>
          <w:p w14:paraId="002A6CE1" w14:textId="77777777" w:rsidR="006B1EE2" w:rsidRDefault="006B1EE2" w:rsidP="006B1EE2">
            <w:pPr>
              <w:pStyle w:val="Table"/>
              <w:numPr>
                <w:ilvl w:val="0"/>
                <w:numId w:val="37"/>
              </w:numPr>
              <w:rPr>
                <w:lang w:val="en-GB"/>
              </w:rPr>
            </w:pPr>
            <w:r>
              <w:rPr>
                <w:lang w:val="en-GB"/>
              </w:rPr>
              <w:t>Describe the benefits of the program;</w:t>
            </w:r>
          </w:p>
          <w:p w14:paraId="5CE68468" w14:textId="3045889D" w:rsidR="006B1EE2" w:rsidRPr="00877A2F" w:rsidRDefault="006B1EE2" w:rsidP="006B1EE2">
            <w:pPr>
              <w:pStyle w:val="Table"/>
              <w:numPr>
                <w:ilvl w:val="0"/>
                <w:numId w:val="37"/>
              </w:numPr>
              <w:rPr>
                <w:lang w:val="en-GB"/>
              </w:rPr>
            </w:pPr>
            <w:r>
              <w:rPr>
                <w:lang w:val="en-GB"/>
              </w:rPr>
              <w:t>Propose how the program could be improved for peers.</w:t>
            </w:r>
          </w:p>
        </w:tc>
      </w:tr>
      <w:tr w:rsidR="00A608D9" w:rsidRPr="00877A2F" w14:paraId="5EC920E5" w14:textId="77777777" w:rsidTr="00985DEF">
        <w:trPr>
          <w:trHeight w:val="2282"/>
        </w:trPr>
        <w:tc>
          <w:tcPr>
            <w:tcW w:w="1555" w:type="dxa"/>
            <w:vAlign w:val="center"/>
          </w:tcPr>
          <w:p w14:paraId="4BC8E0E3" w14:textId="77777777" w:rsidR="00A608D9" w:rsidRPr="00877A2F" w:rsidRDefault="00A608D9" w:rsidP="007B1B51">
            <w:pPr>
              <w:pStyle w:val="Table"/>
              <w:rPr>
                <w:lang w:val="en-GB"/>
              </w:rPr>
            </w:pPr>
            <w:r w:rsidRPr="00877A2F">
              <w:rPr>
                <w:lang w:val="en-GB"/>
              </w:rPr>
              <w:t>Description:</w:t>
            </w:r>
          </w:p>
        </w:tc>
        <w:tc>
          <w:tcPr>
            <w:tcW w:w="7455" w:type="dxa"/>
            <w:vAlign w:val="center"/>
          </w:tcPr>
          <w:p w14:paraId="7468426C" w14:textId="331BF400" w:rsidR="00A608D9" w:rsidRPr="00877A2F" w:rsidRDefault="00985DEF" w:rsidP="007B1B51">
            <w:pPr>
              <w:pStyle w:val="Table"/>
              <w:rPr>
                <w:lang w:val="en-GB"/>
              </w:rPr>
            </w:pPr>
            <w:r>
              <w:rPr>
                <w:lang w:val="en-GB"/>
              </w:rPr>
              <w:t xml:space="preserve">This final unit will gather feedback and reflection from the student on the structure and learning outcomes of the program. DSA are always seeking to improve how they can support teaching and learning through the lend of student feedback which will be collected anonymously. </w:t>
            </w:r>
            <w:r w:rsidR="001A3257">
              <w:rPr>
                <w:lang w:val="en-GB"/>
              </w:rPr>
              <w:t>Submission of a completed course reflection survey and Final Project will permit the student an e-certificate of completion from DSA.</w:t>
            </w:r>
          </w:p>
        </w:tc>
      </w:tr>
      <w:tr w:rsidR="00A608D9" w:rsidRPr="00877A2F" w14:paraId="36153D90" w14:textId="77777777" w:rsidTr="007B1B51">
        <w:trPr>
          <w:trHeight w:val="1126"/>
        </w:trPr>
        <w:tc>
          <w:tcPr>
            <w:tcW w:w="1555" w:type="dxa"/>
            <w:vAlign w:val="center"/>
          </w:tcPr>
          <w:p w14:paraId="64FFCE2D" w14:textId="77777777" w:rsidR="00A608D9" w:rsidRPr="00877A2F" w:rsidRDefault="00A608D9" w:rsidP="007B1B51">
            <w:pPr>
              <w:pStyle w:val="Table"/>
              <w:rPr>
                <w:lang w:val="en-GB"/>
              </w:rPr>
            </w:pPr>
            <w:r w:rsidRPr="00877A2F">
              <w:rPr>
                <w:lang w:val="en-GB"/>
              </w:rPr>
              <w:t>Teaching and learning delivery:</w:t>
            </w:r>
          </w:p>
        </w:tc>
        <w:tc>
          <w:tcPr>
            <w:tcW w:w="7455" w:type="dxa"/>
            <w:vAlign w:val="center"/>
          </w:tcPr>
          <w:p w14:paraId="5B4FADFD" w14:textId="77777777" w:rsidR="00985DEF" w:rsidRDefault="00985DEF" w:rsidP="00985DEF">
            <w:pPr>
              <w:pStyle w:val="Table"/>
              <w:numPr>
                <w:ilvl w:val="0"/>
                <w:numId w:val="6"/>
              </w:numPr>
              <w:rPr>
                <w:lang w:val="en-GB"/>
              </w:rPr>
            </w:pPr>
            <w:r>
              <w:rPr>
                <w:lang w:val="en-GB"/>
              </w:rPr>
              <w:t xml:space="preserve">Program wrap up </w:t>
            </w:r>
            <w:r w:rsidRPr="00985DEF">
              <w:rPr>
                <w:lang w:val="en-GB"/>
              </w:rPr>
              <w:t>seminar</w:t>
            </w:r>
            <w:r>
              <w:rPr>
                <w:lang w:val="en-GB"/>
              </w:rPr>
              <w:t>;</w:t>
            </w:r>
          </w:p>
          <w:p w14:paraId="44957E25" w14:textId="49962715" w:rsidR="00A608D9" w:rsidRPr="00877A2F" w:rsidRDefault="00985DEF" w:rsidP="00985DEF">
            <w:pPr>
              <w:pStyle w:val="Table"/>
              <w:numPr>
                <w:ilvl w:val="0"/>
                <w:numId w:val="6"/>
              </w:numPr>
              <w:rPr>
                <w:lang w:val="en-GB"/>
              </w:rPr>
            </w:pPr>
            <w:r>
              <w:rPr>
                <w:lang w:val="en-GB"/>
              </w:rPr>
              <w:t>Final reflection on the program for student feedback for DSA to evaluate successes and failures</w:t>
            </w:r>
            <w:r w:rsidRPr="00985DEF">
              <w:rPr>
                <w:lang w:val="en-GB"/>
              </w:rPr>
              <w:t>.</w:t>
            </w:r>
          </w:p>
        </w:tc>
      </w:tr>
      <w:tr w:rsidR="00A608D9" w:rsidRPr="00877A2F" w14:paraId="1F7BC57C" w14:textId="77777777" w:rsidTr="007B1B51">
        <w:trPr>
          <w:trHeight w:val="529"/>
        </w:trPr>
        <w:tc>
          <w:tcPr>
            <w:tcW w:w="1555" w:type="dxa"/>
            <w:vAlign w:val="center"/>
          </w:tcPr>
          <w:p w14:paraId="67E79B45" w14:textId="77777777" w:rsidR="00A608D9" w:rsidRPr="00877A2F" w:rsidRDefault="00A608D9" w:rsidP="007B1B51">
            <w:pPr>
              <w:pStyle w:val="Table"/>
              <w:rPr>
                <w:lang w:val="en-GB"/>
              </w:rPr>
            </w:pPr>
            <w:r w:rsidRPr="00877A2F">
              <w:rPr>
                <w:lang w:val="en-GB"/>
              </w:rPr>
              <w:t>Assessment:</w:t>
            </w:r>
          </w:p>
        </w:tc>
        <w:tc>
          <w:tcPr>
            <w:tcW w:w="7455" w:type="dxa"/>
            <w:vAlign w:val="center"/>
          </w:tcPr>
          <w:p w14:paraId="3B3C9DBA" w14:textId="17B63E32" w:rsidR="00A608D9" w:rsidRPr="00877A2F" w:rsidRDefault="004224A8" w:rsidP="007B1B51">
            <w:pPr>
              <w:pStyle w:val="Table"/>
              <w:rPr>
                <w:lang w:val="en-GB"/>
              </w:rPr>
            </w:pPr>
            <w:r>
              <w:rPr>
                <w:lang w:val="en-GB"/>
              </w:rPr>
              <w:t>Closed and open ended survey questionnaire reflecting the satisfaction and experience of the program.</w:t>
            </w:r>
          </w:p>
        </w:tc>
      </w:tr>
    </w:tbl>
    <w:p w14:paraId="0F6EF7C7" w14:textId="77777777" w:rsidR="0075115E" w:rsidRPr="00877A2F" w:rsidRDefault="0075115E" w:rsidP="00E210CB">
      <w:pPr>
        <w:rPr>
          <w:lang w:val="en-GB"/>
        </w:rPr>
        <w:sectPr w:rsidR="0075115E" w:rsidRPr="00877A2F" w:rsidSect="00F91790">
          <w:headerReference w:type="default" r:id="rId23"/>
          <w:pgSz w:w="11900" w:h="16820"/>
          <w:pgMar w:top="3116" w:right="1440" w:bottom="1440" w:left="1440" w:header="709" w:footer="709" w:gutter="0"/>
          <w:cols w:space="708"/>
          <w:docGrid w:linePitch="400"/>
        </w:sectPr>
      </w:pPr>
    </w:p>
    <w:p w14:paraId="1CE1DDFA" w14:textId="0BC7F581" w:rsidR="0075115E" w:rsidRDefault="0075115E" w:rsidP="00D66F67">
      <w:pPr>
        <w:pStyle w:val="Heading3"/>
        <w:spacing w:before="0"/>
        <w:rPr>
          <w:rStyle w:val="SemiBold"/>
          <w:lang w:val="en-GB"/>
        </w:rPr>
      </w:pPr>
      <w:bookmarkStart w:id="80" w:name="_Toc64899887"/>
      <w:bookmarkStart w:id="81" w:name="_Toc63776925"/>
      <w:r w:rsidRPr="00877A2F">
        <w:rPr>
          <w:rStyle w:val="SemiBold"/>
          <w:lang w:val="en-GB"/>
        </w:rPr>
        <w:lastRenderedPageBreak/>
        <w:t>For Teachers and Design Educators</w:t>
      </w:r>
      <w:bookmarkEnd w:id="80"/>
    </w:p>
    <w:p w14:paraId="0FADC274" w14:textId="52DC1C2D" w:rsidR="00B27FE4" w:rsidRDefault="00B27FE4" w:rsidP="00B27FE4">
      <w:pPr>
        <w:pStyle w:val="Table"/>
      </w:pPr>
      <w:r w:rsidRPr="00B27FE4">
        <w:t xml:space="preserve">This short course has been extensively developed with higher education teaching experts and industry partners. It is equivalent to a UK level 4 diploma learning unit. Materials, Processes and Drawing is licensed as Open Course Ware (OCW) under Creative Commons CC BY-SA </w:t>
      </w:r>
      <w:r>
        <w:t>4</w:t>
      </w:r>
      <w:r w:rsidRPr="00B27FE4">
        <w:t xml:space="preserve">.0. The entire curriculum is available for you to remix, transform, and build upon the material for any purpose here: </w:t>
      </w:r>
      <w:hyperlink r:id="rId24" w:history="1">
        <w:r w:rsidRPr="00B27FE4">
          <w:rPr>
            <w:rStyle w:val="Hyperlink"/>
          </w:rPr>
          <w:t>https://github.com/designschoolasia/matprocdraw</w:t>
        </w:r>
      </w:hyperlink>
    </w:p>
    <w:p w14:paraId="2F2441AC" w14:textId="31A58649" w:rsidR="0075115E" w:rsidRPr="00877A2F" w:rsidRDefault="0075115E" w:rsidP="0075115E">
      <w:pPr>
        <w:pStyle w:val="Heading3"/>
        <w:rPr>
          <w:rStyle w:val="SemiBold"/>
          <w:lang w:val="en-GB"/>
        </w:rPr>
      </w:pPr>
      <w:bookmarkStart w:id="82" w:name="_Toc64899888"/>
      <w:r w:rsidRPr="00877A2F">
        <w:rPr>
          <w:rStyle w:val="SemiBold"/>
          <w:lang w:val="en-GB"/>
        </w:rPr>
        <w:t>From the DSA Founder</w:t>
      </w:r>
      <w:bookmarkEnd w:id="81"/>
      <w:bookmarkEnd w:id="82"/>
    </w:p>
    <w:p w14:paraId="4842310E" w14:textId="77777777" w:rsidR="004B6EA6" w:rsidRPr="004B6EA6" w:rsidRDefault="004B6EA6" w:rsidP="004B6EA6">
      <w:pPr>
        <w:pStyle w:val="Table"/>
      </w:pPr>
      <w:r w:rsidRPr="004B6EA6">
        <w:rPr>
          <w:lang w:val="en-HK"/>
        </w:rPr>
        <w:t xml:space="preserve">Design education needs to be transformed. To reflect the current complexities of education in an uncertain social, cultural and economic world, I’m reminded of Tom </w:t>
      </w:r>
      <w:proofErr w:type="spellStart"/>
      <w:r w:rsidRPr="004B6EA6">
        <w:rPr>
          <w:lang w:val="en-HK"/>
        </w:rPr>
        <w:t>Hierck’s</w:t>
      </w:r>
      <w:proofErr w:type="spellEnd"/>
      <w:r w:rsidRPr="004B6EA6">
        <w:rPr>
          <w:lang w:val="en-HK"/>
        </w:rPr>
        <w:t xml:space="preserve"> celebrated statement that, “21st century students are being taught by 20th century tutors using 19th century curriculum and techniques on an 18th century calendar”. I’m inclined to agree. </w:t>
      </w:r>
      <w:r>
        <w:rPr>
          <w:lang w:val="en-HK"/>
        </w:rPr>
        <w:t xml:space="preserve"> </w:t>
      </w:r>
      <w:r w:rsidRPr="004B6EA6">
        <w:t xml:space="preserve">At DSA we deliver this through our core basic framework of People, Technology and </w:t>
      </w:r>
      <w:proofErr w:type="spellStart"/>
      <w:r w:rsidRPr="004B6EA6">
        <w:t>Organisation</w:t>
      </w:r>
      <w:proofErr w:type="spellEnd"/>
      <w:r w:rsidRPr="004B6EA6">
        <w:t xml:space="preserve">; a curriculum based on trajectory rather than a position to prepare graduates to succeed in a rapidly changing profession using informed design inquiry methods as the transition of practice as a skill (making) to practice following principle (doing) gathers momentum. Making and doing, I believe, remains the signature pedagogy of design education and we should not lose sight of this as experiential reflective learning through iteration is founded in craft. </w:t>
      </w:r>
    </w:p>
    <w:p w14:paraId="1CF82131" w14:textId="2E60D3B5" w:rsidR="0075115E" w:rsidRPr="004B6EA6" w:rsidRDefault="0075115E" w:rsidP="0075115E">
      <w:pPr>
        <w:pStyle w:val="Table"/>
      </w:pPr>
    </w:p>
    <w:p w14:paraId="761E0B62" w14:textId="77777777" w:rsidR="0075115E" w:rsidRPr="00877A2F" w:rsidRDefault="0075115E" w:rsidP="0075115E">
      <w:pPr>
        <w:pStyle w:val="Table"/>
        <w:rPr>
          <w:lang w:val="en-GB"/>
        </w:rPr>
      </w:pPr>
      <w:r w:rsidRPr="00877A2F">
        <w:rPr>
          <w:noProof/>
          <w:lang w:val="en-GB"/>
        </w:rPr>
        <w:drawing>
          <wp:inline distT="0" distB="0" distL="0" distR="0" wp14:anchorId="32CB1122" wp14:editId="335D0F88">
            <wp:extent cx="1174510" cy="588818"/>
            <wp:effectExtent l="0" t="0" r="0" b="0"/>
            <wp:docPr id="1"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hap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220108" cy="611678"/>
                    </a:xfrm>
                    <a:prstGeom prst="rect">
                      <a:avLst/>
                    </a:prstGeom>
                  </pic:spPr>
                </pic:pic>
              </a:graphicData>
            </a:graphic>
          </wp:inline>
        </w:drawing>
      </w:r>
    </w:p>
    <w:p w14:paraId="79A7A818" w14:textId="18EC6A4B" w:rsidR="0075115E" w:rsidRPr="00877A2F" w:rsidRDefault="0075115E" w:rsidP="0075115E">
      <w:pPr>
        <w:pStyle w:val="Table"/>
        <w:rPr>
          <w:lang w:val="en-GB"/>
        </w:rPr>
      </w:pPr>
      <w:r w:rsidRPr="00877A2F">
        <w:rPr>
          <w:lang w:val="en-GB"/>
        </w:rPr>
        <w:t xml:space="preserve">Graham Newman </w:t>
      </w:r>
      <w:r w:rsidR="00254A25">
        <w:rPr>
          <w:lang w:val="en-GB"/>
        </w:rPr>
        <w:t>May</w:t>
      </w:r>
      <w:r w:rsidRPr="00877A2F">
        <w:rPr>
          <w:lang w:val="en-GB"/>
        </w:rPr>
        <w:t xml:space="preserve"> 2021</w:t>
      </w:r>
    </w:p>
    <w:p w14:paraId="2FE8A21F" w14:textId="77777777" w:rsidR="0075115E" w:rsidRPr="00877A2F" w:rsidRDefault="0075115E" w:rsidP="0075115E">
      <w:pPr>
        <w:pStyle w:val="Heading3"/>
        <w:rPr>
          <w:rStyle w:val="SemiBold"/>
          <w:lang w:val="en-GB"/>
        </w:rPr>
      </w:pPr>
      <w:bookmarkStart w:id="83" w:name="_Toc63776926"/>
      <w:bookmarkStart w:id="84" w:name="_Toc64899889"/>
      <w:r w:rsidRPr="00877A2F">
        <w:rPr>
          <w:rStyle w:val="SemiBold"/>
          <w:lang w:val="en-GB"/>
        </w:rPr>
        <w:t>Acknowledgements</w:t>
      </w:r>
      <w:bookmarkEnd w:id="83"/>
      <w:bookmarkEnd w:id="84"/>
    </w:p>
    <w:p w14:paraId="0AA04D6A" w14:textId="77777777" w:rsidR="0075115E" w:rsidRPr="00877A2F" w:rsidRDefault="0075115E" w:rsidP="0075115E">
      <w:pPr>
        <w:pStyle w:val="Table"/>
        <w:rPr>
          <w:lang w:val="en-GB"/>
        </w:rPr>
      </w:pPr>
      <w:r w:rsidRPr="00877A2F">
        <w:rPr>
          <w:lang w:val="en-GB"/>
        </w:rPr>
        <w:t xml:space="preserve">DSA would like to thank Khun Wittamon Niwattichai–Thailand’s most influential illustrator and printmaker for her ground-breaking work in materials, processes and drawing education. </w:t>
      </w:r>
      <w:proofErr w:type="spellStart"/>
      <w:r w:rsidRPr="00877A2F">
        <w:rPr>
          <w:lang w:val="en-GB"/>
        </w:rPr>
        <w:t>Wittamon</w:t>
      </w:r>
      <w:proofErr w:type="spellEnd"/>
      <w:r w:rsidRPr="00877A2F">
        <w:rPr>
          <w:lang w:val="en-GB"/>
        </w:rPr>
        <w:t xml:space="preserve"> inspires hundreds of passionate artists and designers regardless of age or ability to express themselves through drawing and making every year, and continues to be the source of many of the current leading creative studios across South-East Asia. At the same time her illustration practice is in high demand with an enviable international client base queueing up for her astonishing work. To find out more, contact her at </w:t>
      </w:r>
      <w:proofErr w:type="spellStart"/>
      <w:r w:rsidRPr="00877A2F">
        <w:rPr>
          <w:lang w:val="en-GB"/>
        </w:rPr>
        <w:t>Witti</w:t>
      </w:r>
      <w:proofErr w:type="spellEnd"/>
      <w:r w:rsidRPr="00877A2F">
        <w:rPr>
          <w:lang w:val="en-GB"/>
        </w:rPr>
        <w:t xml:space="preserve"> Studio on Facebook: </w:t>
      </w:r>
      <w:hyperlink r:id="rId26" w:history="1">
        <w:r w:rsidRPr="00877A2F">
          <w:rPr>
            <w:rStyle w:val="Hyperlink"/>
            <w:lang w:val="en-GB"/>
          </w:rPr>
          <w:t>https://www.facebook.com/witti.studio</w:t>
        </w:r>
      </w:hyperlink>
    </w:p>
    <w:p w14:paraId="42C6A04B" w14:textId="77777777" w:rsidR="0075115E" w:rsidRPr="00877A2F" w:rsidRDefault="0075115E" w:rsidP="0075115E">
      <w:pPr>
        <w:pStyle w:val="Table"/>
        <w:rPr>
          <w:lang w:val="en-GB"/>
        </w:rPr>
      </w:pPr>
    </w:p>
    <w:p w14:paraId="59002D58" w14:textId="77777777" w:rsidR="0075115E" w:rsidRPr="00877A2F" w:rsidRDefault="0075115E" w:rsidP="0075115E">
      <w:pPr>
        <w:pStyle w:val="Table"/>
        <w:rPr>
          <w:lang w:val="en-GB"/>
        </w:rPr>
      </w:pPr>
      <w:r w:rsidRPr="00877A2F">
        <w:rPr>
          <w:lang w:val="en-GB"/>
        </w:rPr>
        <w:t xml:space="preserve">DSA would also like to thank </w:t>
      </w:r>
      <w:proofErr w:type="spellStart"/>
      <w:r w:rsidRPr="00877A2F">
        <w:rPr>
          <w:lang w:val="en-GB"/>
        </w:rPr>
        <w:t>Khun</w:t>
      </w:r>
      <w:proofErr w:type="spellEnd"/>
      <w:r w:rsidRPr="00877A2F">
        <w:rPr>
          <w:lang w:val="en-GB"/>
        </w:rPr>
        <w:t xml:space="preserve"> </w:t>
      </w:r>
      <w:proofErr w:type="spellStart"/>
      <w:r w:rsidRPr="00877A2F">
        <w:rPr>
          <w:lang w:val="en-GB"/>
        </w:rPr>
        <w:t>Dhanyachanok</w:t>
      </w:r>
      <w:proofErr w:type="spellEnd"/>
      <w:r w:rsidRPr="00877A2F">
        <w:rPr>
          <w:lang w:val="en-GB"/>
        </w:rPr>
        <w:t xml:space="preserve"> </w:t>
      </w:r>
      <w:proofErr w:type="spellStart"/>
      <w:r w:rsidRPr="00877A2F">
        <w:rPr>
          <w:lang w:val="en-GB"/>
        </w:rPr>
        <w:t>Kusonjai</w:t>
      </w:r>
      <w:proofErr w:type="spellEnd"/>
      <w:r w:rsidRPr="00877A2F">
        <w:rPr>
          <w:lang w:val="en-GB"/>
        </w:rPr>
        <w:t xml:space="preserve"> and </w:t>
      </w:r>
      <w:proofErr w:type="spellStart"/>
      <w:r w:rsidRPr="00877A2F">
        <w:rPr>
          <w:lang w:val="en-GB"/>
        </w:rPr>
        <w:t>Khun</w:t>
      </w:r>
      <w:proofErr w:type="spellEnd"/>
      <w:r w:rsidRPr="00877A2F">
        <w:rPr>
          <w:lang w:val="en-GB"/>
        </w:rPr>
        <w:t xml:space="preserve"> </w:t>
      </w:r>
      <w:proofErr w:type="spellStart"/>
      <w:r w:rsidRPr="00877A2F">
        <w:rPr>
          <w:lang w:val="en-GB"/>
        </w:rPr>
        <w:t>Pakanun</w:t>
      </w:r>
      <w:proofErr w:type="spellEnd"/>
      <w:r w:rsidRPr="00877A2F">
        <w:rPr>
          <w:lang w:val="en-GB"/>
        </w:rPr>
        <w:t xml:space="preserve"> </w:t>
      </w:r>
      <w:proofErr w:type="spellStart"/>
      <w:r w:rsidRPr="00877A2F">
        <w:rPr>
          <w:lang w:val="en-GB"/>
        </w:rPr>
        <w:t>Luppayaporn</w:t>
      </w:r>
      <w:proofErr w:type="spellEnd"/>
      <w:r w:rsidRPr="00877A2F">
        <w:rPr>
          <w:lang w:val="en-GB"/>
        </w:rPr>
        <w:t xml:space="preserve"> for their contributing work.</w:t>
      </w:r>
    </w:p>
    <w:p w14:paraId="76D86979" w14:textId="77777777" w:rsidR="0075115E" w:rsidRPr="00877A2F" w:rsidRDefault="0075115E" w:rsidP="0075115E">
      <w:pPr>
        <w:rPr>
          <w:lang w:val="en-GB" w:eastAsia="en-US"/>
        </w:rPr>
      </w:pPr>
    </w:p>
    <w:p w14:paraId="236AAEB8" w14:textId="77777777" w:rsidR="004B6EA6" w:rsidRDefault="004B6EA6" w:rsidP="000D227F">
      <w:pPr>
        <w:pStyle w:val="Table"/>
        <w:rPr>
          <w:rStyle w:val="SemiBold"/>
          <w:lang w:val="en-GB"/>
        </w:rPr>
      </w:pPr>
      <w:bookmarkStart w:id="85" w:name="_Toc63776927"/>
    </w:p>
    <w:p w14:paraId="56CA2249" w14:textId="77777777" w:rsidR="004B6EA6" w:rsidRDefault="004B6EA6" w:rsidP="000D227F">
      <w:pPr>
        <w:pStyle w:val="Table"/>
        <w:rPr>
          <w:rStyle w:val="SemiBold"/>
          <w:lang w:val="en-GB"/>
        </w:rPr>
      </w:pPr>
    </w:p>
    <w:p w14:paraId="3C834150" w14:textId="77777777" w:rsidR="004B6EA6" w:rsidRDefault="004B6EA6" w:rsidP="000D227F">
      <w:pPr>
        <w:pStyle w:val="Table"/>
        <w:rPr>
          <w:rStyle w:val="SemiBold"/>
          <w:lang w:val="en-GB"/>
        </w:rPr>
      </w:pPr>
    </w:p>
    <w:p w14:paraId="0098C4C0" w14:textId="23923EE3" w:rsidR="0075115E" w:rsidRDefault="0075115E" w:rsidP="000D227F">
      <w:pPr>
        <w:pStyle w:val="Table"/>
        <w:rPr>
          <w:rStyle w:val="SemiBold"/>
          <w:lang w:val="en-GB"/>
        </w:rPr>
      </w:pPr>
      <w:r w:rsidRPr="00877A2F">
        <w:rPr>
          <w:rStyle w:val="SemiBold"/>
          <w:lang w:val="en-GB"/>
        </w:rPr>
        <w:lastRenderedPageBreak/>
        <w:t>Pedagogy reference</w:t>
      </w:r>
      <w:bookmarkEnd w:id="85"/>
    </w:p>
    <w:p w14:paraId="42700E95" w14:textId="5F5997F9" w:rsidR="00254A25" w:rsidRDefault="000D227F" w:rsidP="000D227F">
      <w:pPr>
        <w:pStyle w:val="Table"/>
      </w:pPr>
      <w:r w:rsidRPr="000D227F">
        <w:rPr>
          <w:lang w:val="en-HK"/>
        </w:rPr>
        <w:t>Everyone who teaches wants their students to have a good experience of learning</w:t>
      </w:r>
      <w:r>
        <w:rPr>
          <w:lang w:val="en-HK"/>
        </w:rPr>
        <w:t xml:space="preserve">. </w:t>
      </w:r>
      <w:r w:rsidR="00254A25" w:rsidRPr="00254A25">
        <w:t xml:space="preserve">The </w:t>
      </w:r>
      <w:r>
        <w:t xml:space="preserve">DSA </w:t>
      </w:r>
      <w:r w:rsidR="00254A25" w:rsidRPr="00254A25">
        <w:t xml:space="preserve">conversational framework </w:t>
      </w:r>
      <w:r>
        <w:t xml:space="preserve">of learning </w:t>
      </w:r>
      <w:r w:rsidR="00254A25" w:rsidRPr="00254A25">
        <w:t xml:space="preserve">is </w:t>
      </w:r>
      <w:r w:rsidRPr="00254A25">
        <w:t>resultant</w:t>
      </w:r>
      <w:r w:rsidR="00254A25" w:rsidRPr="00254A25">
        <w:t xml:space="preserve"> from theories and research on learning and teaching (</w:t>
      </w:r>
      <w:proofErr w:type="spellStart"/>
      <w:r w:rsidR="00254A25" w:rsidRPr="00254A25">
        <w:t>Laurillard</w:t>
      </w:r>
      <w:proofErr w:type="spellEnd"/>
      <w:r w:rsidR="00254A25" w:rsidRPr="00254A25">
        <w:t>, 2002, 2012).</w:t>
      </w:r>
      <w:r>
        <w:t xml:space="preserve"> There are six learning types in each unit:</w:t>
      </w:r>
    </w:p>
    <w:p w14:paraId="132279C0" w14:textId="77777777" w:rsidR="000D227F" w:rsidRPr="00254A25" w:rsidRDefault="000D227F" w:rsidP="000D227F">
      <w:pPr>
        <w:pStyle w:val="Table"/>
      </w:pPr>
    </w:p>
    <w:p w14:paraId="7CFB0174" w14:textId="77777777" w:rsidR="000D227F" w:rsidRPr="000D227F" w:rsidRDefault="000D227F" w:rsidP="000D227F">
      <w:pPr>
        <w:pStyle w:val="Table"/>
        <w:numPr>
          <w:ilvl w:val="0"/>
          <w:numId w:val="38"/>
        </w:numPr>
        <w:rPr>
          <w:rStyle w:val="SemiBold"/>
        </w:rPr>
      </w:pPr>
      <w:r w:rsidRPr="000D227F">
        <w:rPr>
          <w:rStyle w:val="SemiBold"/>
        </w:rPr>
        <w:t>Acquisition</w:t>
      </w:r>
    </w:p>
    <w:p w14:paraId="101E55F5" w14:textId="2EA30D57" w:rsidR="002126B4" w:rsidRDefault="000D227F" w:rsidP="000D227F">
      <w:pPr>
        <w:pStyle w:val="Table"/>
        <w:ind w:left="720"/>
      </w:pPr>
      <w:r>
        <w:t>When</w:t>
      </w:r>
      <w:r w:rsidRPr="000D227F">
        <w:t xml:space="preserve"> the </w:t>
      </w:r>
      <w:r>
        <w:t>student</w:t>
      </w:r>
      <w:r w:rsidRPr="000D227F">
        <w:t xml:space="preserve"> is listening to the teacher, or watching a video or a demonstration, or reading a book or a website</w:t>
      </w:r>
      <w:r>
        <w:t>.</w:t>
      </w:r>
    </w:p>
    <w:p w14:paraId="2FDE762F" w14:textId="77777777" w:rsidR="000D227F" w:rsidRPr="000D227F" w:rsidRDefault="000D227F" w:rsidP="000D227F">
      <w:pPr>
        <w:pStyle w:val="Table"/>
        <w:numPr>
          <w:ilvl w:val="0"/>
          <w:numId w:val="38"/>
        </w:numPr>
        <w:rPr>
          <w:rStyle w:val="SemiBold"/>
          <w:lang w:val="en-GB"/>
        </w:rPr>
      </w:pPr>
      <w:r w:rsidRPr="000D227F">
        <w:rPr>
          <w:rStyle w:val="SemiBold"/>
          <w:lang w:val="en-GB"/>
        </w:rPr>
        <w:t>Inquiry</w:t>
      </w:r>
    </w:p>
    <w:p w14:paraId="290ED7B7" w14:textId="4B9DC78E" w:rsidR="000D227F" w:rsidRDefault="000D227F" w:rsidP="000D227F">
      <w:pPr>
        <w:pStyle w:val="Table"/>
        <w:ind w:left="720"/>
        <w:rPr>
          <w:lang w:val="en-GB"/>
        </w:rPr>
      </w:pPr>
      <w:r>
        <w:rPr>
          <w:lang w:val="en-GB"/>
        </w:rPr>
        <w:t>When</w:t>
      </w:r>
      <w:r w:rsidRPr="000D227F">
        <w:rPr>
          <w:lang w:val="en-GB"/>
        </w:rPr>
        <w:t xml:space="preserve"> the </w:t>
      </w:r>
      <w:r>
        <w:rPr>
          <w:lang w:val="en-GB"/>
        </w:rPr>
        <w:t>student</w:t>
      </w:r>
      <w:r w:rsidRPr="000D227F">
        <w:rPr>
          <w:lang w:val="en-GB"/>
        </w:rPr>
        <w:t xml:space="preserve"> is going to the teacher or the library or the internet to find out something that’s learning through </w:t>
      </w:r>
      <w:r>
        <w:rPr>
          <w:lang w:val="en-GB"/>
        </w:rPr>
        <w:t xml:space="preserve">self-directed </w:t>
      </w:r>
      <w:r w:rsidRPr="000D227F">
        <w:rPr>
          <w:lang w:val="en-GB"/>
        </w:rPr>
        <w:t>inquiry.</w:t>
      </w:r>
    </w:p>
    <w:p w14:paraId="64B221BE" w14:textId="77777777" w:rsidR="000D227F" w:rsidRPr="000D227F" w:rsidRDefault="000D227F" w:rsidP="000D227F">
      <w:pPr>
        <w:pStyle w:val="Table"/>
        <w:numPr>
          <w:ilvl w:val="0"/>
          <w:numId w:val="38"/>
        </w:numPr>
        <w:rPr>
          <w:rStyle w:val="SemiBold"/>
          <w:lang w:val="en-GB"/>
        </w:rPr>
      </w:pPr>
      <w:r w:rsidRPr="000D227F">
        <w:rPr>
          <w:rStyle w:val="SemiBold"/>
          <w:lang w:val="en-GB"/>
        </w:rPr>
        <w:t>Discussion</w:t>
      </w:r>
    </w:p>
    <w:p w14:paraId="7EFD7BB5" w14:textId="047177B5" w:rsidR="000D227F" w:rsidRDefault="000D227F" w:rsidP="000D227F">
      <w:pPr>
        <w:pStyle w:val="Table"/>
        <w:ind w:left="720"/>
        <w:rPr>
          <w:lang w:val="en-GB"/>
        </w:rPr>
      </w:pPr>
      <w:r>
        <w:rPr>
          <w:lang w:val="en-GB"/>
        </w:rPr>
        <w:t xml:space="preserve">When </w:t>
      </w:r>
      <w:r w:rsidRPr="000D227F">
        <w:rPr>
          <w:lang w:val="en-GB"/>
        </w:rPr>
        <w:t xml:space="preserve">the </w:t>
      </w:r>
      <w:r>
        <w:rPr>
          <w:lang w:val="en-GB"/>
        </w:rPr>
        <w:t>student</w:t>
      </w:r>
      <w:r w:rsidRPr="000D227F">
        <w:rPr>
          <w:lang w:val="en-GB"/>
        </w:rPr>
        <w:t xml:space="preserve"> is asking questions with other </w:t>
      </w:r>
      <w:r>
        <w:rPr>
          <w:lang w:val="en-GB"/>
        </w:rPr>
        <w:t>students</w:t>
      </w:r>
      <w:r w:rsidRPr="000D227F">
        <w:rPr>
          <w:lang w:val="en-GB"/>
        </w:rPr>
        <w:t xml:space="preserve"> or answering their questions, exchanging ideas, challenging each other’s arguments</w:t>
      </w:r>
      <w:r>
        <w:rPr>
          <w:lang w:val="en-GB"/>
        </w:rPr>
        <w:t>.</w:t>
      </w:r>
    </w:p>
    <w:p w14:paraId="5F898D72" w14:textId="77777777" w:rsidR="000D227F" w:rsidRPr="000D227F" w:rsidRDefault="000D227F" w:rsidP="000D227F">
      <w:pPr>
        <w:pStyle w:val="Table"/>
        <w:numPr>
          <w:ilvl w:val="0"/>
          <w:numId w:val="38"/>
        </w:numPr>
        <w:rPr>
          <w:rStyle w:val="SemiBold"/>
          <w:lang w:val="en-GB"/>
        </w:rPr>
      </w:pPr>
      <w:r w:rsidRPr="000D227F">
        <w:rPr>
          <w:rStyle w:val="SemiBold"/>
          <w:lang w:val="en-GB"/>
        </w:rPr>
        <w:t>Practice</w:t>
      </w:r>
    </w:p>
    <w:p w14:paraId="100A0EC2" w14:textId="37D43081" w:rsidR="000D227F" w:rsidRDefault="000D227F" w:rsidP="000D227F">
      <w:pPr>
        <w:pStyle w:val="Table"/>
        <w:ind w:left="720"/>
        <w:rPr>
          <w:lang w:val="en-GB"/>
        </w:rPr>
      </w:pPr>
      <w:r>
        <w:rPr>
          <w:lang w:val="en-GB"/>
        </w:rPr>
        <w:t>When</w:t>
      </w:r>
      <w:r w:rsidRPr="000D227F">
        <w:rPr>
          <w:lang w:val="en-GB"/>
        </w:rPr>
        <w:t xml:space="preserve"> the teacher sets up a learning environment with a task goal, the </w:t>
      </w:r>
      <w:r>
        <w:rPr>
          <w:lang w:val="en-GB"/>
        </w:rPr>
        <w:t>student</w:t>
      </w:r>
      <w:r w:rsidRPr="000D227F">
        <w:rPr>
          <w:lang w:val="en-GB"/>
        </w:rPr>
        <w:t xml:space="preserve"> then has to generate an action, interpret the feedback and maybe think about the relevant concept and try again to get nearer the goal.</w:t>
      </w:r>
    </w:p>
    <w:p w14:paraId="65414AA9" w14:textId="77777777" w:rsidR="000D227F" w:rsidRPr="000D227F" w:rsidRDefault="000D227F" w:rsidP="000D227F">
      <w:pPr>
        <w:pStyle w:val="Table"/>
        <w:numPr>
          <w:ilvl w:val="0"/>
          <w:numId w:val="38"/>
        </w:numPr>
        <w:rPr>
          <w:rStyle w:val="SemiBold"/>
          <w:lang w:val="en-GB"/>
        </w:rPr>
      </w:pPr>
      <w:r w:rsidRPr="000D227F">
        <w:rPr>
          <w:rStyle w:val="SemiBold"/>
          <w:lang w:val="en-GB"/>
        </w:rPr>
        <w:t>Collaboration</w:t>
      </w:r>
    </w:p>
    <w:p w14:paraId="156E0452" w14:textId="0802C427" w:rsidR="000D227F" w:rsidRDefault="000D227F" w:rsidP="000D227F">
      <w:pPr>
        <w:pStyle w:val="Table"/>
        <w:ind w:left="720"/>
        <w:rPr>
          <w:lang w:val="en-GB"/>
        </w:rPr>
      </w:pPr>
      <w:r>
        <w:rPr>
          <w:lang w:val="en-GB"/>
        </w:rPr>
        <w:t>When</w:t>
      </w:r>
      <w:r w:rsidRPr="000D227F">
        <w:rPr>
          <w:lang w:val="en-GB"/>
        </w:rPr>
        <w:t xml:space="preserve"> students work together on a project, where they have to produce a shared output, maybe a </w:t>
      </w:r>
      <w:r>
        <w:rPr>
          <w:lang w:val="en-GB"/>
        </w:rPr>
        <w:t>mind map</w:t>
      </w:r>
      <w:r w:rsidRPr="000D227F">
        <w:rPr>
          <w:lang w:val="en-GB"/>
        </w:rPr>
        <w:t xml:space="preserve"> or a definition, or a design</w:t>
      </w:r>
      <w:r>
        <w:rPr>
          <w:lang w:val="en-GB"/>
        </w:rPr>
        <w:t xml:space="preserve">. </w:t>
      </w:r>
      <w:r w:rsidRPr="000D227F">
        <w:rPr>
          <w:lang w:val="en-GB"/>
        </w:rPr>
        <w:t>It’s different from discussion. Having to produce a shared output means they have to negotiate their ideas and practice until they agree</w:t>
      </w:r>
      <w:bookmarkStart w:id="86" w:name="_Toc63776928"/>
      <w:r w:rsidR="00C14BF3">
        <w:rPr>
          <w:lang w:val="en-GB"/>
        </w:rPr>
        <w:t>.</w:t>
      </w:r>
    </w:p>
    <w:p w14:paraId="6B7FB72D" w14:textId="77777777" w:rsidR="000D227F" w:rsidRPr="000D227F" w:rsidRDefault="000D227F" w:rsidP="000D227F">
      <w:pPr>
        <w:pStyle w:val="Table"/>
        <w:numPr>
          <w:ilvl w:val="0"/>
          <w:numId w:val="38"/>
        </w:numPr>
        <w:rPr>
          <w:rStyle w:val="SemiBold"/>
          <w:lang w:val="en-GB"/>
        </w:rPr>
      </w:pPr>
      <w:r w:rsidRPr="000D227F">
        <w:rPr>
          <w:rStyle w:val="SemiBold"/>
          <w:lang w:val="en-GB"/>
        </w:rPr>
        <w:t>Production</w:t>
      </w:r>
    </w:p>
    <w:p w14:paraId="6022BA01" w14:textId="6D2BBD9E" w:rsidR="000D227F" w:rsidRDefault="000D227F" w:rsidP="000D227F">
      <w:pPr>
        <w:pStyle w:val="Table"/>
        <w:ind w:left="720"/>
        <w:rPr>
          <w:lang w:val="en-GB"/>
        </w:rPr>
      </w:pPr>
      <w:r>
        <w:rPr>
          <w:lang w:val="en-GB"/>
        </w:rPr>
        <w:t>W</w:t>
      </w:r>
      <w:r w:rsidRPr="000D227F">
        <w:rPr>
          <w:lang w:val="en-GB"/>
        </w:rPr>
        <w:t>hen students are producing something for the teacher to evaluate, having to produce a public presentation of what they have learnt is as important as getting feedback from the teacher</w:t>
      </w:r>
      <w:r w:rsidR="00C14BF3">
        <w:rPr>
          <w:lang w:val="en-GB"/>
        </w:rPr>
        <w:t>.</w:t>
      </w:r>
    </w:p>
    <w:p w14:paraId="6D217DCD" w14:textId="77777777" w:rsidR="000D227F" w:rsidRDefault="000D227F" w:rsidP="000D227F">
      <w:pPr>
        <w:pStyle w:val="Table"/>
        <w:ind w:left="720"/>
        <w:rPr>
          <w:lang w:val="en-GB"/>
        </w:rPr>
      </w:pPr>
    </w:p>
    <w:p w14:paraId="7FC0A38E" w14:textId="5415B738" w:rsidR="0075115E" w:rsidRPr="00877A2F" w:rsidRDefault="0075115E" w:rsidP="000D227F">
      <w:pPr>
        <w:pStyle w:val="Table"/>
        <w:rPr>
          <w:rStyle w:val="SemiBold"/>
          <w:lang w:val="en-GB"/>
        </w:rPr>
      </w:pPr>
      <w:r w:rsidRPr="00877A2F">
        <w:rPr>
          <w:rStyle w:val="SemiBold"/>
          <w:lang w:val="en-GB"/>
        </w:rPr>
        <w:t>About DSA</w:t>
      </w:r>
      <w:bookmarkEnd w:id="86"/>
    </w:p>
    <w:p w14:paraId="280F7E37" w14:textId="500450B3" w:rsidR="00C14BF3" w:rsidRPr="00C14BF3" w:rsidRDefault="00C14BF3" w:rsidP="00C14BF3">
      <w:pPr>
        <w:pStyle w:val="Table"/>
        <w:rPr>
          <w:lang w:val="en-HK"/>
        </w:rPr>
      </w:pPr>
      <w:r w:rsidRPr="00C14BF3">
        <w:t>Design School Asia is a ground-breaking college that creates cultural, social and economic value with industry collaboration.</w:t>
      </w:r>
      <w:r>
        <w:t xml:space="preserve"> </w:t>
      </w:r>
      <w:r w:rsidRPr="00C14BF3">
        <w:rPr>
          <w:lang w:val="en-HK"/>
        </w:rPr>
        <w:t>We are committed to broadening access to design education that supports students to achieve their aspirations though our online campus and industry co-op; because education should be without boundaries.</w:t>
      </w:r>
    </w:p>
    <w:p w14:paraId="1C4F8C6E" w14:textId="59776C9E" w:rsidR="0075115E" w:rsidRPr="00877A2F" w:rsidRDefault="00C36361" w:rsidP="0075115E">
      <w:pPr>
        <w:pStyle w:val="Table"/>
        <w:rPr>
          <w:lang w:val="en-GB"/>
        </w:rPr>
      </w:pPr>
      <w:hyperlink r:id="rId27" w:history="1">
        <w:r w:rsidR="00C14BF3" w:rsidRPr="00166B1E">
          <w:rPr>
            <w:rStyle w:val="Hyperlink"/>
            <w:lang w:val="en-GB"/>
          </w:rPr>
          <w:t>https://designschoolasia.com</w:t>
        </w:r>
      </w:hyperlink>
    </w:p>
    <w:p w14:paraId="6A1F9411" w14:textId="009FD9B0" w:rsidR="001D7603" w:rsidRPr="00877A2F" w:rsidRDefault="001D7603" w:rsidP="00E210CB">
      <w:pPr>
        <w:rPr>
          <w:lang w:val="en-GB"/>
        </w:rPr>
      </w:pPr>
    </w:p>
    <w:p w14:paraId="1A85763A" w14:textId="77777777" w:rsidR="00C31A05" w:rsidRPr="00877A2F" w:rsidRDefault="00C31A05" w:rsidP="00E210CB">
      <w:pPr>
        <w:rPr>
          <w:lang w:val="en-GB"/>
        </w:rPr>
      </w:pPr>
    </w:p>
    <w:p w14:paraId="671267D7" w14:textId="0D9B512A" w:rsidR="00074836" w:rsidRPr="00877A2F" w:rsidRDefault="00074836" w:rsidP="00E210CB">
      <w:pPr>
        <w:rPr>
          <w:lang w:val="en-GB"/>
        </w:rPr>
        <w:sectPr w:rsidR="00074836" w:rsidRPr="00877A2F" w:rsidSect="00F91790">
          <w:headerReference w:type="default" r:id="rId28"/>
          <w:pgSz w:w="11900" w:h="16820"/>
          <w:pgMar w:top="3116" w:right="1440" w:bottom="1440" w:left="1440" w:header="709" w:footer="709" w:gutter="0"/>
          <w:cols w:space="708"/>
          <w:docGrid w:linePitch="400"/>
        </w:sectPr>
      </w:pPr>
    </w:p>
    <w:p w14:paraId="3ACD954A" w14:textId="2BE40EA4" w:rsidR="00671CB7" w:rsidRPr="00877A2F" w:rsidRDefault="00671CB7" w:rsidP="00C81660">
      <w:pPr>
        <w:pStyle w:val="VersionControlHeader"/>
        <w:outlineLvl w:val="0"/>
        <w:rPr>
          <w:lang w:val="en-GB"/>
        </w:rPr>
      </w:pPr>
      <w:bookmarkStart w:id="87" w:name="_Toc61450820"/>
      <w:bookmarkStart w:id="88" w:name="_Toc63776975"/>
      <w:r w:rsidRPr="00877A2F">
        <w:rPr>
          <w:lang w:val="en-GB"/>
        </w:rPr>
        <w:lastRenderedPageBreak/>
        <w:t>Document version control</w:t>
      </w:r>
      <w:bookmarkEnd w:id="87"/>
      <w:bookmarkEnd w:id="88"/>
    </w:p>
    <w:tbl>
      <w:tblPr>
        <w:tblStyle w:val="TableGrid"/>
        <w:tblpPr w:leftFromText="180" w:rightFromText="180" w:horzAnchor="margin" w:tblpY="463"/>
        <w:tblW w:w="0" w:type="auto"/>
        <w:tblLook w:val="04A0" w:firstRow="1" w:lastRow="0" w:firstColumn="1" w:lastColumn="0" w:noHBand="0" w:noVBand="1"/>
      </w:tblPr>
      <w:tblGrid>
        <w:gridCol w:w="5305"/>
        <w:gridCol w:w="1852"/>
        <w:gridCol w:w="1853"/>
      </w:tblGrid>
      <w:tr w:rsidR="008A4C12" w:rsidRPr="00877A2F" w14:paraId="1CABCDE9" w14:textId="77777777" w:rsidTr="002F0A4B">
        <w:trPr>
          <w:trHeight w:val="511"/>
        </w:trPr>
        <w:tc>
          <w:tcPr>
            <w:tcW w:w="5305" w:type="dxa"/>
            <w:shd w:val="clear" w:color="auto" w:fill="D9D9D9" w:themeFill="background1" w:themeFillShade="D9"/>
            <w:vAlign w:val="center"/>
          </w:tcPr>
          <w:p w14:paraId="7BE51265" w14:textId="77777777" w:rsidR="008A4C12" w:rsidRPr="00877A2F" w:rsidRDefault="008A4C12" w:rsidP="002F0A4B">
            <w:pPr>
              <w:pStyle w:val="Table"/>
              <w:rPr>
                <w:lang w:val="en-GB"/>
              </w:rPr>
            </w:pPr>
            <w:r w:rsidRPr="00877A2F">
              <w:rPr>
                <w:lang w:val="en-GB"/>
              </w:rPr>
              <w:t>Purpose/Change</w:t>
            </w:r>
          </w:p>
        </w:tc>
        <w:tc>
          <w:tcPr>
            <w:tcW w:w="1852" w:type="dxa"/>
            <w:shd w:val="clear" w:color="auto" w:fill="D9D9D9" w:themeFill="background1" w:themeFillShade="D9"/>
            <w:vAlign w:val="center"/>
          </w:tcPr>
          <w:p w14:paraId="1DFF96B8" w14:textId="77777777" w:rsidR="008A4C12" w:rsidRPr="00877A2F" w:rsidRDefault="008A4C12" w:rsidP="002F0A4B">
            <w:pPr>
              <w:pStyle w:val="Table"/>
              <w:rPr>
                <w:lang w:val="en-GB"/>
              </w:rPr>
            </w:pPr>
            <w:r w:rsidRPr="00877A2F">
              <w:rPr>
                <w:lang w:val="en-GB"/>
              </w:rPr>
              <w:t>Author</w:t>
            </w:r>
          </w:p>
        </w:tc>
        <w:tc>
          <w:tcPr>
            <w:tcW w:w="1853" w:type="dxa"/>
            <w:shd w:val="clear" w:color="auto" w:fill="D9D9D9" w:themeFill="background1" w:themeFillShade="D9"/>
            <w:vAlign w:val="center"/>
          </w:tcPr>
          <w:p w14:paraId="7145C537" w14:textId="77777777" w:rsidR="008A4C12" w:rsidRPr="00877A2F" w:rsidRDefault="008A4C12" w:rsidP="002F0A4B">
            <w:pPr>
              <w:pStyle w:val="Table"/>
              <w:rPr>
                <w:lang w:val="en-GB"/>
              </w:rPr>
            </w:pPr>
            <w:r w:rsidRPr="00877A2F">
              <w:rPr>
                <w:lang w:val="en-GB"/>
              </w:rPr>
              <w:t>Date</w:t>
            </w:r>
          </w:p>
        </w:tc>
      </w:tr>
      <w:tr w:rsidR="008A4C12" w:rsidRPr="00877A2F" w14:paraId="243EB034" w14:textId="77777777" w:rsidTr="002F0A4B">
        <w:trPr>
          <w:trHeight w:val="851"/>
        </w:trPr>
        <w:tc>
          <w:tcPr>
            <w:tcW w:w="5305" w:type="dxa"/>
            <w:vAlign w:val="center"/>
          </w:tcPr>
          <w:p w14:paraId="06073219" w14:textId="77777777" w:rsidR="008A4C12" w:rsidRPr="00877A2F" w:rsidRDefault="008A4C12" w:rsidP="002F0A4B">
            <w:pPr>
              <w:pStyle w:val="Table"/>
              <w:rPr>
                <w:lang w:val="en-GB"/>
              </w:rPr>
            </w:pPr>
            <w:r w:rsidRPr="00877A2F">
              <w:rPr>
                <w:lang w:val="en-GB"/>
              </w:rPr>
              <w:t>Original document approved.</w:t>
            </w:r>
          </w:p>
        </w:tc>
        <w:tc>
          <w:tcPr>
            <w:tcW w:w="1852" w:type="dxa"/>
            <w:vAlign w:val="center"/>
          </w:tcPr>
          <w:p w14:paraId="5D19A360" w14:textId="77777777" w:rsidR="008A4C12" w:rsidRPr="00877A2F" w:rsidRDefault="008A4C12" w:rsidP="002F0A4B">
            <w:pPr>
              <w:pStyle w:val="Table"/>
              <w:rPr>
                <w:lang w:val="en-GB"/>
              </w:rPr>
            </w:pPr>
            <w:r w:rsidRPr="00877A2F">
              <w:rPr>
                <w:lang w:val="en-GB"/>
              </w:rPr>
              <w:t>IO</w:t>
            </w:r>
          </w:p>
        </w:tc>
        <w:tc>
          <w:tcPr>
            <w:tcW w:w="1853" w:type="dxa"/>
            <w:vAlign w:val="center"/>
          </w:tcPr>
          <w:p w14:paraId="3B9D7FDA" w14:textId="45443ED9" w:rsidR="008A4C12" w:rsidRPr="00877A2F" w:rsidRDefault="008A4C12" w:rsidP="002F0A4B">
            <w:pPr>
              <w:pStyle w:val="Table"/>
              <w:rPr>
                <w:lang w:val="en-GB"/>
              </w:rPr>
            </w:pPr>
            <w:r w:rsidRPr="00877A2F">
              <w:rPr>
                <w:lang w:val="en-GB"/>
              </w:rPr>
              <w:t>01/</w:t>
            </w:r>
            <w:r w:rsidR="00CD4282" w:rsidRPr="00877A2F">
              <w:rPr>
                <w:lang w:val="en-GB"/>
              </w:rPr>
              <w:t>3</w:t>
            </w:r>
            <w:r w:rsidRPr="00877A2F">
              <w:rPr>
                <w:lang w:val="en-GB"/>
              </w:rPr>
              <w:t>/202</w:t>
            </w:r>
            <w:r w:rsidR="00CD4282" w:rsidRPr="00877A2F">
              <w:rPr>
                <w:lang w:val="en-GB"/>
              </w:rPr>
              <w:t>1</w:t>
            </w:r>
          </w:p>
        </w:tc>
      </w:tr>
    </w:tbl>
    <w:p w14:paraId="13FA84D9" w14:textId="77777777" w:rsidR="00890E31" w:rsidRPr="00877A2F" w:rsidRDefault="00890E31" w:rsidP="008A4C12">
      <w:pPr>
        <w:pStyle w:val="MyNormal"/>
        <w:numPr>
          <w:ilvl w:val="0"/>
          <w:numId w:val="0"/>
        </w:numPr>
        <w:rPr>
          <w:lang w:val="en-GB"/>
        </w:rPr>
      </w:pPr>
    </w:p>
    <w:sectPr w:rsidR="00890E31" w:rsidRPr="00877A2F" w:rsidSect="00C35A1C">
      <w:headerReference w:type="default" r:id="rId29"/>
      <w:pgSz w:w="11900" w:h="16820"/>
      <w:pgMar w:top="1422" w:right="1440" w:bottom="1440" w:left="1440" w:header="709" w:footer="709" w:gutter="0"/>
      <w:cols w:space="708"/>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CDF776" w14:textId="77777777" w:rsidR="00CB51FD" w:rsidRDefault="00CB51FD" w:rsidP="00475FB7">
      <w:r>
        <w:separator/>
      </w:r>
    </w:p>
  </w:endnote>
  <w:endnote w:type="continuationSeparator" w:id="0">
    <w:p w14:paraId="3763DBAE" w14:textId="77777777" w:rsidR="00CB51FD" w:rsidRDefault="00CB51FD" w:rsidP="00475FB7">
      <w:r>
        <w:continuationSeparator/>
      </w:r>
    </w:p>
  </w:endnote>
  <w:endnote w:type="continuationNotice" w:id="1">
    <w:p w14:paraId="596E5C4B" w14:textId="77777777" w:rsidR="00CB51FD" w:rsidRDefault="00CB51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IBM Plex Sans SemiBold">
    <w:altName w:val="﷽﷽﷽﷽﷽﷽﷽﷽ Sans SemiBold"/>
    <w:panose1 w:val="020B0703050203000203"/>
    <w:charset w:val="00"/>
    <w:family w:val="swiss"/>
    <w:pitch w:val="variable"/>
    <w:sig w:usb0="A00002EF" w:usb1="5000207B" w:usb2="00000000" w:usb3="00000000" w:csb0="0000019F" w:csb1="00000000"/>
  </w:font>
  <w:font w:name="IBM Plex Sans">
    <w:altName w:val="﷽﷽﷽﷽﷽﷽﷽﷽ Sans"/>
    <w:panose1 w:val="020B0503050203000203"/>
    <w:charset w:val="00"/>
    <w:family w:val="swiss"/>
    <w:pitch w:val="variable"/>
    <w:sig w:usb0="A00002EF" w:usb1="5000207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BentonSans">
    <w:altName w:val="Calibri"/>
    <w:panose1 w:val="020B0604020202020204"/>
    <w:charset w:val="00"/>
    <w:family w:val="auto"/>
    <w:pitch w:val="default"/>
  </w:font>
  <w:font w:name="Georgia">
    <w:altName w:val="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A77861" w14:textId="187C3E9C" w:rsidR="00C36361" w:rsidRPr="0055323A" w:rsidRDefault="00C36361" w:rsidP="00D44913">
    <w:pPr>
      <w:pStyle w:val="MyFooter"/>
      <w:tabs>
        <w:tab w:val="left" w:pos="7938"/>
      </w:tabs>
      <w:rPr>
        <w:lang w:val="en-HK"/>
      </w:rPr>
    </w:pPr>
    <w:r>
      <w:rPr>
        <w:lang w:val="en-US"/>
      </w:rPr>
      <w:t>L</w:t>
    </w:r>
    <w:r w:rsidRPr="00C826F5">
      <w:rPr>
        <w:lang w:val="en-US"/>
      </w:rPr>
      <w:t>icensed as Open Course Ware (OCW) under Creative Commons CC BY-SA 3.0</w:t>
    </w:r>
    <w:r>
      <w:rPr>
        <w:lang w:val="en-US"/>
      </w:rPr>
      <w:t xml:space="preserve"> | </w:t>
    </w:r>
    <w:r>
      <w:t>Author: Information Office</w:t>
    </w:r>
    <w:r>
      <w:tab/>
      <w:t xml:space="preserve">Page </w:t>
    </w:r>
    <w:r>
      <w:fldChar w:fldCharType="begin"/>
    </w:r>
    <w:r>
      <w:instrText xml:space="preserve"> PAGE </w:instrText>
    </w:r>
    <w:r>
      <w:fldChar w:fldCharType="separate"/>
    </w:r>
    <w:r>
      <w:rPr>
        <w:noProof/>
      </w:rPr>
      <w:t>2</w:t>
    </w:r>
    <w:r>
      <w:fldChar w:fldCharType="end"/>
    </w:r>
    <w:r>
      <w:t xml:space="preserve"> of </w:t>
    </w:r>
    <w:r>
      <w:fldChar w:fldCharType="begin"/>
    </w:r>
    <w:r>
      <w:instrText xml:space="preserve"> NUMPAGES </w:instrText>
    </w:r>
    <w:r>
      <w:fldChar w:fldCharType="separate"/>
    </w:r>
    <w:r>
      <w:rPr>
        <w:noProof/>
      </w:rPr>
      <w:t>9</w:t>
    </w:r>
    <w:r>
      <w:fldChar w:fldCharType="end"/>
    </w:r>
  </w:p>
  <w:p w14:paraId="734C79B5" w14:textId="77777777" w:rsidR="00C36361" w:rsidRDefault="00C3636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E87C0F" w14:textId="5E0CAF2F" w:rsidR="00C36361" w:rsidRPr="0055323A" w:rsidRDefault="00C36361" w:rsidP="00EE0C3B">
    <w:pPr>
      <w:pStyle w:val="MyFooter"/>
      <w:tabs>
        <w:tab w:val="left" w:pos="7938"/>
      </w:tabs>
      <w:rPr>
        <w:lang w:val="en-HK"/>
      </w:rPr>
    </w:pPr>
    <w:r>
      <w:rPr>
        <w:lang w:val="en-US"/>
      </w:rPr>
      <w:t>L</w:t>
    </w:r>
    <w:r w:rsidRPr="00C826F5">
      <w:rPr>
        <w:lang w:val="en-US"/>
      </w:rPr>
      <w:t xml:space="preserve">icensed as Open Course Ware (OCW) under Creative Commons CC BY-SA </w:t>
    </w:r>
    <w:r>
      <w:rPr>
        <w:lang w:val="en-US"/>
      </w:rPr>
      <w:t>4</w:t>
    </w:r>
    <w:r w:rsidRPr="00C826F5">
      <w:rPr>
        <w:lang w:val="en-US"/>
      </w:rPr>
      <w:t>.0</w:t>
    </w:r>
    <w:r>
      <w:rPr>
        <w:lang w:val="en-US"/>
      </w:rPr>
      <w:t xml:space="preserve"> | </w:t>
    </w:r>
    <w:r>
      <w:t>Author: Information Office</w:t>
    </w:r>
    <w:r>
      <w:tab/>
      <w:t xml:space="preserve">Page </w:t>
    </w:r>
    <w:r>
      <w:fldChar w:fldCharType="begin"/>
    </w:r>
    <w:r>
      <w:instrText xml:space="preserve"> PAGE </w:instrText>
    </w:r>
    <w:r>
      <w:fldChar w:fldCharType="separate"/>
    </w:r>
    <w:r>
      <w:t>4</w:t>
    </w:r>
    <w:r>
      <w:fldChar w:fldCharType="end"/>
    </w:r>
    <w:r>
      <w:t xml:space="preserve"> of </w:t>
    </w:r>
    <w:r>
      <w:fldChar w:fldCharType="begin"/>
    </w:r>
    <w:r>
      <w:instrText xml:space="preserve"> NUMPAGES </w:instrText>
    </w:r>
    <w:r>
      <w:fldChar w:fldCharType="separate"/>
    </w:r>
    <w:r>
      <w:t>26</w:t>
    </w:r>
    <w:r>
      <w:fldChar w:fldCharType="end"/>
    </w:r>
  </w:p>
  <w:p w14:paraId="214C8D56" w14:textId="77777777" w:rsidR="00C36361" w:rsidRPr="00EE0C3B" w:rsidRDefault="00C36361" w:rsidP="00EE0C3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D7911" w14:textId="50C5E907" w:rsidR="00C36361" w:rsidRPr="0055323A" w:rsidRDefault="00C36361" w:rsidP="00D44913">
    <w:pPr>
      <w:pStyle w:val="MyFooter"/>
      <w:tabs>
        <w:tab w:val="left" w:pos="7938"/>
      </w:tabs>
      <w:rPr>
        <w:lang w:val="en-HK"/>
      </w:rPr>
    </w:pPr>
    <w:r>
      <w:rPr>
        <w:lang w:val="en-US"/>
      </w:rPr>
      <w:t>L</w:t>
    </w:r>
    <w:r w:rsidRPr="00C826F5">
      <w:rPr>
        <w:lang w:val="en-US"/>
      </w:rPr>
      <w:t xml:space="preserve">icensed as Open Course Ware (OCW) under Creative Commons CC BY-SA </w:t>
    </w:r>
    <w:r>
      <w:rPr>
        <w:lang w:val="en-US"/>
      </w:rPr>
      <w:t>4</w:t>
    </w:r>
    <w:r w:rsidRPr="00C826F5">
      <w:rPr>
        <w:lang w:val="en-US"/>
      </w:rPr>
      <w:t>.0</w:t>
    </w:r>
    <w:r>
      <w:rPr>
        <w:lang w:val="en-US"/>
      </w:rPr>
      <w:t xml:space="preserve"> | </w:t>
    </w:r>
    <w:r>
      <w:t>Author: Information Office</w:t>
    </w:r>
    <w:r>
      <w:tab/>
      <w:t xml:space="preserve">Page </w:t>
    </w:r>
    <w:r>
      <w:fldChar w:fldCharType="begin"/>
    </w:r>
    <w:r>
      <w:instrText xml:space="preserve"> PAGE </w:instrText>
    </w:r>
    <w:r>
      <w:fldChar w:fldCharType="separate"/>
    </w:r>
    <w:r>
      <w:rPr>
        <w:noProof/>
      </w:rPr>
      <w:t>2</w:t>
    </w:r>
    <w:r>
      <w:fldChar w:fldCharType="end"/>
    </w:r>
    <w:r>
      <w:t xml:space="preserve"> of </w:t>
    </w:r>
    <w:r>
      <w:fldChar w:fldCharType="begin"/>
    </w:r>
    <w:r>
      <w:instrText xml:space="preserve"> NUMPAGES </w:instrText>
    </w:r>
    <w:r>
      <w:fldChar w:fldCharType="separate"/>
    </w:r>
    <w:r>
      <w:rPr>
        <w:noProof/>
      </w:rPr>
      <w:t>9</w:t>
    </w:r>
    <w:r>
      <w:fldChar w:fldCharType="end"/>
    </w:r>
  </w:p>
  <w:p w14:paraId="4EDA3B3F" w14:textId="77777777" w:rsidR="00C36361" w:rsidRDefault="00C3636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8C3A81" w14:textId="77777777" w:rsidR="00CB51FD" w:rsidRDefault="00CB51FD" w:rsidP="00475FB7">
      <w:r>
        <w:separator/>
      </w:r>
    </w:p>
  </w:footnote>
  <w:footnote w:type="continuationSeparator" w:id="0">
    <w:p w14:paraId="5D84F107" w14:textId="77777777" w:rsidR="00CB51FD" w:rsidRDefault="00CB51FD" w:rsidP="00475FB7">
      <w:r>
        <w:continuationSeparator/>
      </w:r>
    </w:p>
  </w:footnote>
  <w:footnote w:type="continuationNotice" w:id="1">
    <w:p w14:paraId="6235814A" w14:textId="77777777" w:rsidR="00CB51FD" w:rsidRDefault="00CB51F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F32CEA" w14:textId="75F65357" w:rsidR="00C36361" w:rsidRDefault="00C36361" w:rsidP="005101EE">
    <w:pPr>
      <w:pStyle w:val="Header"/>
      <w:jc w:val="right"/>
      <w:rPr>
        <w:rFonts w:ascii="IBM Plex Sans" w:hAnsi="IBM Plex Sans"/>
        <w:sz w:val="16"/>
        <w:szCs w:val="16"/>
      </w:rPr>
    </w:pPr>
    <w:r w:rsidRPr="00D86925">
      <w:rPr>
        <w:rFonts w:ascii="IBM Plex Sans" w:hAnsi="IBM Plex Sans"/>
        <w:sz w:val="16"/>
        <w:szCs w:val="16"/>
      </w:rPr>
      <w:t>DSA</w:t>
    </w:r>
    <w:r>
      <w:rPr>
        <w:rFonts w:ascii="IBM Plex Sans" w:hAnsi="IBM Plex Sans"/>
        <w:sz w:val="16"/>
        <w:szCs w:val="16"/>
      </w:rPr>
      <w:t xml:space="preserve"> </w:t>
    </w:r>
    <w:r w:rsidRPr="001D5B44">
      <w:rPr>
        <w:rFonts w:ascii="IBM Plex Sans" w:hAnsi="IBM Plex Sans"/>
        <w:sz w:val="16"/>
        <w:szCs w:val="16"/>
      </w:rPr>
      <w:t>Materials, Processes and Drawing bootcamp program curriculum</w:t>
    </w:r>
  </w:p>
  <w:p w14:paraId="45EF87F2" w14:textId="77777777" w:rsidR="00C36361" w:rsidRDefault="00C36361" w:rsidP="005101EE">
    <w:pPr>
      <w:pStyle w:val="Header"/>
      <w:jc w:val="right"/>
      <w:rPr>
        <w:rFonts w:ascii="IBM Plex Sans" w:hAnsi="IBM Plex Sans"/>
        <w:sz w:val="16"/>
        <w:szCs w:val="16"/>
      </w:rPr>
    </w:pPr>
  </w:p>
  <w:p w14:paraId="1328710A" w14:textId="77777777" w:rsidR="00C36361" w:rsidRPr="00D86925" w:rsidRDefault="00C36361" w:rsidP="005101EE">
    <w:pPr>
      <w:pStyle w:val="Header"/>
      <w:jc w:val="right"/>
      <w:rPr>
        <w:rFonts w:ascii="IBM Plex Sans" w:hAnsi="IBM Plex Sans"/>
        <w:sz w:val="16"/>
        <w:szCs w:val="16"/>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E65D46" w14:textId="77777777" w:rsidR="00C36361" w:rsidRDefault="00C36361" w:rsidP="005101EE">
    <w:pPr>
      <w:pStyle w:val="Header"/>
      <w:jc w:val="right"/>
      <w:rPr>
        <w:rFonts w:ascii="IBM Plex Sans" w:hAnsi="IBM Plex Sans"/>
        <w:sz w:val="16"/>
        <w:szCs w:val="16"/>
      </w:rPr>
    </w:pPr>
    <w:r w:rsidRPr="00F06D16">
      <w:rPr>
        <w:rFonts w:ascii="IBM Plex Sans" w:hAnsi="IBM Plex Sans"/>
        <w:sz w:val="16"/>
        <w:szCs w:val="16"/>
      </w:rPr>
      <w:t>DSA Materials, Processes and Drawing bootcamp program curriculum</w:t>
    </w:r>
  </w:p>
  <w:p w14:paraId="3295169B" w14:textId="77777777" w:rsidR="00C36361" w:rsidRDefault="00C36361" w:rsidP="005101EE">
    <w:pPr>
      <w:pStyle w:val="Header"/>
      <w:jc w:val="right"/>
      <w:rPr>
        <w:rFonts w:ascii="IBM Plex Sans" w:hAnsi="IBM Plex Sans"/>
        <w:sz w:val="16"/>
        <w:szCs w:val="16"/>
      </w:rPr>
    </w:pPr>
  </w:p>
  <w:tbl>
    <w:tblPr>
      <w:tblStyle w:val="TableGrid"/>
      <w:tblW w:w="9040" w:type="dxa"/>
      <w:tblLook w:val="04A0" w:firstRow="1" w:lastRow="0" w:firstColumn="1" w:lastColumn="0" w:noHBand="0" w:noVBand="1"/>
    </w:tblPr>
    <w:tblGrid>
      <w:gridCol w:w="1555"/>
      <w:gridCol w:w="1858"/>
      <w:gridCol w:w="610"/>
      <w:gridCol w:w="1890"/>
      <w:gridCol w:w="3127"/>
    </w:tblGrid>
    <w:tr w:rsidR="00C36361" w14:paraId="7FB75ACA" w14:textId="77777777" w:rsidTr="002A469F">
      <w:trPr>
        <w:trHeight w:val="485"/>
      </w:trPr>
      <w:tc>
        <w:tcPr>
          <w:tcW w:w="1555" w:type="dxa"/>
          <w:vAlign w:val="center"/>
        </w:tcPr>
        <w:p w14:paraId="1C90F96C" w14:textId="77777777" w:rsidR="00C36361" w:rsidRDefault="00C36361" w:rsidP="00143DFA">
          <w:pPr>
            <w:pStyle w:val="Table"/>
          </w:pPr>
          <w:r>
            <w:t>Module title:</w:t>
          </w:r>
        </w:p>
      </w:tc>
      <w:tc>
        <w:tcPr>
          <w:tcW w:w="7485" w:type="dxa"/>
          <w:gridSpan w:val="4"/>
          <w:vAlign w:val="center"/>
        </w:tcPr>
        <w:p w14:paraId="00BD7829" w14:textId="77777777" w:rsidR="00C36361" w:rsidRPr="00165E4D" w:rsidRDefault="00C36361" w:rsidP="00165E4D">
          <w:pPr>
            <w:pStyle w:val="Heading1"/>
          </w:pPr>
          <w:r w:rsidRPr="00165E4D">
            <w:t>Innovation and Entrepreneurship</w:t>
          </w:r>
        </w:p>
      </w:tc>
    </w:tr>
    <w:tr w:rsidR="00C36361" w14:paraId="02BA1726" w14:textId="77777777" w:rsidTr="002A469F">
      <w:trPr>
        <w:trHeight w:val="485"/>
      </w:trPr>
      <w:tc>
        <w:tcPr>
          <w:tcW w:w="3413" w:type="dxa"/>
          <w:gridSpan w:val="2"/>
          <w:vAlign w:val="center"/>
        </w:tcPr>
        <w:p w14:paraId="3822E36E" w14:textId="77777777" w:rsidR="00C36361" w:rsidRDefault="00C36361" w:rsidP="00143DFA">
          <w:pPr>
            <w:pStyle w:val="Table"/>
          </w:pPr>
          <w:r>
            <w:t>Common Basic Framework Tier</w:t>
          </w:r>
        </w:p>
      </w:tc>
      <w:tc>
        <w:tcPr>
          <w:tcW w:w="5627" w:type="dxa"/>
          <w:gridSpan w:val="3"/>
          <w:vAlign w:val="center"/>
        </w:tcPr>
        <w:p w14:paraId="2D7BD57E" w14:textId="77777777" w:rsidR="00C36361" w:rsidRPr="00D40975" w:rsidRDefault="00C36361" w:rsidP="00143DFA">
          <w:pPr>
            <w:pStyle w:val="Table"/>
            <w:rPr>
              <w:rStyle w:val="SemiBold"/>
              <w:rFonts w:ascii="IBM Plex Sans" w:hAnsi="IBM Plex Sans"/>
              <w:b w:val="0"/>
            </w:rPr>
          </w:pPr>
          <w:r>
            <w:rPr>
              <w:rStyle w:val="SemiBold"/>
              <w:rFonts w:ascii="IBM Plex Sans" w:hAnsi="IBM Plex Sans"/>
              <w:b w:val="0"/>
            </w:rPr>
            <w:t>2</w:t>
          </w:r>
        </w:p>
      </w:tc>
    </w:tr>
    <w:tr w:rsidR="00C36361" w14:paraId="79A9A69D" w14:textId="77777777" w:rsidTr="002A469F">
      <w:trPr>
        <w:trHeight w:val="422"/>
      </w:trPr>
      <w:tc>
        <w:tcPr>
          <w:tcW w:w="1555" w:type="dxa"/>
          <w:vAlign w:val="center"/>
        </w:tcPr>
        <w:p w14:paraId="3816AE26" w14:textId="77777777" w:rsidR="00C36361" w:rsidRDefault="00C36361" w:rsidP="00143DFA">
          <w:pPr>
            <w:pStyle w:val="Table"/>
          </w:pPr>
          <w:r>
            <w:t>Credits:</w:t>
          </w:r>
        </w:p>
      </w:tc>
      <w:tc>
        <w:tcPr>
          <w:tcW w:w="2468" w:type="dxa"/>
          <w:gridSpan w:val="2"/>
          <w:vAlign w:val="center"/>
        </w:tcPr>
        <w:p w14:paraId="5923BB20" w14:textId="0638D113" w:rsidR="00C36361" w:rsidRDefault="00C36361" w:rsidP="00143DFA">
          <w:pPr>
            <w:pStyle w:val="Table"/>
          </w:pPr>
          <w:r>
            <w:t xml:space="preserve">0.15 </w:t>
          </w:r>
        </w:p>
      </w:tc>
      <w:tc>
        <w:tcPr>
          <w:tcW w:w="1890" w:type="dxa"/>
          <w:vAlign w:val="center"/>
        </w:tcPr>
        <w:p w14:paraId="4ACEAADE" w14:textId="77777777" w:rsidR="00C36361" w:rsidRDefault="00C36361" w:rsidP="00143DFA">
          <w:pPr>
            <w:pStyle w:val="Table"/>
          </w:pPr>
          <w:r w:rsidRPr="00307F11">
            <w:t>FHEQ Level</w:t>
          </w:r>
          <w:r>
            <w:t>:</w:t>
          </w:r>
        </w:p>
      </w:tc>
      <w:tc>
        <w:tcPr>
          <w:tcW w:w="3127" w:type="dxa"/>
          <w:vAlign w:val="center"/>
        </w:tcPr>
        <w:p w14:paraId="757DE43B" w14:textId="4FC716E5" w:rsidR="00C36361" w:rsidRDefault="00C36361" w:rsidP="00143DFA">
          <w:pPr>
            <w:pStyle w:val="Table"/>
          </w:pPr>
          <w:r>
            <w:t>4</w:t>
          </w:r>
        </w:p>
      </w:tc>
    </w:tr>
    <w:tr w:rsidR="00C36361" w14:paraId="2414D1C5" w14:textId="77777777" w:rsidTr="002A469F">
      <w:trPr>
        <w:trHeight w:val="555"/>
      </w:trPr>
      <w:tc>
        <w:tcPr>
          <w:tcW w:w="1555" w:type="dxa"/>
          <w:vAlign w:val="center"/>
        </w:tcPr>
        <w:p w14:paraId="7C69C68C" w14:textId="77777777" w:rsidR="00C36361" w:rsidRDefault="00C36361" w:rsidP="00143DFA">
          <w:pPr>
            <w:pStyle w:val="Table"/>
          </w:pPr>
          <w:r>
            <w:t>Study hours:</w:t>
          </w:r>
        </w:p>
      </w:tc>
      <w:tc>
        <w:tcPr>
          <w:tcW w:w="2468" w:type="dxa"/>
          <w:gridSpan w:val="2"/>
          <w:vAlign w:val="center"/>
        </w:tcPr>
        <w:p w14:paraId="00F2F042" w14:textId="4A0B5A7D" w:rsidR="00C36361" w:rsidRDefault="00C36361" w:rsidP="00143DFA">
          <w:pPr>
            <w:pStyle w:val="Table"/>
          </w:pPr>
          <w:r>
            <w:t>1.5</w:t>
          </w:r>
        </w:p>
      </w:tc>
      <w:tc>
        <w:tcPr>
          <w:tcW w:w="1890" w:type="dxa"/>
          <w:vAlign w:val="center"/>
        </w:tcPr>
        <w:p w14:paraId="02F7D026" w14:textId="77777777" w:rsidR="00C36361" w:rsidRDefault="00C36361" w:rsidP="00143DFA">
          <w:pPr>
            <w:pStyle w:val="Table"/>
          </w:pPr>
          <w:r>
            <w:t>Contact hours:</w:t>
          </w:r>
        </w:p>
      </w:tc>
      <w:tc>
        <w:tcPr>
          <w:tcW w:w="3127" w:type="dxa"/>
          <w:vAlign w:val="center"/>
        </w:tcPr>
        <w:p w14:paraId="77F8EFCF" w14:textId="06C46B31" w:rsidR="00C36361" w:rsidRDefault="00C36361" w:rsidP="00143DFA">
          <w:pPr>
            <w:pStyle w:val="Table"/>
          </w:pPr>
          <w:r>
            <w:t>0</w:t>
          </w:r>
        </w:p>
      </w:tc>
    </w:tr>
    <w:tr w:rsidR="00C36361" w14:paraId="195B6C2E" w14:textId="77777777" w:rsidTr="002A469F">
      <w:trPr>
        <w:trHeight w:val="549"/>
      </w:trPr>
      <w:tc>
        <w:tcPr>
          <w:tcW w:w="1555" w:type="dxa"/>
          <w:vAlign w:val="center"/>
        </w:tcPr>
        <w:p w14:paraId="4DC03D92" w14:textId="77777777" w:rsidR="00C36361" w:rsidRDefault="00C36361" w:rsidP="00143DFA">
          <w:pPr>
            <w:pStyle w:val="Table"/>
          </w:pPr>
          <w:r>
            <w:t>Location:</w:t>
          </w:r>
        </w:p>
      </w:tc>
      <w:tc>
        <w:tcPr>
          <w:tcW w:w="7485" w:type="dxa"/>
          <w:gridSpan w:val="4"/>
          <w:vAlign w:val="center"/>
        </w:tcPr>
        <w:p w14:paraId="6306DD0F" w14:textId="77777777" w:rsidR="00C36361" w:rsidRDefault="00C36361" w:rsidP="00143DFA">
          <w:pPr>
            <w:pStyle w:val="Table"/>
          </w:pPr>
          <w:r>
            <w:t>Online</w:t>
          </w:r>
        </w:p>
      </w:tc>
    </w:tr>
  </w:tbl>
  <w:p w14:paraId="6351F17B" w14:textId="77777777" w:rsidR="00C36361" w:rsidRPr="00D86925" w:rsidRDefault="00C36361" w:rsidP="005101EE">
    <w:pPr>
      <w:pStyle w:val="Header"/>
      <w:jc w:val="right"/>
      <w:rPr>
        <w:rFonts w:ascii="IBM Plex Sans" w:hAnsi="IBM Plex Sans"/>
        <w:sz w:val="16"/>
        <w:szCs w:val="16"/>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DDE25A" w14:textId="77777777" w:rsidR="00C36361" w:rsidRDefault="00C36361" w:rsidP="005101EE">
    <w:pPr>
      <w:pStyle w:val="Header"/>
      <w:jc w:val="right"/>
      <w:rPr>
        <w:rFonts w:ascii="IBM Plex Sans" w:hAnsi="IBM Plex Sans"/>
        <w:sz w:val="16"/>
        <w:szCs w:val="16"/>
      </w:rPr>
    </w:pPr>
    <w:r w:rsidRPr="00F06D16">
      <w:rPr>
        <w:rFonts w:ascii="IBM Plex Sans" w:hAnsi="IBM Plex Sans"/>
        <w:sz w:val="16"/>
        <w:szCs w:val="16"/>
      </w:rPr>
      <w:t>DSA Materials, Processes and Drawing bootcamp program curriculum</w:t>
    </w:r>
  </w:p>
  <w:p w14:paraId="2D419B3F" w14:textId="77777777" w:rsidR="00C36361" w:rsidRDefault="00C36361" w:rsidP="005101EE">
    <w:pPr>
      <w:pStyle w:val="Header"/>
      <w:jc w:val="right"/>
      <w:rPr>
        <w:rFonts w:ascii="IBM Plex Sans" w:hAnsi="IBM Plex Sans"/>
        <w:sz w:val="16"/>
        <w:szCs w:val="16"/>
      </w:rPr>
    </w:pPr>
  </w:p>
  <w:p w14:paraId="271351E2" w14:textId="77777777" w:rsidR="00C36361" w:rsidRPr="00D86925" w:rsidRDefault="00C36361" w:rsidP="005101EE">
    <w:pPr>
      <w:pStyle w:val="Header"/>
      <w:jc w:val="right"/>
      <w:rPr>
        <w:rFonts w:ascii="IBM Plex Sans" w:hAnsi="IBM Plex Sans"/>
        <w:sz w:val="16"/>
        <w:szCs w:val="16"/>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8CEA9D" w14:textId="09F4737A" w:rsidR="00C36361" w:rsidRDefault="00C36361" w:rsidP="005101EE">
    <w:pPr>
      <w:pStyle w:val="Header"/>
      <w:jc w:val="right"/>
      <w:rPr>
        <w:rFonts w:ascii="IBM Plex Sans" w:hAnsi="IBM Plex Sans"/>
        <w:sz w:val="16"/>
        <w:szCs w:val="16"/>
      </w:rPr>
    </w:pPr>
    <w:r w:rsidRPr="00F06D16">
      <w:rPr>
        <w:rFonts w:ascii="IBM Plex Sans" w:hAnsi="IBM Plex Sans"/>
        <w:sz w:val="16"/>
        <w:szCs w:val="16"/>
      </w:rPr>
      <w:t>DSA Materials, Processes and Drawing bootcamp program curriculum</w:t>
    </w:r>
  </w:p>
  <w:p w14:paraId="52118DBB" w14:textId="77777777" w:rsidR="00C36361" w:rsidRDefault="00C36361" w:rsidP="005101EE">
    <w:pPr>
      <w:pStyle w:val="Header"/>
      <w:jc w:val="right"/>
      <w:rPr>
        <w:rFonts w:ascii="IBM Plex Sans" w:hAnsi="IBM Plex Sans"/>
        <w:sz w:val="16"/>
        <w:szCs w:val="16"/>
      </w:rPr>
    </w:pPr>
  </w:p>
  <w:p w14:paraId="3CBF9E6D" w14:textId="77777777" w:rsidR="00C36361" w:rsidRPr="00D86925" w:rsidRDefault="00C36361" w:rsidP="005101EE">
    <w:pPr>
      <w:pStyle w:val="Header"/>
      <w:jc w:val="right"/>
      <w:rPr>
        <w:rFonts w:ascii="IBM Plex Sans" w:hAnsi="IBM Plex Sans"/>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F9DCC6" w14:textId="06547DD0" w:rsidR="00C36361" w:rsidRDefault="00C36361" w:rsidP="001317D4">
    <w:pPr>
      <w:pStyle w:val="Header"/>
      <w:jc w:val="right"/>
    </w:pPr>
    <w:r>
      <w:rPr>
        <w:rFonts w:ascii="IBM Plex Sans" w:hAnsi="IBM Plex Sans"/>
        <w:sz w:val="16"/>
        <w:szCs w:val="16"/>
      </w:rPr>
      <w:t xml:space="preserve">Table of contents | </w:t>
    </w:r>
    <w:r w:rsidRPr="00D86925">
      <w:rPr>
        <w:rFonts w:ascii="IBM Plex Sans" w:hAnsi="IBM Plex Sans"/>
        <w:sz w:val="16"/>
        <w:szCs w:val="16"/>
      </w:rPr>
      <w:t xml:space="preserve">DSA </w:t>
    </w:r>
    <w:r>
      <w:rPr>
        <w:rFonts w:ascii="IBM Plex Sans" w:hAnsi="IBM Plex Sans"/>
        <w:sz w:val="16"/>
        <w:szCs w:val="16"/>
      </w:rPr>
      <w:t>Materials, Processes and Drawing bootcamp</w:t>
    </w:r>
    <w:r w:rsidRPr="00D86925">
      <w:rPr>
        <w:rFonts w:ascii="IBM Plex Sans" w:hAnsi="IBM Plex Sans"/>
        <w:sz w:val="16"/>
        <w:szCs w:val="16"/>
      </w:rPr>
      <w:t xml:space="preserve"> </w:t>
    </w:r>
    <w:r>
      <w:rPr>
        <w:rFonts w:ascii="IBM Plex Sans" w:hAnsi="IBM Plex Sans"/>
        <w:sz w:val="16"/>
        <w:szCs w:val="16"/>
      </w:rPr>
      <w:t>p</w:t>
    </w:r>
    <w:r w:rsidRPr="00D86925">
      <w:rPr>
        <w:rFonts w:ascii="IBM Plex Sans" w:hAnsi="IBM Plex Sans"/>
        <w:sz w:val="16"/>
        <w:szCs w:val="16"/>
      </w:rPr>
      <w:t>rogram curriculum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E59620" w14:textId="24BCF709" w:rsidR="00C36361" w:rsidRDefault="00C36361" w:rsidP="001317D4">
    <w:pPr>
      <w:pStyle w:val="Header"/>
      <w:jc w:val="right"/>
    </w:pPr>
    <w:r w:rsidRPr="00D86925">
      <w:rPr>
        <w:rFonts w:ascii="IBM Plex Sans" w:hAnsi="IBM Plex Sans"/>
        <w:sz w:val="16"/>
        <w:szCs w:val="16"/>
      </w:rPr>
      <w:t xml:space="preserve">DSA </w:t>
    </w:r>
    <w:r>
      <w:rPr>
        <w:rFonts w:ascii="IBM Plex Sans" w:hAnsi="IBM Plex Sans"/>
        <w:sz w:val="16"/>
        <w:szCs w:val="16"/>
      </w:rPr>
      <w:t>Materials, Processes and Drawing bootcamp</w:t>
    </w:r>
    <w:r w:rsidRPr="00D86925">
      <w:rPr>
        <w:rFonts w:ascii="IBM Plex Sans" w:hAnsi="IBM Plex Sans"/>
        <w:sz w:val="16"/>
        <w:szCs w:val="16"/>
      </w:rPr>
      <w:t xml:space="preserve"> </w:t>
    </w:r>
    <w:r>
      <w:rPr>
        <w:rFonts w:ascii="IBM Plex Sans" w:hAnsi="IBM Plex Sans"/>
        <w:sz w:val="16"/>
        <w:szCs w:val="16"/>
      </w:rPr>
      <w:t>p</w:t>
    </w:r>
    <w:r w:rsidRPr="00D86925">
      <w:rPr>
        <w:rFonts w:ascii="IBM Plex Sans" w:hAnsi="IBM Plex Sans"/>
        <w:sz w:val="16"/>
        <w:szCs w:val="16"/>
      </w:rPr>
      <w:t>rogram curriculum</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E73106" w14:textId="47F36A44" w:rsidR="00213352" w:rsidRDefault="00213352" w:rsidP="001317D4">
    <w:pPr>
      <w:pStyle w:val="Header"/>
      <w:jc w:val="right"/>
      <w:rPr>
        <w:rFonts w:ascii="IBM Plex Sans" w:hAnsi="IBM Plex Sans"/>
        <w:sz w:val="16"/>
        <w:szCs w:val="16"/>
      </w:rPr>
    </w:pPr>
    <w:r w:rsidRPr="00D86925">
      <w:rPr>
        <w:rFonts w:ascii="IBM Plex Sans" w:hAnsi="IBM Plex Sans"/>
        <w:sz w:val="16"/>
        <w:szCs w:val="16"/>
      </w:rPr>
      <w:t xml:space="preserve">DSA </w:t>
    </w:r>
    <w:r>
      <w:rPr>
        <w:rFonts w:ascii="IBM Plex Sans" w:hAnsi="IBM Plex Sans"/>
        <w:sz w:val="16"/>
        <w:szCs w:val="16"/>
      </w:rPr>
      <w:t>Materials, Processes and Drawing bootcamp</w:t>
    </w:r>
    <w:r w:rsidRPr="00D86925">
      <w:rPr>
        <w:rFonts w:ascii="IBM Plex Sans" w:hAnsi="IBM Plex Sans"/>
        <w:sz w:val="16"/>
        <w:szCs w:val="16"/>
      </w:rPr>
      <w:t xml:space="preserve"> </w:t>
    </w:r>
    <w:r>
      <w:rPr>
        <w:rFonts w:ascii="IBM Plex Sans" w:hAnsi="IBM Plex Sans"/>
        <w:sz w:val="16"/>
        <w:szCs w:val="16"/>
      </w:rPr>
      <w:t>p</w:t>
    </w:r>
    <w:r w:rsidRPr="00D86925">
      <w:rPr>
        <w:rFonts w:ascii="IBM Plex Sans" w:hAnsi="IBM Plex Sans"/>
        <w:sz w:val="16"/>
        <w:szCs w:val="16"/>
      </w:rPr>
      <w:t>rogram curriculum</w:t>
    </w:r>
  </w:p>
  <w:p w14:paraId="6040832D" w14:textId="77777777" w:rsidR="00213352" w:rsidRDefault="00213352" w:rsidP="001317D4">
    <w:pPr>
      <w:pStyle w:val="Header"/>
      <w:jc w:val="right"/>
      <w:rPr>
        <w:rFonts w:ascii="IBM Plex Sans" w:hAnsi="IBM Plex Sans"/>
        <w:sz w:val="16"/>
        <w:szCs w:val="16"/>
      </w:rPr>
    </w:pPr>
  </w:p>
  <w:tbl>
    <w:tblPr>
      <w:tblStyle w:val="TableGrid"/>
      <w:tblW w:w="9040" w:type="dxa"/>
      <w:tblLook w:val="04A0" w:firstRow="1" w:lastRow="0" w:firstColumn="1" w:lastColumn="0" w:noHBand="0" w:noVBand="1"/>
    </w:tblPr>
    <w:tblGrid>
      <w:gridCol w:w="1555"/>
      <w:gridCol w:w="1858"/>
      <w:gridCol w:w="610"/>
      <w:gridCol w:w="1890"/>
      <w:gridCol w:w="3127"/>
    </w:tblGrid>
    <w:tr w:rsidR="00213352" w14:paraId="12CFDFA0" w14:textId="77777777" w:rsidTr="0090236A">
      <w:trPr>
        <w:trHeight w:val="485"/>
      </w:trPr>
      <w:tc>
        <w:tcPr>
          <w:tcW w:w="1555" w:type="dxa"/>
          <w:vAlign w:val="center"/>
        </w:tcPr>
        <w:p w14:paraId="4D69189A" w14:textId="77777777" w:rsidR="00213352" w:rsidRDefault="00213352" w:rsidP="00213352">
          <w:pPr>
            <w:pStyle w:val="Table"/>
          </w:pPr>
          <w:r>
            <w:t>Module title:</w:t>
          </w:r>
        </w:p>
      </w:tc>
      <w:tc>
        <w:tcPr>
          <w:tcW w:w="7485" w:type="dxa"/>
          <w:gridSpan w:val="4"/>
          <w:vAlign w:val="center"/>
        </w:tcPr>
        <w:p w14:paraId="53E1A6FB" w14:textId="77777777" w:rsidR="00213352" w:rsidRPr="00F804CB" w:rsidRDefault="00213352" w:rsidP="00213352">
          <w:pPr>
            <w:pStyle w:val="Heading1"/>
          </w:pPr>
          <w:r>
            <w:t>Induction</w:t>
          </w:r>
        </w:p>
      </w:tc>
    </w:tr>
    <w:tr w:rsidR="00213352" w14:paraId="44EDFCB3" w14:textId="77777777" w:rsidTr="0090236A">
      <w:trPr>
        <w:trHeight w:val="485"/>
      </w:trPr>
      <w:tc>
        <w:tcPr>
          <w:tcW w:w="3413" w:type="dxa"/>
          <w:gridSpan w:val="2"/>
          <w:vAlign w:val="center"/>
        </w:tcPr>
        <w:p w14:paraId="4BC2BAF1" w14:textId="77777777" w:rsidR="00213352" w:rsidRDefault="00213352" w:rsidP="00213352">
          <w:pPr>
            <w:pStyle w:val="Table"/>
          </w:pPr>
          <w:r>
            <w:t>Common Basic Framework Tier:</w:t>
          </w:r>
        </w:p>
      </w:tc>
      <w:tc>
        <w:tcPr>
          <w:tcW w:w="5627" w:type="dxa"/>
          <w:gridSpan w:val="3"/>
          <w:vAlign w:val="center"/>
        </w:tcPr>
        <w:p w14:paraId="088A83C6" w14:textId="77777777" w:rsidR="00213352" w:rsidRPr="00E96F70" w:rsidRDefault="00213352" w:rsidP="00213352">
          <w:pPr>
            <w:pStyle w:val="Table"/>
            <w:rPr>
              <w:rStyle w:val="SemiBold"/>
              <w:rFonts w:ascii="IBM Plex Sans" w:hAnsi="IBM Plex Sans"/>
              <w:b w:val="0"/>
              <w:bCs w:val="0"/>
            </w:rPr>
          </w:pPr>
          <w:r w:rsidRPr="00E96F70">
            <w:rPr>
              <w:rStyle w:val="SemiBold"/>
              <w:rFonts w:ascii="IBM Plex Sans" w:hAnsi="IBM Plex Sans"/>
              <w:b w:val="0"/>
              <w:bCs w:val="0"/>
            </w:rPr>
            <w:t>Week Zero</w:t>
          </w:r>
        </w:p>
      </w:tc>
    </w:tr>
    <w:tr w:rsidR="00213352" w14:paraId="0121D152" w14:textId="77777777" w:rsidTr="0090236A">
      <w:trPr>
        <w:trHeight w:val="422"/>
      </w:trPr>
      <w:tc>
        <w:tcPr>
          <w:tcW w:w="1555" w:type="dxa"/>
          <w:vAlign w:val="center"/>
        </w:tcPr>
        <w:p w14:paraId="79043A96" w14:textId="77777777" w:rsidR="00213352" w:rsidRDefault="00213352" w:rsidP="00213352">
          <w:pPr>
            <w:pStyle w:val="Table"/>
          </w:pPr>
          <w:r>
            <w:t>Credits:</w:t>
          </w:r>
        </w:p>
      </w:tc>
      <w:tc>
        <w:tcPr>
          <w:tcW w:w="2468" w:type="dxa"/>
          <w:gridSpan w:val="2"/>
          <w:vAlign w:val="center"/>
        </w:tcPr>
        <w:p w14:paraId="32488B59" w14:textId="77777777" w:rsidR="00213352" w:rsidRDefault="00213352" w:rsidP="00213352">
          <w:pPr>
            <w:pStyle w:val="Table"/>
          </w:pPr>
          <w:r>
            <w:t xml:space="preserve">- </w:t>
          </w:r>
        </w:p>
      </w:tc>
      <w:tc>
        <w:tcPr>
          <w:tcW w:w="1890" w:type="dxa"/>
          <w:vAlign w:val="center"/>
        </w:tcPr>
        <w:p w14:paraId="24169CBE" w14:textId="77777777" w:rsidR="00213352" w:rsidRDefault="00213352" w:rsidP="00213352">
          <w:pPr>
            <w:pStyle w:val="Table"/>
          </w:pPr>
          <w:r w:rsidRPr="00307F11">
            <w:t>FHEQ Level</w:t>
          </w:r>
          <w:r>
            <w:t>:</w:t>
          </w:r>
        </w:p>
      </w:tc>
      <w:tc>
        <w:tcPr>
          <w:tcW w:w="3127" w:type="dxa"/>
          <w:vAlign w:val="center"/>
        </w:tcPr>
        <w:p w14:paraId="1287DC79" w14:textId="4A98D0AD" w:rsidR="00213352" w:rsidRDefault="00213352" w:rsidP="00213352">
          <w:pPr>
            <w:pStyle w:val="Table"/>
          </w:pPr>
          <w:r>
            <w:t>4</w:t>
          </w:r>
        </w:p>
      </w:tc>
    </w:tr>
    <w:tr w:rsidR="00213352" w14:paraId="7004E315" w14:textId="77777777" w:rsidTr="0090236A">
      <w:trPr>
        <w:trHeight w:val="555"/>
      </w:trPr>
      <w:tc>
        <w:tcPr>
          <w:tcW w:w="1555" w:type="dxa"/>
          <w:vAlign w:val="center"/>
        </w:tcPr>
        <w:p w14:paraId="0967F595" w14:textId="77777777" w:rsidR="00213352" w:rsidRDefault="00213352" w:rsidP="00213352">
          <w:pPr>
            <w:pStyle w:val="Table"/>
          </w:pPr>
          <w:r>
            <w:t>Study hours:</w:t>
          </w:r>
        </w:p>
      </w:tc>
      <w:tc>
        <w:tcPr>
          <w:tcW w:w="2468" w:type="dxa"/>
          <w:gridSpan w:val="2"/>
          <w:vAlign w:val="center"/>
        </w:tcPr>
        <w:p w14:paraId="744510D8" w14:textId="47FA6B15" w:rsidR="00213352" w:rsidRDefault="00213352" w:rsidP="00213352">
          <w:pPr>
            <w:pStyle w:val="Table"/>
          </w:pPr>
          <w:r>
            <w:t>30min</w:t>
          </w:r>
        </w:p>
      </w:tc>
      <w:tc>
        <w:tcPr>
          <w:tcW w:w="1890" w:type="dxa"/>
          <w:vAlign w:val="center"/>
        </w:tcPr>
        <w:p w14:paraId="18A43142" w14:textId="77777777" w:rsidR="00213352" w:rsidRDefault="00213352" w:rsidP="00213352">
          <w:pPr>
            <w:pStyle w:val="Table"/>
          </w:pPr>
          <w:r>
            <w:t>Contact hours:</w:t>
          </w:r>
        </w:p>
      </w:tc>
      <w:tc>
        <w:tcPr>
          <w:tcW w:w="3127" w:type="dxa"/>
          <w:vAlign w:val="center"/>
        </w:tcPr>
        <w:p w14:paraId="6E0279BB" w14:textId="4FE9D00E" w:rsidR="00213352" w:rsidRDefault="00213352" w:rsidP="00213352">
          <w:pPr>
            <w:pStyle w:val="Table"/>
          </w:pPr>
          <w:r>
            <w:t>0</w:t>
          </w:r>
        </w:p>
      </w:tc>
    </w:tr>
    <w:tr w:rsidR="00213352" w14:paraId="46319DD9" w14:textId="77777777" w:rsidTr="0090236A">
      <w:trPr>
        <w:trHeight w:val="549"/>
      </w:trPr>
      <w:tc>
        <w:tcPr>
          <w:tcW w:w="1555" w:type="dxa"/>
          <w:vAlign w:val="center"/>
        </w:tcPr>
        <w:p w14:paraId="0688890E" w14:textId="77777777" w:rsidR="00213352" w:rsidRDefault="00213352" w:rsidP="00213352">
          <w:pPr>
            <w:pStyle w:val="Table"/>
          </w:pPr>
          <w:r>
            <w:t>Location:</w:t>
          </w:r>
        </w:p>
      </w:tc>
      <w:tc>
        <w:tcPr>
          <w:tcW w:w="7485" w:type="dxa"/>
          <w:gridSpan w:val="4"/>
          <w:vAlign w:val="center"/>
        </w:tcPr>
        <w:p w14:paraId="3EFE8B45" w14:textId="77777777" w:rsidR="00213352" w:rsidRDefault="00213352" w:rsidP="00213352">
          <w:pPr>
            <w:pStyle w:val="Table"/>
          </w:pPr>
          <w:r>
            <w:t>Online</w:t>
          </w:r>
        </w:p>
      </w:tc>
    </w:tr>
  </w:tbl>
  <w:p w14:paraId="62540C4F" w14:textId="77777777" w:rsidR="00213352" w:rsidRDefault="00213352" w:rsidP="001317D4">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17CDC7" w14:textId="77777777" w:rsidR="00C36361" w:rsidRDefault="00C36361" w:rsidP="005101EE">
    <w:pPr>
      <w:pStyle w:val="Header"/>
      <w:jc w:val="right"/>
      <w:rPr>
        <w:rFonts w:ascii="IBM Plex Sans" w:hAnsi="IBM Plex Sans"/>
        <w:sz w:val="16"/>
        <w:szCs w:val="16"/>
      </w:rPr>
    </w:pPr>
    <w:r w:rsidRPr="00D86925">
      <w:rPr>
        <w:rFonts w:ascii="IBM Plex Sans" w:hAnsi="IBM Plex Sans"/>
        <w:sz w:val="16"/>
        <w:szCs w:val="16"/>
      </w:rPr>
      <w:t>DSA</w:t>
    </w:r>
    <w:r>
      <w:rPr>
        <w:rFonts w:ascii="IBM Plex Sans" w:hAnsi="IBM Plex Sans"/>
        <w:sz w:val="16"/>
        <w:szCs w:val="16"/>
      </w:rPr>
      <w:t xml:space="preserve"> </w:t>
    </w:r>
    <w:r w:rsidRPr="001D5B44">
      <w:rPr>
        <w:rFonts w:ascii="IBM Plex Sans" w:hAnsi="IBM Plex Sans"/>
        <w:sz w:val="16"/>
        <w:szCs w:val="16"/>
      </w:rPr>
      <w:t>Materials, Processes and Drawing bootcamp program curriculum</w:t>
    </w:r>
  </w:p>
  <w:p w14:paraId="473E36E4" w14:textId="77777777" w:rsidR="00C36361" w:rsidRDefault="00C36361" w:rsidP="005101EE">
    <w:pPr>
      <w:pStyle w:val="Header"/>
      <w:jc w:val="right"/>
      <w:rPr>
        <w:rFonts w:ascii="IBM Plex Sans" w:hAnsi="IBM Plex Sans"/>
        <w:sz w:val="16"/>
        <w:szCs w:val="16"/>
      </w:rPr>
    </w:pPr>
  </w:p>
  <w:tbl>
    <w:tblPr>
      <w:tblStyle w:val="TableGrid"/>
      <w:tblW w:w="9040" w:type="dxa"/>
      <w:tblLook w:val="04A0" w:firstRow="1" w:lastRow="0" w:firstColumn="1" w:lastColumn="0" w:noHBand="0" w:noVBand="1"/>
    </w:tblPr>
    <w:tblGrid>
      <w:gridCol w:w="1555"/>
      <w:gridCol w:w="1858"/>
      <w:gridCol w:w="610"/>
      <w:gridCol w:w="1890"/>
      <w:gridCol w:w="3127"/>
    </w:tblGrid>
    <w:tr w:rsidR="00C36361" w14:paraId="0812C553" w14:textId="77777777" w:rsidTr="00D412E9">
      <w:trPr>
        <w:trHeight w:val="485"/>
      </w:trPr>
      <w:tc>
        <w:tcPr>
          <w:tcW w:w="1555" w:type="dxa"/>
          <w:vAlign w:val="center"/>
        </w:tcPr>
        <w:p w14:paraId="38CC9C60" w14:textId="77777777" w:rsidR="00C36361" w:rsidRDefault="00C36361" w:rsidP="00F9619D">
          <w:pPr>
            <w:pStyle w:val="Table"/>
          </w:pPr>
          <w:r>
            <w:t>Module title:</w:t>
          </w:r>
        </w:p>
      </w:tc>
      <w:tc>
        <w:tcPr>
          <w:tcW w:w="7485" w:type="dxa"/>
          <w:gridSpan w:val="4"/>
          <w:vAlign w:val="center"/>
        </w:tcPr>
        <w:p w14:paraId="1C97D6A9" w14:textId="77777777" w:rsidR="00C36361" w:rsidRPr="00F804CB" w:rsidRDefault="00C36361" w:rsidP="00A47274">
          <w:pPr>
            <w:pStyle w:val="Heading1"/>
          </w:pPr>
          <w:r w:rsidRPr="00F804CB">
            <w:t xml:space="preserve">Insight </w:t>
          </w:r>
          <w:r w:rsidRPr="00A47274">
            <w:t>Development</w:t>
          </w:r>
        </w:p>
      </w:tc>
    </w:tr>
    <w:tr w:rsidR="00C36361" w14:paraId="73F02D2B" w14:textId="77777777" w:rsidTr="004B26C4">
      <w:trPr>
        <w:trHeight w:val="485"/>
      </w:trPr>
      <w:tc>
        <w:tcPr>
          <w:tcW w:w="3413" w:type="dxa"/>
          <w:gridSpan w:val="2"/>
          <w:vAlign w:val="center"/>
        </w:tcPr>
        <w:p w14:paraId="5328AFE8" w14:textId="77777777" w:rsidR="00C36361" w:rsidRDefault="00C36361" w:rsidP="00F9619D">
          <w:pPr>
            <w:pStyle w:val="Table"/>
          </w:pPr>
          <w:r>
            <w:t>Common Basic Framework Tier</w:t>
          </w:r>
        </w:p>
      </w:tc>
      <w:tc>
        <w:tcPr>
          <w:tcW w:w="5627" w:type="dxa"/>
          <w:gridSpan w:val="3"/>
          <w:vAlign w:val="center"/>
        </w:tcPr>
        <w:p w14:paraId="5AF13E4E" w14:textId="77777777" w:rsidR="00C36361" w:rsidRPr="00D40975" w:rsidRDefault="00C36361" w:rsidP="00D40975">
          <w:pPr>
            <w:pStyle w:val="Table"/>
            <w:rPr>
              <w:rStyle w:val="SemiBold"/>
              <w:rFonts w:ascii="IBM Plex Sans" w:hAnsi="IBM Plex Sans"/>
              <w:b w:val="0"/>
            </w:rPr>
          </w:pPr>
          <w:r w:rsidRPr="00D40975">
            <w:rPr>
              <w:rStyle w:val="SemiBold"/>
              <w:rFonts w:ascii="IBM Plex Sans" w:hAnsi="IBM Plex Sans"/>
              <w:b w:val="0"/>
            </w:rPr>
            <w:t>1</w:t>
          </w:r>
        </w:p>
      </w:tc>
    </w:tr>
    <w:tr w:rsidR="00C36361" w14:paraId="5FF56FA9" w14:textId="77777777" w:rsidTr="00D412E9">
      <w:trPr>
        <w:trHeight w:val="422"/>
      </w:trPr>
      <w:tc>
        <w:tcPr>
          <w:tcW w:w="1555" w:type="dxa"/>
          <w:vAlign w:val="center"/>
        </w:tcPr>
        <w:p w14:paraId="6001CDF8" w14:textId="77777777" w:rsidR="00C36361" w:rsidRDefault="00C36361" w:rsidP="00F9619D">
          <w:pPr>
            <w:pStyle w:val="Table"/>
          </w:pPr>
          <w:r>
            <w:t>Credits:</w:t>
          </w:r>
        </w:p>
      </w:tc>
      <w:tc>
        <w:tcPr>
          <w:tcW w:w="2468" w:type="dxa"/>
          <w:gridSpan w:val="2"/>
          <w:vAlign w:val="center"/>
        </w:tcPr>
        <w:p w14:paraId="40478CF8" w14:textId="77777777" w:rsidR="00C36361" w:rsidRDefault="00C36361" w:rsidP="00F9619D">
          <w:pPr>
            <w:pStyle w:val="Table"/>
          </w:pPr>
          <w:r>
            <w:t xml:space="preserve">0.3 </w:t>
          </w:r>
        </w:p>
      </w:tc>
      <w:tc>
        <w:tcPr>
          <w:tcW w:w="1890" w:type="dxa"/>
          <w:vAlign w:val="center"/>
        </w:tcPr>
        <w:p w14:paraId="13F7D2D3" w14:textId="77777777" w:rsidR="00C36361" w:rsidRDefault="00C36361" w:rsidP="00F9619D">
          <w:pPr>
            <w:pStyle w:val="Table"/>
          </w:pPr>
          <w:r w:rsidRPr="00307F11">
            <w:t>FHEQ Level</w:t>
          </w:r>
          <w:r>
            <w:t>:</w:t>
          </w:r>
        </w:p>
      </w:tc>
      <w:tc>
        <w:tcPr>
          <w:tcW w:w="3127" w:type="dxa"/>
          <w:vAlign w:val="center"/>
        </w:tcPr>
        <w:p w14:paraId="255F9C21" w14:textId="77777777" w:rsidR="00C36361" w:rsidRDefault="00C36361" w:rsidP="00F9619D">
          <w:pPr>
            <w:pStyle w:val="Table"/>
          </w:pPr>
          <w:r>
            <w:t>4</w:t>
          </w:r>
        </w:p>
      </w:tc>
    </w:tr>
    <w:tr w:rsidR="00C36361" w14:paraId="6A2BF756" w14:textId="77777777" w:rsidTr="00D412E9">
      <w:trPr>
        <w:trHeight w:val="555"/>
      </w:trPr>
      <w:tc>
        <w:tcPr>
          <w:tcW w:w="1555" w:type="dxa"/>
          <w:vAlign w:val="center"/>
        </w:tcPr>
        <w:p w14:paraId="65C97FC8" w14:textId="77777777" w:rsidR="00C36361" w:rsidRDefault="00C36361" w:rsidP="00F9619D">
          <w:pPr>
            <w:pStyle w:val="Table"/>
          </w:pPr>
          <w:r>
            <w:t>Study hours:</w:t>
          </w:r>
        </w:p>
      </w:tc>
      <w:tc>
        <w:tcPr>
          <w:tcW w:w="2468" w:type="dxa"/>
          <w:gridSpan w:val="2"/>
          <w:vAlign w:val="center"/>
        </w:tcPr>
        <w:p w14:paraId="7E38103E" w14:textId="77777777" w:rsidR="00C36361" w:rsidRDefault="00C36361" w:rsidP="00F9619D">
          <w:pPr>
            <w:pStyle w:val="Table"/>
          </w:pPr>
          <w:r>
            <w:t>3</w:t>
          </w:r>
        </w:p>
      </w:tc>
      <w:tc>
        <w:tcPr>
          <w:tcW w:w="1890" w:type="dxa"/>
          <w:vAlign w:val="center"/>
        </w:tcPr>
        <w:p w14:paraId="47D40CA4" w14:textId="77777777" w:rsidR="00C36361" w:rsidRDefault="00C36361" w:rsidP="00F9619D">
          <w:pPr>
            <w:pStyle w:val="Table"/>
          </w:pPr>
          <w:r>
            <w:t>Contact hours:</w:t>
          </w:r>
        </w:p>
      </w:tc>
      <w:tc>
        <w:tcPr>
          <w:tcW w:w="3127" w:type="dxa"/>
          <w:vAlign w:val="center"/>
        </w:tcPr>
        <w:p w14:paraId="2CF5BBA2" w14:textId="77777777" w:rsidR="00C36361" w:rsidRDefault="00C36361" w:rsidP="00F9619D">
          <w:pPr>
            <w:pStyle w:val="Table"/>
          </w:pPr>
          <w:r>
            <w:t>0</w:t>
          </w:r>
        </w:p>
      </w:tc>
    </w:tr>
    <w:tr w:rsidR="00C36361" w14:paraId="604D0028" w14:textId="77777777" w:rsidTr="00D412E9">
      <w:trPr>
        <w:trHeight w:val="549"/>
      </w:trPr>
      <w:tc>
        <w:tcPr>
          <w:tcW w:w="1555" w:type="dxa"/>
          <w:vAlign w:val="center"/>
        </w:tcPr>
        <w:p w14:paraId="33BC9501" w14:textId="77777777" w:rsidR="00C36361" w:rsidRDefault="00C36361" w:rsidP="00F9619D">
          <w:pPr>
            <w:pStyle w:val="Table"/>
          </w:pPr>
          <w:r>
            <w:t>Location:</w:t>
          </w:r>
        </w:p>
      </w:tc>
      <w:tc>
        <w:tcPr>
          <w:tcW w:w="7485" w:type="dxa"/>
          <w:gridSpan w:val="4"/>
          <w:vAlign w:val="center"/>
        </w:tcPr>
        <w:p w14:paraId="64AD1D61" w14:textId="77777777" w:rsidR="00C36361" w:rsidRDefault="00C36361" w:rsidP="00F9619D">
          <w:pPr>
            <w:pStyle w:val="Table"/>
          </w:pPr>
          <w:r>
            <w:t>Online</w:t>
          </w:r>
        </w:p>
      </w:tc>
    </w:tr>
  </w:tbl>
  <w:p w14:paraId="050BEA48" w14:textId="77777777" w:rsidR="00C36361" w:rsidRPr="00D86925" w:rsidRDefault="00C36361" w:rsidP="005101EE">
    <w:pPr>
      <w:pStyle w:val="Header"/>
      <w:jc w:val="right"/>
      <w:rPr>
        <w:rFonts w:ascii="IBM Plex Sans" w:hAnsi="IBM Plex Sans"/>
        <w:sz w:val="16"/>
        <w:szCs w:val="16"/>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A0AD9C" w14:textId="17FCDC8C" w:rsidR="00C36361" w:rsidRDefault="00C36361" w:rsidP="005101EE">
    <w:pPr>
      <w:pStyle w:val="Header"/>
      <w:jc w:val="right"/>
      <w:rPr>
        <w:rFonts w:ascii="IBM Plex Sans" w:hAnsi="IBM Plex Sans"/>
        <w:sz w:val="16"/>
        <w:szCs w:val="16"/>
      </w:rPr>
    </w:pPr>
    <w:r w:rsidRPr="001C6BEF">
      <w:rPr>
        <w:rFonts w:ascii="IBM Plex Sans" w:hAnsi="IBM Plex Sans"/>
        <w:sz w:val="16"/>
        <w:szCs w:val="16"/>
      </w:rPr>
      <w:t>DSA Materials, Processes and Drawing bootcamp program curriculum</w:t>
    </w:r>
  </w:p>
  <w:p w14:paraId="713112D5" w14:textId="77777777" w:rsidR="00C36361" w:rsidRDefault="00C36361" w:rsidP="005101EE">
    <w:pPr>
      <w:pStyle w:val="Header"/>
      <w:jc w:val="right"/>
      <w:rPr>
        <w:rFonts w:ascii="IBM Plex Sans" w:hAnsi="IBM Plex Sans"/>
        <w:sz w:val="16"/>
        <w:szCs w:val="16"/>
      </w:rPr>
    </w:pPr>
  </w:p>
  <w:tbl>
    <w:tblPr>
      <w:tblStyle w:val="TableGrid"/>
      <w:tblW w:w="9040" w:type="dxa"/>
      <w:tblLook w:val="04A0" w:firstRow="1" w:lastRow="0" w:firstColumn="1" w:lastColumn="0" w:noHBand="0" w:noVBand="1"/>
    </w:tblPr>
    <w:tblGrid>
      <w:gridCol w:w="1555"/>
      <w:gridCol w:w="1858"/>
      <w:gridCol w:w="610"/>
      <w:gridCol w:w="1890"/>
      <w:gridCol w:w="3127"/>
    </w:tblGrid>
    <w:tr w:rsidR="00C36361" w14:paraId="3D3EEA51" w14:textId="77777777" w:rsidTr="007F5A52">
      <w:trPr>
        <w:trHeight w:val="485"/>
      </w:trPr>
      <w:tc>
        <w:tcPr>
          <w:tcW w:w="1555" w:type="dxa"/>
          <w:vAlign w:val="center"/>
        </w:tcPr>
        <w:p w14:paraId="33B8E0BA" w14:textId="77777777" w:rsidR="00C36361" w:rsidRDefault="00C36361" w:rsidP="00341E41">
          <w:pPr>
            <w:pStyle w:val="Table"/>
          </w:pPr>
          <w:r>
            <w:t>Module title:</w:t>
          </w:r>
        </w:p>
      </w:tc>
      <w:tc>
        <w:tcPr>
          <w:tcW w:w="7485" w:type="dxa"/>
          <w:gridSpan w:val="4"/>
          <w:vAlign w:val="center"/>
        </w:tcPr>
        <w:p w14:paraId="56921510" w14:textId="3E501BB7" w:rsidR="00C36361" w:rsidRPr="00165E4D" w:rsidRDefault="00C36361" w:rsidP="00165E4D">
          <w:pPr>
            <w:pStyle w:val="Heading1"/>
          </w:pPr>
          <w:r w:rsidRPr="00165E4D">
            <w:t>Experience and Imagination</w:t>
          </w:r>
        </w:p>
      </w:tc>
    </w:tr>
    <w:tr w:rsidR="00C36361" w14:paraId="4F038105" w14:textId="77777777" w:rsidTr="002A469F">
      <w:trPr>
        <w:trHeight w:val="485"/>
      </w:trPr>
      <w:tc>
        <w:tcPr>
          <w:tcW w:w="3413" w:type="dxa"/>
          <w:gridSpan w:val="2"/>
          <w:vAlign w:val="center"/>
        </w:tcPr>
        <w:p w14:paraId="31B007A8" w14:textId="77777777" w:rsidR="00C36361" w:rsidRDefault="00C36361" w:rsidP="00341E41">
          <w:pPr>
            <w:pStyle w:val="Table"/>
          </w:pPr>
          <w:r>
            <w:t>Common Basic Framework Tier</w:t>
          </w:r>
        </w:p>
      </w:tc>
      <w:tc>
        <w:tcPr>
          <w:tcW w:w="5627" w:type="dxa"/>
          <w:gridSpan w:val="3"/>
          <w:vAlign w:val="center"/>
        </w:tcPr>
        <w:p w14:paraId="492296E4" w14:textId="77777777" w:rsidR="00C36361" w:rsidRPr="00D40975" w:rsidRDefault="00C36361" w:rsidP="00341E41">
          <w:pPr>
            <w:pStyle w:val="Table"/>
            <w:rPr>
              <w:rStyle w:val="SemiBold"/>
              <w:rFonts w:ascii="IBM Plex Sans" w:hAnsi="IBM Plex Sans"/>
              <w:b w:val="0"/>
            </w:rPr>
          </w:pPr>
          <w:r w:rsidRPr="00D40975">
            <w:rPr>
              <w:rStyle w:val="SemiBold"/>
              <w:rFonts w:ascii="IBM Plex Sans" w:hAnsi="IBM Plex Sans"/>
              <w:b w:val="0"/>
            </w:rPr>
            <w:t>1</w:t>
          </w:r>
        </w:p>
      </w:tc>
    </w:tr>
    <w:tr w:rsidR="00C36361" w14:paraId="1A01C160" w14:textId="77777777" w:rsidTr="007F5A52">
      <w:trPr>
        <w:trHeight w:val="422"/>
      </w:trPr>
      <w:tc>
        <w:tcPr>
          <w:tcW w:w="1555" w:type="dxa"/>
          <w:vAlign w:val="center"/>
        </w:tcPr>
        <w:p w14:paraId="54796EA3" w14:textId="77777777" w:rsidR="00C36361" w:rsidRDefault="00C36361" w:rsidP="00341E41">
          <w:pPr>
            <w:pStyle w:val="Table"/>
          </w:pPr>
          <w:r>
            <w:t>Credits:</w:t>
          </w:r>
        </w:p>
      </w:tc>
      <w:tc>
        <w:tcPr>
          <w:tcW w:w="2468" w:type="dxa"/>
          <w:gridSpan w:val="2"/>
          <w:vAlign w:val="center"/>
        </w:tcPr>
        <w:p w14:paraId="51964A8A" w14:textId="03DF50B6" w:rsidR="00C36361" w:rsidRDefault="00C36361" w:rsidP="00341E41">
          <w:pPr>
            <w:pStyle w:val="Table"/>
          </w:pPr>
          <w:r>
            <w:t xml:space="preserve">0.3 </w:t>
          </w:r>
        </w:p>
      </w:tc>
      <w:tc>
        <w:tcPr>
          <w:tcW w:w="1890" w:type="dxa"/>
          <w:vAlign w:val="center"/>
        </w:tcPr>
        <w:p w14:paraId="0DB67C7C" w14:textId="77777777" w:rsidR="00C36361" w:rsidRDefault="00C36361" w:rsidP="00341E41">
          <w:pPr>
            <w:pStyle w:val="Table"/>
          </w:pPr>
          <w:r w:rsidRPr="00307F11">
            <w:t>FHEQ Level</w:t>
          </w:r>
          <w:r>
            <w:t>:</w:t>
          </w:r>
        </w:p>
      </w:tc>
      <w:tc>
        <w:tcPr>
          <w:tcW w:w="3127" w:type="dxa"/>
          <w:vAlign w:val="center"/>
        </w:tcPr>
        <w:p w14:paraId="2CD24730" w14:textId="67565B7A" w:rsidR="00C36361" w:rsidRDefault="00C36361" w:rsidP="00341E41">
          <w:pPr>
            <w:pStyle w:val="Table"/>
          </w:pPr>
          <w:r>
            <w:t>4</w:t>
          </w:r>
        </w:p>
      </w:tc>
    </w:tr>
    <w:tr w:rsidR="00C36361" w14:paraId="0E3A8DD7" w14:textId="77777777" w:rsidTr="007F5A52">
      <w:trPr>
        <w:trHeight w:val="555"/>
      </w:trPr>
      <w:tc>
        <w:tcPr>
          <w:tcW w:w="1555" w:type="dxa"/>
          <w:vAlign w:val="center"/>
        </w:tcPr>
        <w:p w14:paraId="5064378C" w14:textId="77777777" w:rsidR="00C36361" w:rsidRDefault="00C36361" w:rsidP="00341E41">
          <w:pPr>
            <w:pStyle w:val="Table"/>
          </w:pPr>
          <w:r>
            <w:t>Study hours:</w:t>
          </w:r>
        </w:p>
      </w:tc>
      <w:tc>
        <w:tcPr>
          <w:tcW w:w="2468" w:type="dxa"/>
          <w:gridSpan w:val="2"/>
          <w:vAlign w:val="center"/>
        </w:tcPr>
        <w:p w14:paraId="2FB3CE20" w14:textId="7E3BD273" w:rsidR="00C36361" w:rsidRDefault="00C36361" w:rsidP="00341E41">
          <w:pPr>
            <w:pStyle w:val="Table"/>
          </w:pPr>
          <w:r>
            <w:t>3</w:t>
          </w:r>
        </w:p>
      </w:tc>
      <w:tc>
        <w:tcPr>
          <w:tcW w:w="1890" w:type="dxa"/>
          <w:vAlign w:val="center"/>
        </w:tcPr>
        <w:p w14:paraId="1FF77A6B" w14:textId="77777777" w:rsidR="00C36361" w:rsidRDefault="00C36361" w:rsidP="00341E41">
          <w:pPr>
            <w:pStyle w:val="Table"/>
          </w:pPr>
          <w:r>
            <w:t>Contact hours:</w:t>
          </w:r>
        </w:p>
      </w:tc>
      <w:tc>
        <w:tcPr>
          <w:tcW w:w="3127" w:type="dxa"/>
          <w:vAlign w:val="center"/>
        </w:tcPr>
        <w:p w14:paraId="742017B6" w14:textId="60D1BC61" w:rsidR="00C36361" w:rsidRDefault="00C36361" w:rsidP="00341E41">
          <w:pPr>
            <w:pStyle w:val="Table"/>
          </w:pPr>
          <w:r>
            <w:t>0</w:t>
          </w:r>
        </w:p>
      </w:tc>
    </w:tr>
    <w:tr w:rsidR="00C36361" w14:paraId="4EB56786" w14:textId="77777777" w:rsidTr="007F5A52">
      <w:trPr>
        <w:trHeight w:val="549"/>
      </w:trPr>
      <w:tc>
        <w:tcPr>
          <w:tcW w:w="1555" w:type="dxa"/>
          <w:vAlign w:val="center"/>
        </w:tcPr>
        <w:p w14:paraId="77603A28" w14:textId="77777777" w:rsidR="00C36361" w:rsidRDefault="00C36361" w:rsidP="00341E41">
          <w:pPr>
            <w:pStyle w:val="Table"/>
          </w:pPr>
          <w:r>
            <w:t>Location:</w:t>
          </w:r>
        </w:p>
      </w:tc>
      <w:tc>
        <w:tcPr>
          <w:tcW w:w="7485" w:type="dxa"/>
          <w:gridSpan w:val="4"/>
          <w:vAlign w:val="center"/>
        </w:tcPr>
        <w:p w14:paraId="41A4148E" w14:textId="77777777" w:rsidR="00C36361" w:rsidRDefault="00C36361" w:rsidP="00341E41">
          <w:pPr>
            <w:pStyle w:val="Table"/>
          </w:pPr>
          <w:r>
            <w:t>Online</w:t>
          </w:r>
        </w:p>
      </w:tc>
    </w:tr>
  </w:tbl>
  <w:p w14:paraId="7590B552" w14:textId="77777777" w:rsidR="00C36361" w:rsidRPr="00D86925" w:rsidRDefault="00C36361" w:rsidP="005101EE">
    <w:pPr>
      <w:pStyle w:val="Header"/>
      <w:jc w:val="right"/>
      <w:rPr>
        <w:rFonts w:ascii="IBM Plex Sans" w:hAnsi="IBM Plex Sans"/>
        <w:sz w:val="16"/>
        <w:szCs w:val="16"/>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5FCD3F" w14:textId="78B542C5" w:rsidR="00C36361" w:rsidRDefault="00C36361" w:rsidP="005101EE">
    <w:pPr>
      <w:pStyle w:val="Header"/>
      <w:jc w:val="right"/>
      <w:rPr>
        <w:rFonts w:ascii="IBM Plex Sans" w:hAnsi="IBM Plex Sans"/>
        <w:sz w:val="16"/>
        <w:szCs w:val="16"/>
      </w:rPr>
    </w:pPr>
    <w:r w:rsidRPr="001C6BEF">
      <w:rPr>
        <w:rFonts w:ascii="IBM Plex Sans" w:hAnsi="IBM Plex Sans"/>
        <w:sz w:val="16"/>
        <w:szCs w:val="16"/>
      </w:rPr>
      <w:t>DSA Materials, Processes and Drawing bootcamp program curriculum</w:t>
    </w:r>
  </w:p>
  <w:p w14:paraId="0351E8D2" w14:textId="77777777" w:rsidR="00C36361" w:rsidRDefault="00C36361" w:rsidP="005101EE">
    <w:pPr>
      <w:pStyle w:val="Header"/>
      <w:jc w:val="right"/>
      <w:rPr>
        <w:rFonts w:ascii="IBM Plex Sans" w:hAnsi="IBM Plex Sans"/>
        <w:sz w:val="16"/>
        <w:szCs w:val="16"/>
      </w:rPr>
    </w:pPr>
  </w:p>
  <w:tbl>
    <w:tblPr>
      <w:tblStyle w:val="TableGrid"/>
      <w:tblW w:w="9040" w:type="dxa"/>
      <w:tblLook w:val="04A0" w:firstRow="1" w:lastRow="0" w:firstColumn="1" w:lastColumn="0" w:noHBand="0" w:noVBand="1"/>
    </w:tblPr>
    <w:tblGrid>
      <w:gridCol w:w="1555"/>
      <w:gridCol w:w="1858"/>
      <w:gridCol w:w="610"/>
      <w:gridCol w:w="1890"/>
      <w:gridCol w:w="3127"/>
    </w:tblGrid>
    <w:tr w:rsidR="00C36361" w14:paraId="59010A4B" w14:textId="77777777" w:rsidTr="003215D6">
      <w:trPr>
        <w:trHeight w:val="485"/>
      </w:trPr>
      <w:tc>
        <w:tcPr>
          <w:tcW w:w="1555" w:type="dxa"/>
          <w:vAlign w:val="center"/>
        </w:tcPr>
        <w:p w14:paraId="012E11F1" w14:textId="77777777" w:rsidR="00C36361" w:rsidRDefault="00C36361" w:rsidP="00B5245D">
          <w:pPr>
            <w:pStyle w:val="Table"/>
          </w:pPr>
          <w:r>
            <w:t>Module title:</w:t>
          </w:r>
        </w:p>
      </w:tc>
      <w:tc>
        <w:tcPr>
          <w:tcW w:w="7485" w:type="dxa"/>
          <w:gridSpan w:val="4"/>
          <w:vAlign w:val="center"/>
        </w:tcPr>
        <w:p w14:paraId="5F72FA81" w14:textId="1BF90528" w:rsidR="00C36361" w:rsidRPr="00165E4D" w:rsidRDefault="00C36361" w:rsidP="00165E4D">
          <w:pPr>
            <w:pStyle w:val="Heading1"/>
          </w:pPr>
          <w:r w:rsidRPr="00165E4D">
            <w:t>Prototyping and Modelling</w:t>
          </w:r>
        </w:p>
      </w:tc>
    </w:tr>
    <w:tr w:rsidR="00C36361" w14:paraId="6E584257" w14:textId="77777777" w:rsidTr="002A469F">
      <w:trPr>
        <w:trHeight w:val="485"/>
      </w:trPr>
      <w:tc>
        <w:tcPr>
          <w:tcW w:w="3413" w:type="dxa"/>
          <w:gridSpan w:val="2"/>
          <w:vAlign w:val="center"/>
        </w:tcPr>
        <w:p w14:paraId="17F4C5FA" w14:textId="77777777" w:rsidR="00C36361" w:rsidRDefault="00C36361" w:rsidP="00B5245D">
          <w:pPr>
            <w:pStyle w:val="Table"/>
          </w:pPr>
          <w:r>
            <w:t>Common Basic Framework Tier</w:t>
          </w:r>
        </w:p>
      </w:tc>
      <w:tc>
        <w:tcPr>
          <w:tcW w:w="5627" w:type="dxa"/>
          <w:gridSpan w:val="3"/>
          <w:vAlign w:val="center"/>
        </w:tcPr>
        <w:p w14:paraId="245BBC6C" w14:textId="3F37A028" w:rsidR="00C36361" w:rsidRPr="00D40975" w:rsidRDefault="00C36361" w:rsidP="00B5245D">
          <w:pPr>
            <w:pStyle w:val="Table"/>
            <w:rPr>
              <w:rStyle w:val="SemiBold"/>
              <w:rFonts w:ascii="IBM Plex Sans" w:hAnsi="IBM Plex Sans"/>
              <w:b w:val="0"/>
            </w:rPr>
          </w:pPr>
          <w:r>
            <w:rPr>
              <w:rStyle w:val="SemiBold"/>
              <w:rFonts w:ascii="IBM Plex Sans" w:hAnsi="IBM Plex Sans"/>
              <w:b w:val="0"/>
            </w:rPr>
            <w:t>1</w:t>
          </w:r>
        </w:p>
      </w:tc>
    </w:tr>
    <w:tr w:rsidR="00C36361" w14:paraId="55A954FC" w14:textId="77777777" w:rsidTr="003215D6">
      <w:trPr>
        <w:trHeight w:val="422"/>
      </w:trPr>
      <w:tc>
        <w:tcPr>
          <w:tcW w:w="1555" w:type="dxa"/>
          <w:vAlign w:val="center"/>
        </w:tcPr>
        <w:p w14:paraId="4AF5EBE8" w14:textId="77777777" w:rsidR="00C36361" w:rsidRDefault="00C36361" w:rsidP="00B5245D">
          <w:pPr>
            <w:pStyle w:val="Table"/>
          </w:pPr>
          <w:r>
            <w:t>Credits:</w:t>
          </w:r>
        </w:p>
      </w:tc>
      <w:tc>
        <w:tcPr>
          <w:tcW w:w="2468" w:type="dxa"/>
          <w:gridSpan w:val="2"/>
          <w:vAlign w:val="center"/>
        </w:tcPr>
        <w:p w14:paraId="5767F720" w14:textId="5FE1855D" w:rsidR="00C36361" w:rsidRDefault="00C36361" w:rsidP="00B5245D">
          <w:pPr>
            <w:pStyle w:val="Table"/>
          </w:pPr>
          <w:r>
            <w:t xml:space="preserve">0.3 </w:t>
          </w:r>
        </w:p>
      </w:tc>
      <w:tc>
        <w:tcPr>
          <w:tcW w:w="1890" w:type="dxa"/>
          <w:vAlign w:val="center"/>
        </w:tcPr>
        <w:p w14:paraId="4A806A48" w14:textId="77777777" w:rsidR="00C36361" w:rsidRDefault="00C36361" w:rsidP="00B5245D">
          <w:pPr>
            <w:pStyle w:val="Table"/>
          </w:pPr>
          <w:r w:rsidRPr="00307F11">
            <w:t>FHEQ Level</w:t>
          </w:r>
          <w:r>
            <w:t>:</w:t>
          </w:r>
        </w:p>
      </w:tc>
      <w:tc>
        <w:tcPr>
          <w:tcW w:w="3127" w:type="dxa"/>
          <w:vAlign w:val="center"/>
        </w:tcPr>
        <w:p w14:paraId="3B7A15F6" w14:textId="61F5288E" w:rsidR="00C36361" w:rsidRDefault="00C36361" w:rsidP="00B5245D">
          <w:pPr>
            <w:pStyle w:val="Table"/>
          </w:pPr>
          <w:r>
            <w:t>4</w:t>
          </w:r>
        </w:p>
      </w:tc>
    </w:tr>
    <w:tr w:rsidR="00C36361" w14:paraId="47C52D0A" w14:textId="77777777" w:rsidTr="003215D6">
      <w:trPr>
        <w:trHeight w:val="555"/>
      </w:trPr>
      <w:tc>
        <w:tcPr>
          <w:tcW w:w="1555" w:type="dxa"/>
          <w:vAlign w:val="center"/>
        </w:tcPr>
        <w:p w14:paraId="5C2E207C" w14:textId="77777777" w:rsidR="00C36361" w:rsidRDefault="00C36361" w:rsidP="00B5245D">
          <w:pPr>
            <w:pStyle w:val="Table"/>
          </w:pPr>
          <w:r>
            <w:t>Study hours:</w:t>
          </w:r>
        </w:p>
      </w:tc>
      <w:tc>
        <w:tcPr>
          <w:tcW w:w="2468" w:type="dxa"/>
          <w:gridSpan w:val="2"/>
          <w:vAlign w:val="center"/>
        </w:tcPr>
        <w:p w14:paraId="70A12630" w14:textId="1F0BA2E6" w:rsidR="00C36361" w:rsidRDefault="00C36361" w:rsidP="00B5245D">
          <w:pPr>
            <w:pStyle w:val="Table"/>
          </w:pPr>
          <w:r>
            <w:t>3</w:t>
          </w:r>
        </w:p>
      </w:tc>
      <w:tc>
        <w:tcPr>
          <w:tcW w:w="1890" w:type="dxa"/>
          <w:vAlign w:val="center"/>
        </w:tcPr>
        <w:p w14:paraId="7142E3EA" w14:textId="77777777" w:rsidR="00C36361" w:rsidRDefault="00C36361" w:rsidP="00B5245D">
          <w:pPr>
            <w:pStyle w:val="Table"/>
          </w:pPr>
          <w:r>
            <w:t>Contact hours:</w:t>
          </w:r>
        </w:p>
      </w:tc>
      <w:tc>
        <w:tcPr>
          <w:tcW w:w="3127" w:type="dxa"/>
          <w:vAlign w:val="center"/>
        </w:tcPr>
        <w:p w14:paraId="2E2E782D" w14:textId="4BFF77A2" w:rsidR="00C36361" w:rsidRDefault="00C36361" w:rsidP="00B5245D">
          <w:pPr>
            <w:pStyle w:val="Table"/>
          </w:pPr>
          <w:r>
            <w:t>0</w:t>
          </w:r>
        </w:p>
      </w:tc>
    </w:tr>
    <w:tr w:rsidR="00C36361" w14:paraId="37B78419" w14:textId="77777777" w:rsidTr="003215D6">
      <w:trPr>
        <w:trHeight w:val="549"/>
      </w:trPr>
      <w:tc>
        <w:tcPr>
          <w:tcW w:w="1555" w:type="dxa"/>
          <w:vAlign w:val="center"/>
        </w:tcPr>
        <w:p w14:paraId="725DB88A" w14:textId="77777777" w:rsidR="00C36361" w:rsidRDefault="00C36361" w:rsidP="00B5245D">
          <w:pPr>
            <w:pStyle w:val="Table"/>
          </w:pPr>
          <w:r>
            <w:t>Location:</w:t>
          </w:r>
        </w:p>
      </w:tc>
      <w:tc>
        <w:tcPr>
          <w:tcW w:w="7485" w:type="dxa"/>
          <w:gridSpan w:val="4"/>
          <w:vAlign w:val="center"/>
        </w:tcPr>
        <w:p w14:paraId="107D7328" w14:textId="77777777" w:rsidR="00C36361" w:rsidRDefault="00C36361" w:rsidP="00B5245D">
          <w:pPr>
            <w:pStyle w:val="Table"/>
          </w:pPr>
          <w:r>
            <w:t>Online</w:t>
          </w:r>
        </w:p>
      </w:tc>
    </w:tr>
  </w:tbl>
  <w:p w14:paraId="6560EF3E" w14:textId="77777777" w:rsidR="00C36361" w:rsidRPr="00D86925" w:rsidRDefault="00C36361" w:rsidP="005101EE">
    <w:pPr>
      <w:pStyle w:val="Header"/>
      <w:jc w:val="right"/>
      <w:rPr>
        <w:rFonts w:ascii="IBM Plex Sans" w:hAnsi="IBM Plex Sans"/>
        <w:sz w:val="16"/>
        <w:szCs w:val="16"/>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B7348A" w14:textId="77777777" w:rsidR="00C36361" w:rsidRDefault="00C36361" w:rsidP="003B4F0C">
    <w:pPr>
      <w:pStyle w:val="Header"/>
      <w:jc w:val="right"/>
      <w:rPr>
        <w:rFonts w:ascii="IBM Plex Sans" w:hAnsi="IBM Plex Sans"/>
        <w:sz w:val="16"/>
        <w:szCs w:val="16"/>
      </w:rPr>
    </w:pPr>
    <w:r w:rsidRPr="001C6BEF">
      <w:rPr>
        <w:rFonts w:ascii="IBM Plex Sans" w:hAnsi="IBM Plex Sans"/>
        <w:sz w:val="16"/>
        <w:szCs w:val="16"/>
      </w:rPr>
      <w:t>DSA Materials, Processes and Drawing bootcamp program curriculum</w:t>
    </w:r>
  </w:p>
  <w:p w14:paraId="7193C135" w14:textId="77777777" w:rsidR="00C36361" w:rsidRDefault="00C36361" w:rsidP="005101EE">
    <w:pPr>
      <w:pStyle w:val="Header"/>
      <w:jc w:val="right"/>
      <w:rPr>
        <w:rFonts w:ascii="IBM Plex Sans" w:hAnsi="IBM Plex Sans"/>
        <w:sz w:val="16"/>
        <w:szCs w:val="16"/>
      </w:rPr>
    </w:pPr>
  </w:p>
  <w:tbl>
    <w:tblPr>
      <w:tblStyle w:val="TableGrid"/>
      <w:tblW w:w="9040" w:type="dxa"/>
      <w:tblLook w:val="04A0" w:firstRow="1" w:lastRow="0" w:firstColumn="1" w:lastColumn="0" w:noHBand="0" w:noVBand="1"/>
    </w:tblPr>
    <w:tblGrid>
      <w:gridCol w:w="1555"/>
      <w:gridCol w:w="1858"/>
      <w:gridCol w:w="610"/>
      <w:gridCol w:w="1890"/>
      <w:gridCol w:w="3127"/>
    </w:tblGrid>
    <w:tr w:rsidR="00C36361" w14:paraId="593B3CC1" w14:textId="77777777" w:rsidTr="002A469F">
      <w:trPr>
        <w:trHeight w:val="485"/>
      </w:trPr>
      <w:tc>
        <w:tcPr>
          <w:tcW w:w="1555" w:type="dxa"/>
          <w:vAlign w:val="center"/>
        </w:tcPr>
        <w:p w14:paraId="48BE9770" w14:textId="77777777" w:rsidR="00C36361" w:rsidRDefault="00C36361" w:rsidP="00143DFA">
          <w:pPr>
            <w:pStyle w:val="Table"/>
          </w:pPr>
          <w:r>
            <w:t>Module title:</w:t>
          </w:r>
        </w:p>
      </w:tc>
      <w:tc>
        <w:tcPr>
          <w:tcW w:w="7485" w:type="dxa"/>
          <w:gridSpan w:val="4"/>
          <w:vAlign w:val="center"/>
        </w:tcPr>
        <w:p w14:paraId="52C48BFD" w14:textId="507B886B" w:rsidR="00C36361" w:rsidRPr="00165E4D" w:rsidRDefault="00C36361" w:rsidP="00165E4D">
          <w:pPr>
            <w:pStyle w:val="Heading1"/>
          </w:pPr>
          <w:r w:rsidRPr="00165E4D">
            <w:t>Value Creation</w:t>
          </w:r>
        </w:p>
      </w:tc>
    </w:tr>
    <w:tr w:rsidR="00C36361" w14:paraId="5CE27921" w14:textId="77777777" w:rsidTr="002A469F">
      <w:trPr>
        <w:trHeight w:val="485"/>
      </w:trPr>
      <w:tc>
        <w:tcPr>
          <w:tcW w:w="3413" w:type="dxa"/>
          <w:gridSpan w:val="2"/>
          <w:vAlign w:val="center"/>
        </w:tcPr>
        <w:p w14:paraId="50969BC4" w14:textId="77777777" w:rsidR="00C36361" w:rsidRDefault="00C36361" w:rsidP="00143DFA">
          <w:pPr>
            <w:pStyle w:val="Table"/>
          </w:pPr>
          <w:r>
            <w:t>Common Basic Framework Tier</w:t>
          </w:r>
        </w:p>
      </w:tc>
      <w:tc>
        <w:tcPr>
          <w:tcW w:w="5627" w:type="dxa"/>
          <w:gridSpan w:val="3"/>
          <w:vAlign w:val="center"/>
        </w:tcPr>
        <w:p w14:paraId="3CE29E5F" w14:textId="56A175E1" w:rsidR="00C36361" w:rsidRPr="00D40975" w:rsidRDefault="00C36361" w:rsidP="00143DFA">
          <w:pPr>
            <w:pStyle w:val="Table"/>
            <w:rPr>
              <w:rStyle w:val="SemiBold"/>
              <w:rFonts w:ascii="IBM Plex Sans" w:hAnsi="IBM Plex Sans"/>
              <w:b w:val="0"/>
            </w:rPr>
          </w:pPr>
          <w:r>
            <w:rPr>
              <w:rStyle w:val="SemiBold"/>
              <w:rFonts w:ascii="IBM Plex Sans" w:hAnsi="IBM Plex Sans"/>
              <w:b w:val="0"/>
            </w:rPr>
            <w:t>2</w:t>
          </w:r>
        </w:p>
      </w:tc>
    </w:tr>
    <w:tr w:rsidR="00C36361" w14:paraId="40E9A300" w14:textId="77777777" w:rsidTr="002A469F">
      <w:trPr>
        <w:trHeight w:val="422"/>
      </w:trPr>
      <w:tc>
        <w:tcPr>
          <w:tcW w:w="1555" w:type="dxa"/>
          <w:vAlign w:val="center"/>
        </w:tcPr>
        <w:p w14:paraId="774DBFED" w14:textId="77777777" w:rsidR="00C36361" w:rsidRDefault="00C36361" w:rsidP="00143DFA">
          <w:pPr>
            <w:pStyle w:val="Table"/>
          </w:pPr>
          <w:r>
            <w:t>Credits:</w:t>
          </w:r>
        </w:p>
      </w:tc>
      <w:tc>
        <w:tcPr>
          <w:tcW w:w="2468" w:type="dxa"/>
          <w:gridSpan w:val="2"/>
          <w:vAlign w:val="center"/>
        </w:tcPr>
        <w:p w14:paraId="7CC8D83C" w14:textId="2CE1EB88" w:rsidR="00C36361" w:rsidRDefault="00C36361" w:rsidP="00143DFA">
          <w:pPr>
            <w:pStyle w:val="Table"/>
          </w:pPr>
          <w:r>
            <w:t xml:space="preserve">0.15 </w:t>
          </w:r>
        </w:p>
      </w:tc>
      <w:tc>
        <w:tcPr>
          <w:tcW w:w="1890" w:type="dxa"/>
          <w:vAlign w:val="center"/>
        </w:tcPr>
        <w:p w14:paraId="401C80CA" w14:textId="77777777" w:rsidR="00C36361" w:rsidRDefault="00C36361" w:rsidP="00143DFA">
          <w:pPr>
            <w:pStyle w:val="Table"/>
          </w:pPr>
          <w:r w:rsidRPr="00307F11">
            <w:t>FHEQ Level</w:t>
          </w:r>
          <w:r>
            <w:t>:</w:t>
          </w:r>
        </w:p>
      </w:tc>
      <w:tc>
        <w:tcPr>
          <w:tcW w:w="3127" w:type="dxa"/>
          <w:vAlign w:val="center"/>
        </w:tcPr>
        <w:p w14:paraId="20859D20" w14:textId="3F5B709F" w:rsidR="00C36361" w:rsidRDefault="00C36361" w:rsidP="00143DFA">
          <w:pPr>
            <w:pStyle w:val="Table"/>
          </w:pPr>
          <w:r>
            <w:t>4</w:t>
          </w:r>
        </w:p>
      </w:tc>
    </w:tr>
    <w:tr w:rsidR="00C36361" w14:paraId="1895E07D" w14:textId="77777777" w:rsidTr="002A469F">
      <w:trPr>
        <w:trHeight w:val="555"/>
      </w:trPr>
      <w:tc>
        <w:tcPr>
          <w:tcW w:w="1555" w:type="dxa"/>
          <w:vAlign w:val="center"/>
        </w:tcPr>
        <w:p w14:paraId="5E1F10B0" w14:textId="77777777" w:rsidR="00C36361" w:rsidRDefault="00C36361" w:rsidP="00143DFA">
          <w:pPr>
            <w:pStyle w:val="Table"/>
          </w:pPr>
          <w:r>
            <w:t>Study hours:</w:t>
          </w:r>
        </w:p>
      </w:tc>
      <w:tc>
        <w:tcPr>
          <w:tcW w:w="2468" w:type="dxa"/>
          <w:gridSpan w:val="2"/>
          <w:vAlign w:val="center"/>
        </w:tcPr>
        <w:p w14:paraId="68D01A09" w14:textId="4493B1EB" w:rsidR="00C36361" w:rsidRDefault="00C36361" w:rsidP="00143DFA">
          <w:pPr>
            <w:pStyle w:val="Table"/>
          </w:pPr>
          <w:r>
            <w:t>1.5</w:t>
          </w:r>
        </w:p>
      </w:tc>
      <w:tc>
        <w:tcPr>
          <w:tcW w:w="1890" w:type="dxa"/>
          <w:vAlign w:val="center"/>
        </w:tcPr>
        <w:p w14:paraId="1283ACE7" w14:textId="77777777" w:rsidR="00C36361" w:rsidRDefault="00C36361" w:rsidP="00143DFA">
          <w:pPr>
            <w:pStyle w:val="Table"/>
          </w:pPr>
          <w:r>
            <w:t>Contact hours:</w:t>
          </w:r>
        </w:p>
      </w:tc>
      <w:tc>
        <w:tcPr>
          <w:tcW w:w="3127" w:type="dxa"/>
          <w:vAlign w:val="center"/>
        </w:tcPr>
        <w:p w14:paraId="608CE764" w14:textId="3B5A5AB4" w:rsidR="00C36361" w:rsidRDefault="00C36361" w:rsidP="00143DFA">
          <w:pPr>
            <w:pStyle w:val="Table"/>
          </w:pPr>
          <w:r>
            <w:t>0</w:t>
          </w:r>
        </w:p>
      </w:tc>
    </w:tr>
    <w:tr w:rsidR="00C36361" w14:paraId="6D0F8E32" w14:textId="77777777" w:rsidTr="002A469F">
      <w:trPr>
        <w:trHeight w:val="549"/>
      </w:trPr>
      <w:tc>
        <w:tcPr>
          <w:tcW w:w="1555" w:type="dxa"/>
          <w:vAlign w:val="center"/>
        </w:tcPr>
        <w:p w14:paraId="48D1EA3C" w14:textId="77777777" w:rsidR="00C36361" w:rsidRDefault="00C36361" w:rsidP="00143DFA">
          <w:pPr>
            <w:pStyle w:val="Table"/>
          </w:pPr>
          <w:r>
            <w:t>Location:</w:t>
          </w:r>
        </w:p>
      </w:tc>
      <w:tc>
        <w:tcPr>
          <w:tcW w:w="7485" w:type="dxa"/>
          <w:gridSpan w:val="4"/>
          <w:vAlign w:val="center"/>
        </w:tcPr>
        <w:p w14:paraId="3813DCEF" w14:textId="77777777" w:rsidR="00C36361" w:rsidRDefault="00C36361" w:rsidP="00143DFA">
          <w:pPr>
            <w:pStyle w:val="Table"/>
          </w:pPr>
          <w:r>
            <w:t>Online</w:t>
          </w:r>
        </w:p>
      </w:tc>
    </w:tr>
  </w:tbl>
  <w:p w14:paraId="757E6079" w14:textId="77777777" w:rsidR="00C36361" w:rsidRPr="00D86925" w:rsidRDefault="00C36361" w:rsidP="005101EE">
    <w:pPr>
      <w:pStyle w:val="Header"/>
      <w:jc w:val="right"/>
      <w:rPr>
        <w:rFonts w:ascii="IBM Plex Sans" w:hAnsi="IBM Plex Sans"/>
        <w:sz w:val="16"/>
        <w:szCs w:val="16"/>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3BD47A" w14:textId="40970782" w:rsidR="00C36361" w:rsidRDefault="00C36361" w:rsidP="005101EE">
    <w:pPr>
      <w:pStyle w:val="Header"/>
      <w:jc w:val="right"/>
      <w:rPr>
        <w:rFonts w:ascii="IBM Plex Sans" w:hAnsi="IBM Plex Sans"/>
        <w:sz w:val="16"/>
        <w:szCs w:val="16"/>
      </w:rPr>
    </w:pPr>
    <w:r w:rsidRPr="00F06D16">
      <w:rPr>
        <w:rFonts w:ascii="IBM Plex Sans" w:hAnsi="IBM Plex Sans"/>
        <w:sz w:val="16"/>
        <w:szCs w:val="16"/>
      </w:rPr>
      <w:t>DSA Materials, Processes and Drawing bootcamp program curriculum</w:t>
    </w:r>
  </w:p>
  <w:p w14:paraId="1E534243" w14:textId="77777777" w:rsidR="00C36361" w:rsidRDefault="00C36361" w:rsidP="005101EE">
    <w:pPr>
      <w:pStyle w:val="Header"/>
      <w:jc w:val="right"/>
      <w:rPr>
        <w:rFonts w:ascii="IBM Plex Sans" w:hAnsi="IBM Plex Sans"/>
        <w:sz w:val="16"/>
        <w:szCs w:val="16"/>
      </w:rPr>
    </w:pPr>
  </w:p>
  <w:tbl>
    <w:tblPr>
      <w:tblStyle w:val="TableGrid"/>
      <w:tblW w:w="9040" w:type="dxa"/>
      <w:tblLook w:val="04A0" w:firstRow="1" w:lastRow="0" w:firstColumn="1" w:lastColumn="0" w:noHBand="0" w:noVBand="1"/>
    </w:tblPr>
    <w:tblGrid>
      <w:gridCol w:w="1555"/>
      <w:gridCol w:w="1858"/>
      <w:gridCol w:w="610"/>
      <w:gridCol w:w="1890"/>
      <w:gridCol w:w="3127"/>
    </w:tblGrid>
    <w:tr w:rsidR="00C36361" w14:paraId="74BE525E" w14:textId="77777777" w:rsidTr="002A469F">
      <w:trPr>
        <w:trHeight w:val="485"/>
      </w:trPr>
      <w:tc>
        <w:tcPr>
          <w:tcW w:w="1555" w:type="dxa"/>
          <w:vAlign w:val="center"/>
        </w:tcPr>
        <w:p w14:paraId="7B21B437" w14:textId="77777777" w:rsidR="00C36361" w:rsidRDefault="00C36361" w:rsidP="00143DFA">
          <w:pPr>
            <w:pStyle w:val="Table"/>
          </w:pPr>
          <w:r>
            <w:t>Module title:</w:t>
          </w:r>
        </w:p>
      </w:tc>
      <w:tc>
        <w:tcPr>
          <w:tcW w:w="7485" w:type="dxa"/>
          <w:gridSpan w:val="4"/>
          <w:vAlign w:val="center"/>
        </w:tcPr>
        <w:p w14:paraId="570BA4CE" w14:textId="76340D87" w:rsidR="00C36361" w:rsidRPr="00165E4D" w:rsidRDefault="00C36361" w:rsidP="00165E4D">
          <w:pPr>
            <w:pStyle w:val="Heading1"/>
          </w:pPr>
          <w:r>
            <w:t>Leadership and Negotiation</w:t>
          </w:r>
        </w:p>
      </w:tc>
    </w:tr>
    <w:tr w:rsidR="00C36361" w14:paraId="13107222" w14:textId="77777777" w:rsidTr="002A469F">
      <w:trPr>
        <w:trHeight w:val="485"/>
      </w:trPr>
      <w:tc>
        <w:tcPr>
          <w:tcW w:w="3413" w:type="dxa"/>
          <w:gridSpan w:val="2"/>
          <w:vAlign w:val="center"/>
        </w:tcPr>
        <w:p w14:paraId="446AD0B1" w14:textId="77777777" w:rsidR="00C36361" w:rsidRDefault="00C36361" w:rsidP="00143DFA">
          <w:pPr>
            <w:pStyle w:val="Table"/>
          </w:pPr>
          <w:r>
            <w:t>Common Basic Framework Tier</w:t>
          </w:r>
        </w:p>
      </w:tc>
      <w:tc>
        <w:tcPr>
          <w:tcW w:w="5627" w:type="dxa"/>
          <w:gridSpan w:val="3"/>
          <w:vAlign w:val="center"/>
        </w:tcPr>
        <w:p w14:paraId="50D4E98C" w14:textId="77777777" w:rsidR="00C36361" w:rsidRPr="00D40975" w:rsidRDefault="00C36361" w:rsidP="00143DFA">
          <w:pPr>
            <w:pStyle w:val="Table"/>
            <w:rPr>
              <w:rStyle w:val="SemiBold"/>
              <w:rFonts w:ascii="IBM Plex Sans" w:hAnsi="IBM Plex Sans"/>
              <w:b w:val="0"/>
            </w:rPr>
          </w:pPr>
          <w:r>
            <w:rPr>
              <w:rStyle w:val="SemiBold"/>
              <w:rFonts w:ascii="IBM Plex Sans" w:hAnsi="IBM Plex Sans"/>
              <w:b w:val="0"/>
            </w:rPr>
            <w:t>2</w:t>
          </w:r>
        </w:p>
      </w:tc>
    </w:tr>
    <w:tr w:rsidR="00C36361" w14:paraId="374DAE52" w14:textId="77777777" w:rsidTr="002A469F">
      <w:trPr>
        <w:trHeight w:val="422"/>
      </w:trPr>
      <w:tc>
        <w:tcPr>
          <w:tcW w:w="1555" w:type="dxa"/>
          <w:vAlign w:val="center"/>
        </w:tcPr>
        <w:p w14:paraId="78F746C2" w14:textId="77777777" w:rsidR="00C36361" w:rsidRDefault="00C36361" w:rsidP="00143DFA">
          <w:pPr>
            <w:pStyle w:val="Table"/>
          </w:pPr>
          <w:r>
            <w:t>Credits:</w:t>
          </w:r>
        </w:p>
      </w:tc>
      <w:tc>
        <w:tcPr>
          <w:tcW w:w="2468" w:type="dxa"/>
          <w:gridSpan w:val="2"/>
          <w:vAlign w:val="center"/>
        </w:tcPr>
        <w:p w14:paraId="41627A76" w14:textId="7F123796" w:rsidR="00C36361" w:rsidRDefault="00C36361" w:rsidP="00143DFA">
          <w:pPr>
            <w:pStyle w:val="Table"/>
          </w:pPr>
          <w:r>
            <w:t xml:space="preserve">0.3 </w:t>
          </w:r>
        </w:p>
      </w:tc>
      <w:tc>
        <w:tcPr>
          <w:tcW w:w="1890" w:type="dxa"/>
          <w:vAlign w:val="center"/>
        </w:tcPr>
        <w:p w14:paraId="7A00CF9D" w14:textId="77777777" w:rsidR="00C36361" w:rsidRDefault="00C36361" w:rsidP="00143DFA">
          <w:pPr>
            <w:pStyle w:val="Table"/>
          </w:pPr>
          <w:r w:rsidRPr="00307F11">
            <w:t>FHEQ Level</w:t>
          </w:r>
          <w:r>
            <w:t>:</w:t>
          </w:r>
        </w:p>
      </w:tc>
      <w:tc>
        <w:tcPr>
          <w:tcW w:w="3127" w:type="dxa"/>
          <w:vAlign w:val="center"/>
        </w:tcPr>
        <w:p w14:paraId="0C29B692" w14:textId="2650CB66" w:rsidR="00C36361" w:rsidRDefault="00C36361" w:rsidP="00143DFA">
          <w:pPr>
            <w:pStyle w:val="Table"/>
          </w:pPr>
          <w:r>
            <w:t>4</w:t>
          </w:r>
        </w:p>
      </w:tc>
    </w:tr>
    <w:tr w:rsidR="00C36361" w14:paraId="22BC8673" w14:textId="77777777" w:rsidTr="002A469F">
      <w:trPr>
        <w:trHeight w:val="555"/>
      </w:trPr>
      <w:tc>
        <w:tcPr>
          <w:tcW w:w="1555" w:type="dxa"/>
          <w:vAlign w:val="center"/>
        </w:tcPr>
        <w:p w14:paraId="3A254ADE" w14:textId="77777777" w:rsidR="00C36361" w:rsidRDefault="00C36361" w:rsidP="00143DFA">
          <w:pPr>
            <w:pStyle w:val="Table"/>
          </w:pPr>
          <w:r>
            <w:t>Study hours:</w:t>
          </w:r>
        </w:p>
      </w:tc>
      <w:tc>
        <w:tcPr>
          <w:tcW w:w="2468" w:type="dxa"/>
          <w:gridSpan w:val="2"/>
          <w:vAlign w:val="center"/>
        </w:tcPr>
        <w:p w14:paraId="43B600A3" w14:textId="78B38600" w:rsidR="00C36361" w:rsidRDefault="00C36361" w:rsidP="00143DFA">
          <w:pPr>
            <w:pStyle w:val="Table"/>
          </w:pPr>
          <w:r>
            <w:t>3</w:t>
          </w:r>
        </w:p>
      </w:tc>
      <w:tc>
        <w:tcPr>
          <w:tcW w:w="1890" w:type="dxa"/>
          <w:vAlign w:val="center"/>
        </w:tcPr>
        <w:p w14:paraId="38434CD3" w14:textId="77777777" w:rsidR="00C36361" w:rsidRDefault="00C36361" w:rsidP="00143DFA">
          <w:pPr>
            <w:pStyle w:val="Table"/>
          </w:pPr>
          <w:r>
            <w:t>Contact hours:</w:t>
          </w:r>
        </w:p>
      </w:tc>
      <w:tc>
        <w:tcPr>
          <w:tcW w:w="3127" w:type="dxa"/>
          <w:vAlign w:val="center"/>
        </w:tcPr>
        <w:p w14:paraId="08E70BCE" w14:textId="4CE537DC" w:rsidR="00C36361" w:rsidRDefault="00C36361" w:rsidP="00143DFA">
          <w:pPr>
            <w:pStyle w:val="Table"/>
          </w:pPr>
          <w:r>
            <w:t>0</w:t>
          </w:r>
        </w:p>
      </w:tc>
    </w:tr>
    <w:tr w:rsidR="00C36361" w14:paraId="7C1924C2" w14:textId="77777777" w:rsidTr="002A469F">
      <w:trPr>
        <w:trHeight w:val="549"/>
      </w:trPr>
      <w:tc>
        <w:tcPr>
          <w:tcW w:w="1555" w:type="dxa"/>
          <w:vAlign w:val="center"/>
        </w:tcPr>
        <w:p w14:paraId="357EAE7D" w14:textId="77777777" w:rsidR="00C36361" w:rsidRDefault="00C36361" w:rsidP="00143DFA">
          <w:pPr>
            <w:pStyle w:val="Table"/>
          </w:pPr>
          <w:r>
            <w:t>Location:</w:t>
          </w:r>
        </w:p>
      </w:tc>
      <w:tc>
        <w:tcPr>
          <w:tcW w:w="7485" w:type="dxa"/>
          <w:gridSpan w:val="4"/>
          <w:vAlign w:val="center"/>
        </w:tcPr>
        <w:p w14:paraId="57F8BA8A" w14:textId="77777777" w:rsidR="00C36361" w:rsidRDefault="00C36361" w:rsidP="00143DFA">
          <w:pPr>
            <w:pStyle w:val="Table"/>
          </w:pPr>
          <w:r>
            <w:t>Online</w:t>
          </w:r>
        </w:p>
      </w:tc>
    </w:tr>
  </w:tbl>
  <w:p w14:paraId="6BA42481" w14:textId="77777777" w:rsidR="00C36361" w:rsidRPr="00D86925" w:rsidRDefault="00C36361" w:rsidP="005101EE">
    <w:pPr>
      <w:pStyle w:val="Header"/>
      <w:jc w:val="right"/>
      <w:rPr>
        <w:rFonts w:ascii="IBM Plex Sans" w:hAnsi="IBM Plex Sans"/>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DCA9A6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8923B3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FBA505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99A34C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22814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A288E5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0BAA1D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1884F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180EF1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FE2CD0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9A279A"/>
    <w:multiLevelType w:val="hybridMultilevel"/>
    <w:tmpl w:val="03EE19F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06CF5E8E"/>
    <w:multiLevelType w:val="hybridMultilevel"/>
    <w:tmpl w:val="7CF8936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07305A5D"/>
    <w:multiLevelType w:val="hybridMultilevel"/>
    <w:tmpl w:val="C78A87B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0B2115CC"/>
    <w:multiLevelType w:val="hybridMultilevel"/>
    <w:tmpl w:val="AAAAABB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14DA1957"/>
    <w:multiLevelType w:val="hybridMultilevel"/>
    <w:tmpl w:val="9DAE986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1996340D"/>
    <w:multiLevelType w:val="hybridMultilevel"/>
    <w:tmpl w:val="0E22745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1AB25E6D"/>
    <w:multiLevelType w:val="hybridMultilevel"/>
    <w:tmpl w:val="ACB4E28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1F8B3DC5"/>
    <w:multiLevelType w:val="hybridMultilevel"/>
    <w:tmpl w:val="B4EE8154"/>
    <w:lvl w:ilvl="0" w:tplc="ED349A8E">
      <w:start w:val="1"/>
      <w:numFmt w:val="decimal"/>
      <w:pStyle w:val="MyNumberedParagrapgh"/>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09A7922"/>
    <w:multiLevelType w:val="hybridMultilevel"/>
    <w:tmpl w:val="E5B8860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21B42DE8"/>
    <w:multiLevelType w:val="hybridMultilevel"/>
    <w:tmpl w:val="AD3EB38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21BE3AD4"/>
    <w:multiLevelType w:val="hybridMultilevel"/>
    <w:tmpl w:val="16DEC9E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22D45DA3"/>
    <w:multiLevelType w:val="multilevel"/>
    <w:tmpl w:val="FA1A4BD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26263D6F"/>
    <w:multiLevelType w:val="hybridMultilevel"/>
    <w:tmpl w:val="F6D00EC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266B0727"/>
    <w:multiLevelType w:val="hybridMultilevel"/>
    <w:tmpl w:val="4558B57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2B4F2496"/>
    <w:multiLevelType w:val="hybridMultilevel"/>
    <w:tmpl w:val="88CC80C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2E5D7063"/>
    <w:multiLevelType w:val="hybridMultilevel"/>
    <w:tmpl w:val="C63EB93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30601EA9"/>
    <w:multiLevelType w:val="hybridMultilevel"/>
    <w:tmpl w:val="CB1446E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437A5C99"/>
    <w:multiLevelType w:val="hybridMultilevel"/>
    <w:tmpl w:val="56F66E0A"/>
    <w:lvl w:ilvl="0" w:tplc="ECECAA78">
      <w:start w:val="1"/>
      <w:numFmt w:val="bullet"/>
      <w:pStyle w:val="TableBullets"/>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66551F0"/>
    <w:multiLevelType w:val="hybridMultilevel"/>
    <w:tmpl w:val="9FD054C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4A4C0D67"/>
    <w:multiLevelType w:val="hybridMultilevel"/>
    <w:tmpl w:val="D8468A1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15:restartNumberingAfterBreak="0">
    <w:nsid w:val="4F2E5586"/>
    <w:multiLevelType w:val="hybridMultilevel"/>
    <w:tmpl w:val="072C5FE2"/>
    <w:lvl w:ilvl="0" w:tplc="24645E68">
      <w:start w:val="1"/>
      <w:numFmt w:val="decimal"/>
      <w:pStyle w:val="MyHeading3"/>
      <w:lvlText w:val="%1."/>
      <w:lvlJc w:val="left"/>
      <w:pPr>
        <w:ind w:left="360" w:hanging="360"/>
      </w:pPr>
    </w:lvl>
    <w:lvl w:ilvl="1" w:tplc="4A68EA9E">
      <w:start w:val="1"/>
      <w:numFmt w:val="decimal"/>
      <w:pStyle w:val="MyNormal"/>
      <w:lvlText w:val="%1.%2."/>
      <w:lvlJc w:val="left"/>
      <w:pPr>
        <w:ind w:left="858" w:hanging="432"/>
      </w:pPr>
    </w:lvl>
    <w:lvl w:ilvl="2" w:tplc="74DA2BB0">
      <w:start w:val="1"/>
      <w:numFmt w:val="decimal"/>
      <w:lvlText w:val="%1.%2.%3."/>
      <w:lvlJc w:val="left"/>
      <w:pPr>
        <w:ind w:left="1224" w:hanging="504"/>
      </w:pPr>
    </w:lvl>
    <w:lvl w:ilvl="3" w:tplc="88686950">
      <w:start w:val="1"/>
      <w:numFmt w:val="decimal"/>
      <w:lvlText w:val="%1.%2.%3.%4."/>
      <w:lvlJc w:val="left"/>
      <w:pPr>
        <w:ind w:left="1728" w:hanging="648"/>
      </w:pPr>
    </w:lvl>
    <w:lvl w:ilvl="4" w:tplc="79E83DC4">
      <w:start w:val="1"/>
      <w:numFmt w:val="decimal"/>
      <w:lvlText w:val="%1.%2.%3.%4.%5."/>
      <w:lvlJc w:val="left"/>
      <w:pPr>
        <w:ind w:left="2232" w:hanging="792"/>
      </w:pPr>
    </w:lvl>
    <w:lvl w:ilvl="5" w:tplc="1696E582">
      <w:start w:val="1"/>
      <w:numFmt w:val="decimal"/>
      <w:lvlText w:val="%1.%2.%3.%4.%5.%6."/>
      <w:lvlJc w:val="left"/>
      <w:pPr>
        <w:ind w:left="2736" w:hanging="936"/>
      </w:pPr>
    </w:lvl>
    <w:lvl w:ilvl="6" w:tplc="42A2D11C">
      <w:start w:val="1"/>
      <w:numFmt w:val="decimal"/>
      <w:lvlText w:val="%1.%2.%3.%4.%5.%6.%7."/>
      <w:lvlJc w:val="left"/>
      <w:pPr>
        <w:ind w:left="3240" w:hanging="1080"/>
      </w:pPr>
    </w:lvl>
    <w:lvl w:ilvl="7" w:tplc="D1320800">
      <w:start w:val="1"/>
      <w:numFmt w:val="decimal"/>
      <w:lvlText w:val="%1.%2.%3.%4.%5.%6.%7.%8."/>
      <w:lvlJc w:val="left"/>
      <w:pPr>
        <w:ind w:left="3744" w:hanging="1224"/>
      </w:pPr>
    </w:lvl>
    <w:lvl w:ilvl="8" w:tplc="52F61D8C">
      <w:start w:val="1"/>
      <w:numFmt w:val="decimal"/>
      <w:lvlText w:val="%1.%2.%3.%4.%5.%6.%7.%8.%9."/>
      <w:lvlJc w:val="left"/>
      <w:pPr>
        <w:ind w:left="4320" w:hanging="1440"/>
      </w:pPr>
    </w:lvl>
  </w:abstractNum>
  <w:abstractNum w:abstractNumId="31" w15:restartNumberingAfterBreak="0">
    <w:nsid w:val="53053D97"/>
    <w:multiLevelType w:val="hybridMultilevel"/>
    <w:tmpl w:val="99DAB50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534B21BC"/>
    <w:multiLevelType w:val="hybridMultilevel"/>
    <w:tmpl w:val="D47411E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15:restartNumberingAfterBreak="0">
    <w:nsid w:val="55B726DC"/>
    <w:multiLevelType w:val="hybridMultilevel"/>
    <w:tmpl w:val="4784F86C"/>
    <w:lvl w:ilvl="0" w:tplc="F3D855DA">
      <w:start w:val="1"/>
      <w:numFmt w:val="decimal"/>
      <w:pStyle w:val="MyTableNumbers"/>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58A85C52"/>
    <w:multiLevelType w:val="hybridMultilevel"/>
    <w:tmpl w:val="0FDE0D8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5B615F58"/>
    <w:multiLevelType w:val="hybridMultilevel"/>
    <w:tmpl w:val="DEEED00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659A1530"/>
    <w:multiLevelType w:val="hybridMultilevel"/>
    <w:tmpl w:val="768E93F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6EC675BB"/>
    <w:multiLevelType w:val="hybridMultilevel"/>
    <w:tmpl w:val="24A2A4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4720D5F"/>
    <w:multiLevelType w:val="hybridMultilevel"/>
    <w:tmpl w:val="63680B9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9" w15:restartNumberingAfterBreak="0">
    <w:nsid w:val="76950F99"/>
    <w:multiLevelType w:val="hybridMultilevel"/>
    <w:tmpl w:val="3B2C58D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7"/>
  </w:num>
  <w:num w:numId="2">
    <w:abstractNumId w:val="30"/>
  </w:num>
  <w:num w:numId="3">
    <w:abstractNumId w:val="21"/>
  </w:num>
  <w:num w:numId="4">
    <w:abstractNumId w:val="36"/>
  </w:num>
  <w:num w:numId="5">
    <w:abstractNumId w:val="28"/>
  </w:num>
  <w:num w:numId="6">
    <w:abstractNumId w:val="31"/>
  </w:num>
  <w:num w:numId="7">
    <w:abstractNumId w:val="38"/>
  </w:num>
  <w:num w:numId="8">
    <w:abstractNumId w:val="13"/>
  </w:num>
  <w:num w:numId="9">
    <w:abstractNumId w:val="32"/>
  </w:num>
  <w:num w:numId="10">
    <w:abstractNumId w:val="34"/>
  </w:num>
  <w:num w:numId="11">
    <w:abstractNumId w:val="14"/>
  </w:num>
  <w:num w:numId="12">
    <w:abstractNumId w:val="24"/>
  </w:num>
  <w:num w:numId="13">
    <w:abstractNumId w:val="0"/>
  </w:num>
  <w:num w:numId="14">
    <w:abstractNumId w:val="1"/>
  </w:num>
  <w:num w:numId="15">
    <w:abstractNumId w:val="2"/>
  </w:num>
  <w:num w:numId="16">
    <w:abstractNumId w:val="3"/>
  </w:num>
  <w:num w:numId="17">
    <w:abstractNumId w:val="8"/>
  </w:num>
  <w:num w:numId="18">
    <w:abstractNumId w:val="4"/>
  </w:num>
  <w:num w:numId="19">
    <w:abstractNumId w:val="5"/>
  </w:num>
  <w:num w:numId="20">
    <w:abstractNumId w:val="6"/>
  </w:num>
  <w:num w:numId="21">
    <w:abstractNumId w:val="7"/>
  </w:num>
  <w:num w:numId="22">
    <w:abstractNumId w:val="9"/>
  </w:num>
  <w:num w:numId="23">
    <w:abstractNumId w:val="26"/>
  </w:num>
  <w:num w:numId="24">
    <w:abstractNumId w:val="11"/>
  </w:num>
  <w:num w:numId="25">
    <w:abstractNumId w:val="16"/>
  </w:num>
  <w:num w:numId="26">
    <w:abstractNumId w:val="23"/>
  </w:num>
  <w:num w:numId="27">
    <w:abstractNumId w:val="15"/>
  </w:num>
  <w:num w:numId="28">
    <w:abstractNumId w:val="10"/>
  </w:num>
  <w:num w:numId="29">
    <w:abstractNumId w:val="12"/>
  </w:num>
  <w:num w:numId="30">
    <w:abstractNumId w:val="25"/>
  </w:num>
  <w:num w:numId="31">
    <w:abstractNumId w:val="19"/>
  </w:num>
  <w:num w:numId="32">
    <w:abstractNumId w:val="22"/>
  </w:num>
  <w:num w:numId="33">
    <w:abstractNumId w:val="20"/>
  </w:num>
  <w:num w:numId="34">
    <w:abstractNumId w:val="18"/>
  </w:num>
  <w:num w:numId="35">
    <w:abstractNumId w:val="35"/>
  </w:num>
  <w:num w:numId="36">
    <w:abstractNumId w:val="29"/>
  </w:num>
  <w:num w:numId="37">
    <w:abstractNumId w:val="39"/>
  </w:num>
  <w:num w:numId="38">
    <w:abstractNumId w:val="37"/>
  </w:num>
  <w:num w:numId="39">
    <w:abstractNumId w:val="27"/>
  </w:num>
  <w:num w:numId="40">
    <w:abstractNumId w:val="33"/>
  </w:num>
  <w:num w:numId="41">
    <w:abstractNumId w:val="33"/>
    <w:lvlOverride w:ilvl="0">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20"/>
  <w:drawingGridVerticalSpacing w:val="20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4C1"/>
    <w:rsid w:val="000071ED"/>
    <w:rsid w:val="00007B9F"/>
    <w:rsid w:val="0001124E"/>
    <w:rsid w:val="00011A63"/>
    <w:rsid w:val="00015099"/>
    <w:rsid w:val="00015873"/>
    <w:rsid w:val="00016975"/>
    <w:rsid w:val="00017455"/>
    <w:rsid w:val="00025E76"/>
    <w:rsid w:val="00031173"/>
    <w:rsid w:val="000321FF"/>
    <w:rsid w:val="000341A6"/>
    <w:rsid w:val="00034257"/>
    <w:rsid w:val="00036300"/>
    <w:rsid w:val="00037AC6"/>
    <w:rsid w:val="00043961"/>
    <w:rsid w:val="00046E94"/>
    <w:rsid w:val="00057011"/>
    <w:rsid w:val="000605F0"/>
    <w:rsid w:val="0006221B"/>
    <w:rsid w:val="00064F3F"/>
    <w:rsid w:val="000659C3"/>
    <w:rsid w:val="00067C50"/>
    <w:rsid w:val="000705FB"/>
    <w:rsid w:val="00071EE1"/>
    <w:rsid w:val="00072236"/>
    <w:rsid w:val="00073248"/>
    <w:rsid w:val="00074549"/>
    <w:rsid w:val="00074836"/>
    <w:rsid w:val="00077B4E"/>
    <w:rsid w:val="0008094A"/>
    <w:rsid w:val="000837C7"/>
    <w:rsid w:val="00083F84"/>
    <w:rsid w:val="0008436B"/>
    <w:rsid w:val="000851B0"/>
    <w:rsid w:val="00086289"/>
    <w:rsid w:val="00086890"/>
    <w:rsid w:val="00086919"/>
    <w:rsid w:val="000873DE"/>
    <w:rsid w:val="000948FE"/>
    <w:rsid w:val="0009783A"/>
    <w:rsid w:val="000A0308"/>
    <w:rsid w:val="000A5372"/>
    <w:rsid w:val="000B032E"/>
    <w:rsid w:val="000B2764"/>
    <w:rsid w:val="000B4219"/>
    <w:rsid w:val="000C020B"/>
    <w:rsid w:val="000C14F6"/>
    <w:rsid w:val="000C6972"/>
    <w:rsid w:val="000D227F"/>
    <w:rsid w:val="000D26A3"/>
    <w:rsid w:val="000D6321"/>
    <w:rsid w:val="000D7CE1"/>
    <w:rsid w:val="000F17BC"/>
    <w:rsid w:val="000F1BA4"/>
    <w:rsid w:val="000F2F7F"/>
    <w:rsid w:val="000F392A"/>
    <w:rsid w:val="00101CC2"/>
    <w:rsid w:val="0010513B"/>
    <w:rsid w:val="001060D8"/>
    <w:rsid w:val="00107AA4"/>
    <w:rsid w:val="0011507D"/>
    <w:rsid w:val="00115F0F"/>
    <w:rsid w:val="001174D4"/>
    <w:rsid w:val="001234E6"/>
    <w:rsid w:val="00124EBC"/>
    <w:rsid w:val="001275B3"/>
    <w:rsid w:val="00127F20"/>
    <w:rsid w:val="00130343"/>
    <w:rsid w:val="001317D4"/>
    <w:rsid w:val="0013423E"/>
    <w:rsid w:val="00136EC9"/>
    <w:rsid w:val="0013772A"/>
    <w:rsid w:val="00140770"/>
    <w:rsid w:val="00142D47"/>
    <w:rsid w:val="00143589"/>
    <w:rsid w:val="00143DFA"/>
    <w:rsid w:val="0014544A"/>
    <w:rsid w:val="00146D4B"/>
    <w:rsid w:val="001479FC"/>
    <w:rsid w:val="00151A03"/>
    <w:rsid w:val="00156458"/>
    <w:rsid w:val="00156A35"/>
    <w:rsid w:val="00157BDE"/>
    <w:rsid w:val="001624DD"/>
    <w:rsid w:val="00163C84"/>
    <w:rsid w:val="00165A4C"/>
    <w:rsid w:val="00165E4D"/>
    <w:rsid w:val="00166015"/>
    <w:rsid w:val="00177A90"/>
    <w:rsid w:val="00180DAD"/>
    <w:rsid w:val="00182514"/>
    <w:rsid w:val="00184C5F"/>
    <w:rsid w:val="00187D25"/>
    <w:rsid w:val="001908EF"/>
    <w:rsid w:val="001A3257"/>
    <w:rsid w:val="001A59E4"/>
    <w:rsid w:val="001A5C28"/>
    <w:rsid w:val="001A6CD0"/>
    <w:rsid w:val="001C11D9"/>
    <w:rsid w:val="001C4469"/>
    <w:rsid w:val="001C6BEF"/>
    <w:rsid w:val="001D14D6"/>
    <w:rsid w:val="001D1C34"/>
    <w:rsid w:val="001D4D23"/>
    <w:rsid w:val="001D5B44"/>
    <w:rsid w:val="001D691E"/>
    <w:rsid w:val="001D7603"/>
    <w:rsid w:val="001E3221"/>
    <w:rsid w:val="001E45E2"/>
    <w:rsid w:val="001E6864"/>
    <w:rsid w:val="001F42B3"/>
    <w:rsid w:val="001F582B"/>
    <w:rsid w:val="00200CB6"/>
    <w:rsid w:val="0020382D"/>
    <w:rsid w:val="002126B4"/>
    <w:rsid w:val="00213352"/>
    <w:rsid w:val="0021593F"/>
    <w:rsid w:val="00224219"/>
    <w:rsid w:val="0022730E"/>
    <w:rsid w:val="002367B5"/>
    <w:rsid w:val="00237A77"/>
    <w:rsid w:val="00254A25"/>
    <w:rsid w:val="00254EB2"/>
    <w:rsid w:val="002553D4"/>
    <w:rsid w:val="00257AD3"/>
    <w:rsid w:val="002606CE"/>
    <w:rsid w:val="002614B5"/>
    <w:rsid w:val="00261CA7"/>
    <w:rsid w:val="00264FD1"/>
    <w:rsid w:val="00265493"/>
    <w:rsid w:val="00270DB6"/>
    <w:rsid w:val="00274FF6"/>
    <w:rsid w:val="00280500"/>
    <w:rsid w:val="00283EB9"/>
    <w:rsid w:val="00284530"/>
    <w:rsid w:val="00290786"/>
    <w:rsid w:val="00290A18"/>
    <w:rsid w:val="002912CA"/>
    <w:rsid w:val="00294F02"/>
    <w:rsid w:val="002972D7"/>
    <w:rsid w:val="002A280F"/>
    <w:rsid w:val="002A2A0E"/>
    <w:rsid w:val="002A469F"/>
    <w:rsid w:val="002A5594"/>
    <w:rsid w:val="002A6C5F"/>
    <w:rsid w:val="002A6D67"/>
    <w:rsid w:val="002B3A23"/>
    <w:rsid w:val="002C1C2E"/>
    <w:rsid w:val="002C2F8A"/>
    <w:rsid w:val="002C42C2"/>
    <w:rsid w:val="002D0E5F"/>
    <w:rsid w:val="002E334A"/>
    <w:rsid w:val="002F080F"/>
    <w:rsid w:val="002F0A4B"/>
    <w:rsid w:val="002F1174"/>
    <w:rsid w:val="002F2D6E"/>
    <w:rsid w:val="002F3CF2"/>
    <w:rsid w:val="00300049"/>
    <w:rsid w:val="00303051"/>
    <w:rsid w:val="0030318B"/>
    <w:rsid w:val="0030325A"/>
    <w:rsid w:val="003048C8"/>
    <w:rsid w:val="0030609A"/>
    <w:rsid w:val="00307F11"/>
    <w:rsid w:val="00311228"/>
    <w:rsid w:val="003122A5"/>
    <w:rsid w:val="0031489C"/>
    <w:rsid w:val="00314B26"/>
    <w:rsid w:val="003215D6"/>
    <w:rsid w:val="0032212C"/>
    <w:rsid w:val="00324062"/>
    <w:rsid w:val="003267DD"/>
    <w:rsid w:val="0032693A"/>
    <w:rsid w:val="00326CE6"/>
    <w:rsid w:val="00330BEE"/>
    <w:rsid w:val="00341E41"/>
    <w:rsid w:val="003510BE"/>
    <w:rsid w:val="00357F20"/>
    <w:rsid w:val="003608C1"/>
    <w:rsid w:val="003644C3"/>
    <w:rsid w:val="00374DE9"/>
    <w:rsid w:val="00386EDB"/>
    <w:rsid w:val="00393CBD"/>
    <w:rsid w:val="003940C2"/>
    <w:rsid w:val="00396290"/>
    <w:rsid w:val="003A1A20"/>
    <w:rsid w:val="003A1C33"/>
    <w:rsid w:val="003A3630"/>
    <w:rsid w:val="003A77D9"/>
    <w:rsid w:val="003B4D23"/>
    <w:rsid w:val="003B4F0C"/>
    <w:rsid w:val="003B5AFC"/>
    <w:rsid w:val="003B5BBE"/>
    <w:rsid w:val="003B61F5"/>
    <w:rsid w:val="003C34D8"/>
    <w:rsid w:val="003D2B3D"/>
    <w:rsid w:val="003E093F"/>
    <w:rsid w:val="003E122A"/>
    <w:rsid w:val="003E7392"/>
    <w:rsid w:val="003F67EC"/>
    <w:rsid w:val="004025D8"/>
    <w:rsid w:val="00403C94"/>
    <w:rsid w:val="00405075"/>
    <w:rsid w:val="0040747A"/>
    <w:rsid w:val="00413FFC"/>
    <w:rsid w:val="00414BA0"/>
    <w:rsid w:val="00416B76"/>
    <w:rsid w:val="004224A8"/>
    <w:rsid w:val="004234E2"/>
    <w:rsid w:val="00423765"/>
    <w:rsid w:val="00425E08"/>
    <w:rsid w:val="0042675C"/>
    <w:rsid w:val="00426D12"/>
    <w:rsid w:val="00427783"/>
    <w:rsid w:val="00427B03"/>
    <w:rsid w:val="00431228"/>
    <w:rsid w:val="0043197E"/>
    <w:rsid w:val="0043359E"/>
    <w:rsid w:val="0043581F"/>
    <w:rsid w:val="00437C95"/>
    <w:rsid w:val="00437E8F"/>
    <w:rsid w:val="00441734"/>
    <w:rsid w:val="00443712"/>
    <w:rsid w:val="00444A5E"/>
    <w:rsid w:val="00447CD8"/>
    <w:rsid w:val="00452457"/>
    <w:rsid w:val="00454B2D"/>
    <w:rsid w:val="0045652C"/>
    <w:rsid w:val="00462267"/>
    <w:rsid w:val="00462CFD"/>
    <w:rsid w:val="004723F8"/>
    <w:rsid w:val="00472C49"/>
    <w:rsid w:val="00473CA8"/>
    <w:rsid w:val="00474DC2"/>
    <w:rsid w:val="00475809"/>
    <w:rsid w:val="00475C15"/>
    <w:rsid w:val="00475FB7"/>
    <w:rsid w:val="004773C4"/>
    <w:rsid w:val="00477AEE"/>
    <w:rsid w:val="00481F30"/>
    <w:rsid w:val="0048414B"/>
    <w:rsid w:val="004842FD"/>
    <w:rsid w:val="0048789E"/>
    <w:rsid w:val="0049304F"/>
    <w:rsid w:val="00494FB8"/>
    <w:rsid w:val="004958FA"/>
    <w:rsid w:val="004A0AD9"/>
    <w:rsid w:val="004A2CE3"/>
    <w:rsid w:val="004B036F"/>
    <w:rsid w:val="004B09DA"/>
    <w:rsid w:val="004B1425"/>
    <w:rsid w:val="004B26C4"/>
    <w:rsid w:val="004B6EA6"/>
    <w:rsid w:val="004C2724"/>
    <w:rsid w:val="004C2A9D"/>
    <w:rsid w:val="004C3643"/>
    <w:rsid w:val="004C408C"/>
    <w:rsid w:val="004C4DB9"/>
    <w:rsid w:val="004D0E4C"/>
    <w:rsid w:val="004D28EB"/>
    <w:rsid w:val="004D2ECE"/>
    <w:rsid w:val="004D4C1A"/>
    <w:rsid w:val="004E666F"/>
    <w:rsid w:val="004E75D9"/>
    <w:rsid w:val="004F7C67"/>
    <w:rsid w:val="005048C3"/>
    <w:rsid w:val="00506584"/>
    <w:rsid w:val="005101EE"/>
    <w:rsid w:val="00510BDC"/>
    <w:rsid w:val="0051213A"/>
    <w:rsid w:val="00512982"/>
    <w:rsid w:val="005137B0"/>
    <w:rsid w:val="00526672"/>
    <w:rsid w:val="00530D9F"/>
    <w:rsid w:val="00543FC5"/>
    <w:rsid w:val="00544A6C"/>
    <w:rsid w:val="00544DE2"/>
    <w:rsid w:val="00546AAC"/>
    <w:rsid w:val="00547591"/>
    <w:rsid w:val="0055323A"/>
    <w:rsid w:val="00553A65"/>
    <w:rsid w:val="00553FA0"/>
    <w:rsid w:val="00561039"/>
    <w:rsid w:val="005636E0"/>
    <w:rsid w:val="00563A22"/>
    <w:rsid w:val="00570C6E"/>
    <w:rsid w:val="00570E66"/>
    <w:rsid w:val="00573DCD"/>
    <w:rsid w:val="00575259"/>
    <w:rsid w:val="00584030"/>
    <w:rsid w:val="00584DE3"/>
    <w:rsid w:val="00585575"/>
    <w:rsid w:val="00590A8A"/>
    <w:rsid w:val="005A0352"/>
    <w:rsid w:val="005A082D"/>
    <w:rsid w:val="005A2611"/>
    <w:rsid w:val="005A3835"/>
    <w:rsid w:val="005A57B9"/>
    <w:rsid w:val="005A6793"/>
    <w:rsid w:val="005B2F7B"/>
    <w:rsid w:val="005B63C7"/>
    <w:rsid w:val="005B6B27"/>
    <w:rsid w:val="005C2EE5"/>
    <w:rsid w:val="005D05A9"/>
    <w:rsid w:val="005D1595"/>
    <w:rsid w:val="005D40F9"/>
    <w:rsid w:val="005D4970"/>
    <w:rsid w:val="005D4C1B"/>
    <w:rsid w:val="005D6F46"/>
    <w:rsid w:val="005E7415"/>
    <w:rsid w:val="005E7D5C"/>
    <w:rsid w:val="005F509E"/>
    <w:rsid w:val="005F5B3C"/>
    <w:rsid w:val="005F7518"/>
    <w:rsid w:val="006042EF"/>
    <w:rsid w:val="006055FC"/>
    <w:rsid w:val="00605D8A"/>
    <w:rsid w:val="00607C47"/>
    <w:rsid w:val="00612025"/>
    <w:rsid w:val="00613752"/>
    <w:rsid w:val="00615E73"/>
    <w:rsid w:val="00616B82"/>
    <w:rsid w:val="00620F2D"/>
    <w:rsid w:val="00621BBC"/>
    <w:rsid w:val="0063271C"/>
    <w:rsid w:val="00637F08"/>
    <w:rsid w:val="006439B0"/>
    <w:rsid w:val="00645CFE"/>
    <w:rsid w:val="00654F58"/>
    <w:rsid w:val="00655908"/>
    <w:rsid w:val="00655F3B"/>
    <w:rsid w:val="00656299"/>
    <w:rsid w:val="00656DC5"/>
    <w:rsid w:val="0066505C"/>
    <w:rsid w:val="006703A3"/>
    <w:rsid w:val="00671CB7"/>
    <w:rsid w:val="006746BC"/>
    <w:rsid w:val="00675B28"/>
    <w:rsid w:val="00680F91"/>
    <w:rsid w:val="006815D1"/>
    <w:rsid w:val="006819A6"/>
    <w:rsid w:val="0069094F"/>
    <w:rsid w:val="006955E1"/>
    <w:rsid w:val="00696AA2"/>
    <w:rsid w:val="006A1233"/>
    <w:rsid w:val="006A6EB6"/>
    <w:rsid w:val="006B1EE2"/>
    <w:rsid w:val="006B411C"/>
    <w:rsid w:val="006C5524"/>
    <w:rsid w:val="006C75E1"/>
    <w:rsid w:val="006C7A2D"/>
    <w:rsid w:val="006D2D80"/>
    <w:rsid w:val="006D55A7"/>
    <w:rsid w:val="006E2F2F"/>
    <w:rsid w:val="006E313C"/>
    <w:rsid w:val="006E6D1F"/>
    <w:rsid w:val="006F0A62"/>
    <w:rsid w:val="006F7155"/>
    <w:rsid w:val="007046DB"/>
    <w:rsid w:val="007050C0"/>
    <w:rsid w:val="0070600A"/>
    <w:rsid w:val="00710A5D"/>
    <w:rsid w:val="00711FF8"/>
    <w:rsid w:val="00714619"/>
    <w:rsid w:val="007147DD"/>
    <w:rsid w:val="00727894"/>
    <w:rsid w:val="0073164B"/>
    <w:rsid w:val="007330A4"/>
    <w:rsid w:val="007366CB"/>
    <w:rsid w:val="0075115E"/>
    <w:rsid w:val="00753CCD"/>
    <w:rsid w:val="00756496"/>
    <w:rsid w:val="00760C46"/>
    <w:rsid w:val="00766772"/>
    <w:rsid w:val="00767115"/>
    <w:rsid w:val="00770EC5"/>
    <w:rsid w:val="00771242"/>
    <w:rsid w:val="00773928"/>
    <w:rsid w:val="00773E1D"/>
    <w:rsid w:val="007827FF"/>
    <w:rsid w:val="0078621E"/>
    <w:rsid w:val="0078662B"/>
    <w:rsid w:val="007906A5"/>
    <w:rsid w:val="007914ED"/>
    <w:rsid w:val="00796458"/>
    <w:rsid w:val="007978C4"/>
    <w:rsid w:val="007A5F0D"/>
    <w:rsid w:val="007B0D5B"/>
    <w:rsid w:val="007B1B51"/>
    <w:rsid w:val="007B2E4F"/>
    <w:rsid w:val="007B31C8"/>
    <w:rsid w:val="007B3BEB"/>
    <w:rsid w:val="007B4D40"/>
    <w:rsid w:val="007B5633"/>
    <w:rsid w:val="007B5D1D"/>
    <w:rsid w:val="007D3C14"/>
    <w:rsid w:val="007D58AB"/>
    <w:rsid w:val="007D71F8"/>
    <w:rsid w:val="007E24E7"/>
    <w:rsid w:val="007E3946"/>
    <w:rsid w:val="007E6A57"/>
    <w:rsid w:val="007F1BCD"/>
    <w:rsid w:val="007F2177"/>
    <w:rsid w:val="007F3DA5"/>
    <w:rsid w:val="007F511F"/>
    <w:rsid w:val="007F5A52"/>
    <w:rsid w:val="007F6ABF"/>
    <w:rsid w:val="00806126"/>
    <w:rsid w:val="00806AA1"/>
    <w:rsid w:val="00807E8E"/>
    <w:rsid w:val="0081182F"/>
    <w:rsid w:val="00811A17"/>
    <w:rsid w:val="00813AE4"/>
    <w:rsid w:val="00813CEC"/>
    <w:rsid w:val="00817A57"/>
    <w:rsid w:val="008254D1"/>
    <w:rsid w:val="0082551F"/>
    <w:rsid w:val="0082791D"/>
    <w:rsid w:val="00834CE4"/>
    <w:rsid w:val="0083707E"/>
    <w:rsid w:val="008472ED"/>
    <w:rsid w:val="0085032E"/>
    <w:rsid w:val="00857D47"/>
    <w:rsid w:val="00861AF5"/>
    <w:rsid w:val="0086528D"/>
    <w:rsid w:val="00865746"/>
    <w:rsid w:val="00874735"/>
    <w:rsid w:val="008753AF"/>
    <w:rsid w:val="00877A2F"/>
    <w:rsid w:val="0088068B"/>
    <w:rsid w:val="00880FFE"/>
    <w:rsid w:val="0088394E"/>
    <w:rsid w:val="008907E0"/>
    <w:rsid w:val="00890E31"/>
    <w:rsid w:val="0089231F"/>
    <w:rsid w:val="0089503E"/>
    <w:rsid w:val="00897F96"/>
    <w:rsid w:val="008A004A"/>
    <w:rsid w:val="008A0799"/>
    <w:rsid w:val="008A236B"/>
    <w:rsid w:val="008A4C12"/>
    <w:rsid w:val="008A5225"/>
    <w:rsid w:val="008B10B0"/>
    <w:rsid w:val="008B232B"/>
    <w:rsid w:val="008C1A41"/>
    <w:rsid w:val="008C6857"/>
    <w:rsid w:val="008D380C"/>
    <w:rsid w:val="008D38F1"/>
    <w:rsid w:val="008D7F28"/>
    <w:rsid w:val="008E33F6"/>
    <w:rsid w:val="008E5E97"/>
    <w:rsid w:val="008E672E"/>
    <w:rsid w:val="008F1332"/>
    <w:rsid w:val="008F66DA"/>
    <w:rsid w:val="00900035"/>
    <w:rsid w:val="009006E7"/>
    <w:rsid w:val="00911858"/>
    <w:rsid w:val="00913133"/>
    <w:rsid w:val="00917731"/>
    <w:rsid w:val="00917FC6"/>
    <w:rsid w:val="009212D7"/>
    <w:rsid w:val="0093298E"/>
    <w:rsid w:val="009331C1"/>
    <w:rsid w:val="00935D8A"/>
    <w:rsid w:val="009401B9"/>
    <w:rsid w:val="00941A6C"/>
    <w:rsid w:val="0094724C"/>
    <w:rsid w:val="009502E9"/>
    <w:rsid w:val="009522A7"/>
    <w:rsid w:val="009552CD"/>
    <w:rsid w:val="00970A8F"/>
    <w:rsid w:val="00974B38"/>
    <w:rsid w:val="00976002"/>
    <w:rsid w:val="00977F00"/>
    <w:rsid w:val="00977FB2"/>
    <w:rsid w:val="00981AE0"/>
    <w:rsid w:val="00982AFF"/>
    <w:rsid w:val="00985DEF"/>
    <w:rsid w:val="00985E61"/>
    <w:rsid w:val="009863D2"/>
    <w:rsid w:val="00986C79"/>
    <w:rsid w:val="00987246"/>
    <w:rsid w:val="00990460"/>
    <w:rsid w:val="00990A24"/>
    <w:rsid w:val="00991BD6"/>
    <w:rsid w:val="009934C0"/>
    <w:rsid w:val="00993CE8"/>
    <w:rsid w:val="00997368"/>
    <w:rsid w:val="0099756C"/>
    <w:rsid w:val="009A3212"/>
    <w:rsid w:val="009A5B55"/>
    <w:rsid w:val="009A5CCE"/>
    <w:rsid w:val="009A5D11"/>
    <w:rsid w:val="009B5502"/>
    <w:rsid w:val="009B5893"/>
    <w:rsid w:val="009C031A"/>
    <w:rsid w:val="009C1703"/>
    <w:rsid w:val="009C217D"/>
    <w:rsid w:val="009C4079"/>
    <w:rsid w:val="009C4AE0"/>
    <w:rsid w:val="009D46FE"/>
    <w:rsid w:val="009D5B83"/>
    <w:rsid w:val="009E1066"/>
    <w:rsid w:val="009E1282"/>
    <w:rsid w:val="009F0723"/>
    <w:rsid w:val="009F2704"/>
    <w:rsid w:val="009F3266"/>
    <w:rsid w:val="009F33C8"/>
    <w:rsid w:val="009F3B62"/>
    <w:rsid w:val="009F4D99"/>
    <w:rsid w:val="009F5B39"/>
    <w:rsid w:val="009F754E"/>
    <w:rsid w:val="00A000CB"/>
    <w:rsid w:val="00A004C1"/>
    <w:rsid w:val="00A0408A"/>
    <w:rsid w:val="00A043CD"/>
    <w:rsid w:val="00A062EA"/>
    <w:rsid w:val="00A06A4B"/>
    <w:rsid w:val="00A07F58"/>
    <w:rsid w:val="00A13E02"/>
    <w:rsid w:val="00A163F8"/>
    <w:rsid w:val="00A2085F"/>
    <w:rsid w:val="00A23496"/>
    <w:rsid w:val="00A2434C"/>
    <w:rsid w:val="00A3779E"/>
    <w:rsid w:val="00A43077"/>
    <w:rsid w:val="00A45DD3"/>
    <w:rsid w:val="00A4686F"/>
    <w:rsid w:val="00A47274"/>
    <w:rsid w:val="00A52E70"/>
    <w:rsid w:val="00A545C0"/>
    <w:rsid w:val="00A600B6"/>
    <w:rsid w:val="00A608D9"/>
    <w:rsid w:val="00A63A01"/>
    <w:rsid w:val="00A64FAB"/>
    <w:rsid w:val="00A71288"/>
    <w:rsid w:val="00A72FF5"/>
    <w:rsid w:val="00A73325"/>
    <w:rsid w:val="00A749CD"/>
    <w:rsid w:val="00A76985"/>
    <w:rsid w:val="00A84CD3"/>
    <w:rsid w:val="00A86A1C"/>
    <w:rsid w:val="00A91E63"/>
    <w:rsid w:val="00A9534E"/>
    <w:rsid w:val="00A973CE"/>
    <w:rsid w:val="00AA4840"/>
    <w:rsid w:val="00AA4B6E"/>
    <w:rsid w:val="00AA620F"/>
    <w:rsid w:val="00AB4FA1"/>
    <w:rsid w:val="00AB7D2A"/>
    <w:rsid w:val="00AC12B0"/>
    <w:rsid w:val="00AC35A9"/>
    <w:rsid w:val="00AD0C9D"/>
    <w:rsid w:val="00AD0DDC"/>
    <w:rsid w:val="00AD1B6F"/>
    <w:rsid w:val="00AF4CE9"/>
    <w:rsid w:val="00B0651E"/>
    <w:rsid w:val="00B13253"/>
    <w:rsid w:val="00B14CFF"/>
    <w:rsid w:val="00B156E9"/>
    <w:rsid w:val="00B1731B"/>
    <w:rsid w:val="00B241ED"/>
    <w:rsid w:val="00B274CE"/>
    <w:rsid w:val="00B27FE4"/>
    <w:rsid w:val="00B32E07"/>
    <w:rsid w:val="00B40A2E"/>
    <w:rsid w:val="00B4320E"/>
    <w:rsid w:val="00B475ED"/>
    <w:rsid w:val="00B5111F"/>
    <w:rsid w:val="00B51653"/>
    <w:rsid w:val="00B5245D"/>
    <w:rsid w:val="00B62402"/>
    <w:rsid w:val="00B63FA1"/>
    <w:rsid w:val="00B67F8D"/>
    <w:rsid w:val="00B712AB"/>
    <w:rsid w:val="00B7603F"/>
    <w:rsid w:val="00B81649"/>
    <w:rsid w:val="00B81AA6"/>
    <w:rsid w:val="00B8243F"/>
    <w:rsid w:val="00B83461"/>
    <w:rsid w:val="00B85CFC"/>
    <w:rsid w:val="00B87ED8"/>
    <w:rsid w:val="00B92487"/>
    <w:rsid w:val="00B948B6"/>
    <w:rsid w:val="00B95018"/>
    <w:rsid w:val="00B96B6D"/>
    <w:rsid w:val="00B979E2"/>
    <w:rsid w:val="00BA0D37"/>
    <w:rsid w:val="00BA6446"/>
    <w:rsid w:val="00BA6491"/>
    <w:rsid w:val="00BA649C"/>
    <w:rsid w:val="00BB1EAA"/>
    <w:rsid w:val="00BB4FA3"/>
    <w:rsid w:val="00BB5323"/>
    <w:rsid w:val="00BC1721"/>
    <w:rsid w:val="00BC3F8E"/>
    <w:rsid w:val="00BD4BD4"/>
    <w:rsid w:val="00BD52F3"/>
    <w:rsid w:val="00BD7DB7"/>
    <w:rsid w:val="00BE01E8"/>
    <w:rsid w:val="00BE1663"/>
    <w:rsid w:val="00BE2907"/>
    <w:rsid w:val="00BE4592"/>
    <w:rsid w:val="00BE4E7E"/>
    <w:rsid w:val="00BE668E"/>
    <w:rsid w:val="00BE694B"/>
    <w:rsid w:val="00BF0EF7"/>
    <w:rsid w:val="00BF19E0"/>
    <w:rsid w:val="00BF2627"/>
    <w:rsid w:val="00BF4765"/>
    <w:rsid w:val="00C00205"/>
    <w:rsid w:val="00C00908"/>
    <w:rsid w:val="00C107BE"/>
    <w:rsid w:val="00C14BF3"/>
    <w:rsid w:val="00C15600"/>
    <w:rsid w:val="00C15768"/>
    <w:rsid w:val="00C21425"/>
    <w:rsid w:val="00C252C6"/>
    <w:rsid w:val="00C2541B"/>
    <w:rsid w:val="00C25CDC"/>
    <w:rsid w:val="00C31A05"/>
    <w:rsid w:val="00C35A1C"/>
    <w:rsid w:val="00C36361"/>
    <w:rsid w:val="00C363ED"/>
    <w:rsid w:val="00C4230B"/>
    <w:rsid w:val="00C438A7"/>
    <w:rsid w:val="00C44AAF"/>
    <w:rsid w:val="00C4730E"/>
    <w:rsid w:val="00C47447"/>
    <w:rsid w:val="00C57E44"/>
    <w:rsid w:val="00C62DDF"/>
    <w:rsid w:val="00C67DFF"/>
    <w:rsid w:val="00C67F9F"/>
    <w:rsid w:val="00C7066A"/>
    <w:rsid w:val="00C751C9"/>
    <w:rsid w:val="00C75903"/>
    <w:rsid w:val="00C80990"/>
    <w:rsid w:val="00C81660"/>
    <w:rsid w:val="00C826F5"/>
    <w:rsid w:val="00C855B0"/>
    <w:rsid w:val="00C87C80"/>
    <w:rsid w:val="00C91953"/>
    <w:rsid w:val="00C91E28"/>
    <w:rsid w:val="00C928AA"/>
    <w:rsid w:val="00C92F8C"/>
    <w:rsid w:val="00C93037"/>
    <w:rsid w:val="00CA15F7"/>
    <w:rsid w:val="00CA59BB"/>
    <w:rsid w:val="00CB51FD"/>
    <w:rsid w:val="00CB6C9D"/>
    <w:rsid w:val="00CC3DA0"/>
    <w:rsid w:val="00CC58BE"/>
    <w:rsid w:val="00CD02D2"/>
    <w:rsid w:val="00CD04A5"/>
    <w:rsid w:val="00CD1691"/>
    <w:rsid w:val="00CD3001"/>
    <w:rsid w:val="00CD3FAB"/>
    <w:rsid w:val="00CD4282"/>
    <w:rsid w:val="00CD7080"/>
    <w:rsid w:val="00CD746E"/>
    <w:rsid w:val="00CF1405"/>
    <w:rsid w:val="00CF4808"/>
    <w:rsid w:val="00D02B31"/>
    <w:rsid w:val="00D02C31"/>
    <w:rsid w:val="00D03294"/>
    <w:rsid w:val="00D06759"/>
    <w:rsid w:val="00D07D2F"/>
    <w:rsid w:val="00D143FF"/>
    <w:rsid w:val="00D14710"/>
    <w:rsid w:val="00D1551A"/>
    <w:rsid w:val="00D160C7"/>
    <w:rsid w:val="00D171A3"/>
    <w:rsid w:val="00D21C1B"/>
    <w:rsid w:val="00D242EF"/>
    <w:rsid w:val="00D26C9E"/>
    <w:rsid w:val="00D33722"/>
    <w:rsid w:val="00D3429F"/>
    <w:rsid w:val="00D35BA1"/>
    <w:rsid w:val="00D36699"/>
    <w:rsid w:val="00D37DA6"/>
    <w:rsid w:val="00D40975"/>
    <w:rsid w:val="00D412E9"/>
    <w:rsid w:val="00D42D78"/>
    <w:rsid w:val="00D42E30"/>
    <w:rsid w:val="00D44913"/>
    <w:rsid w:val="00D46798"/>
    <w:rsid w:val="00D5199A"/>
    <w:rsid w:val="00D579DA"/>
    <w:rsid w:val="00D62153"/>
    <w:rsid w:val="00D65D7D"/>
    <w:rsid w:val="00D66F67"/>
    <w:rsid w:val="00D73EDB"/>
    <w:rsid w:val="00D762C1"/>
    <w:rsid w:val="00D76709"/>
    <w:rsid w:val="00D76D90"/>
    <w:rsid w:val="00D77882"/>
    <w:rsid w:val="00D86925"/>
    <w:rsid w:val="00D904EC"/>
    <w:rsid w:val="00D94EB1"/>
    <w:rsid w:val="00D96185"/>
    <w:rsid w:val="00D96AC7"/>
    <w:rsid w:val="00DA2553"/>
    <w:rsid w:val="00DA2FC1"/>
    <w:rsid w:val="00DA6E5D"/>
    <w:rsid w:val="00DB00DD"/>
    <w:rsid w:val="00DB05A9"/>
    <w:rsid w:val="00DB6F02"/>
    <w:rsid w:val="00DC1C40"/>
    <w:rsid w:val="00DC3D75"/>
    <w:rsid w:val="00DC5214"/>
    <w:rsid w:val="00DC7248"/>
    <w:rsid w:val="00DD2B64"/>
    <w:rsid w:val="00DD46CC"/>
    <w:rsid w:val="00DE1F68"/>
    <w:rsid w:val="00DE75D6"/>
    <w:rsid w:val="00DF5DB9"/>
    <w:rsid w:val="00E001F4"/>
    <w:rsid w:val="00E0423D"/>
    <w:rsid w:val="00E04561"/>
    <w:rsid w:val="00E068AA"/>
    <w:rsid w:val="00E07808"/>
    <w:rsid w:val="00E12ABB"/>
    <w:rsid w:val="00E13116"/>
    <w:rsid w:val="00E14BC0"/>
    <w:rsid w:val="00E156CA"/>
    <w:rsid w:val="00E2071E"/>
    <w:rsid w:val="00E20971"/>
    <w:rsid w:val="00E210CB"/>
    <w:rsid w:val="00E2131F"/>
    <w:rsid w:val="00E31049"/>
    <w:rsid w:val="00E4293B"/>
    <w:rsid w:val="00E43AC5"/>
    <w:rsid w:val="00E44B99"/>
    <w:rsid w:val="00E4760A"/>
    <w:rsid w:val="00E5077F"/>
    <w:rsid w:val="00E50BE2"/>
    <w:rsid w:val="00E62BB9"/>
    <w:rsid w:val="00E65FC2"/>
    <w:rsid w:val="00E6670B"/>
    <w:rsid w:val="00E830E6"/>
    <w:rsid w:val="00E92EDC"/>
    <w:rsid w:val="00E94A02"/>
    <w:rsid w:val="00E9714A"/>
    <w:rsid w:val="00EA2527"/>
    <w:rsid w:val="00EA4AA3"/>
    <w:rsid w:val="00EA55FA"/>
    <w:rsid w:val="00EB00D3"/>
    <w:rsid w:val="00EB07C8"/>
    <w:rsid w:val="00EB0A6D"/>
    <w:rsid w:val="00EC0282"/>
    <w:rsid w:val="00EC2E17"/>
    <w:rsid w:val="00EC5477"/>
    <w:rsid w:val="00ED13B7"/>
    <w:rsid w:val="00EE0842"/>
    <w:rsid w:val="00EE0C3B"/>
    <w:rsid w:val="00EE4B4D"/>
    <w:rsid w:val="00EE4BB3"/>
    <w:rsid w:val="00EE5E31"/>
    <w:rsid w:val="00EE7920"/>
    <w:rsid w:val="00EF2B22"/>
    <w:rsid w:val="00EF3893"/>
    <w:rsid w:val="00EF73EA"/>
    <w:rsid w:val="00F00AC2"/>
    <w:rsid w:val="00F018D2"/>
    <w:rsid w:val="00F01D51"/>
    <w:rsid w:val="00F02F17"/>
    <w:rsid w:val="00F062BB"/>
    <w:rsid w:val="00F06D16"/>
    <w:rsid w:val="00F179AA"/>
    <w:rsid w:val="00F215C7"/>
    <w:rsid w:val="00F2530E"/>
    <w:rsid w:val="00F34F26"/>
    <w:rsid w:val="00F60E30"/>
    <w:rsid w:val="00F62042"/>
    <w:rsid w:val="00F70304"/>
    <w:rsid w:val="00F7157C"/>
    <w:rsid w:val="00F804CB"/>
    <w:rsid w:val="00F80BA8"/>
    <w:rsid w:val="00F80E3B"/>
    <w:rsid w:val="00F81156"/>
    <w:rsid w:val="00F82479"/>
    <w:rsid w:val="00F8555A"/>
    <w:rsid w:val="00F87656"/>
    <w:rsid w:val="00F91790"/>
    <w:rsid w:val="00F93016"/>
    <w:rsid w:val="00F94D32"/>
    <w:rsid w:val="00F9619D"/>
    <w:rsid w:val="00F96793"/>
    <w:rsid w:val="00FA2252"/>
    <w:rsid w:val="00FA7BE3"/>
    <w:rsid w:val="00FC063F"/>
    <w:rsid w:val="00FC46C0"/>
    <w:rsid w:val="00FC6615"/>
    <w:rsid w:val="00FD1063"/>
    <w:rsid w:val="00FD3E41"/>
    <w:rsid w:val="00FD52C4"/>
    <w:rsid w:val="00FD538B"/>
    <w:rsid w:val="00FD65BF"/>
    <w:rsid w:val="00FD757A"/>
    <w:rsid w:val="00FD78E6"/>
    <w:rsid w:val="00FE1257"/>
    <w:rsid w:val="00FE213D"/>
    <w:rsid w:val="00FE4D5B"/>
    <w:rsid w:val="00FE7E4B"/>
    <w:rsid w:val="00FF01D7"/>
    <w:rsid w:val="00FF596B"/>
    <w:rsid w:val="00FF5EF1"/>
    <w:rsid w:val="64021736"/>
    <w:rsid w:val="6900F244"/>
    <w:rsid w:val="788CC38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7744CA"/>
  <w14:defaultImageDpi w14:val="32767"/>
  <w15:chartTrackingRefBased/>
  <w15:docId w15:val="{6EA37FDD-6E0A-DC45-806A-15DC079DE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81AA6"/>
    <w:rPr>
      <w:rFonts w:ascii="Times New Roman" w:eastAsia="Times New Roman" w:hAnsi="Times New Roman" w:cs="Times New Roman"/>
      <w:lang w:val="en-HK"/>
    </w:rPr>
  </w:style>
  <w:style w:type="paragraph" w:styleId="Heading1">
    <w:name w:val="heading 1"/>
    <w:basedOn w:val="Table"/>
    <w:next w:val="Normal"/>
    <w:link w:val="Heading1Char"/>
    <w:uiPriority w:val="9"/>
    <w:qFormat/>
    <w:rsid w:val="00F804CB"/>
    <w:pPr>
      <w:outlineLvl w:val="0"/>
    </w:pPr>
    <w:rPr>
      <w:rFonts w:ascii="IBM Plex Sans SemiBold" w:hAnsi="IBM Plex Sans SemiBold"/>
      <w:b/>
    </w:rPr>
  </w:style>
  <w:style w:type="paragraph" w:styleId="Heading2">
    <w:name w:val="heading 2"/>
    <w:basedOn w:val="TOC1"/>
    <w:next w:val="Normal"/>
    <w:link w:val="Heading2Char"/>
    <w:uiPriority w:val="9"/>
    <w:unhideWhenUsed/>
    <w:qFormat/>
    <w:rsid w:val="00165E4D"/>
    <w:pPr>
      <w:outlineLvl w:val="1"/>
    </w:pPr>
  </w:style>
  <w:style w:type="paragraph" w:styleId="Heading3">
    <w:name w:val="heading 3"/>
    <w:basedOn w:val="TOC2"/>
    <w:next w:val="Normal"/>
    <w:link w:val="Heading3Char"/>
    <w:uiPriority w:val="9"/>
    <w:unhideWhenUsed/>
    <w:qFormat/>
    <w:rsid w:val="00015873"/>
    <w:pPr>
      <w:spacing w:before="240" w:after="120"/>
      <w:outlineLvl w:val="2"/>
    </w:pPr>
  </w:style>
  <w:style w:type="paragraph" w:styleId="Heading4">
    <w:name w:val="heading 4"/>
    <w:basedOn w:val="Normal"/>
    <w:next w:val="Normal"/>
    <w:link w:val="Heading4Char"/>
    <w:uiPriority w:val="9"/>
    <w:semiHidden/>
    <w:unhideWhenUsed/>
    <w:qFormat/>
    <w:rsid w:val="007B3BE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
    <w:name w:val="Table"/>
    <w:basedOn w:val="MyTableHeader"/>
    <w:qFormat/>
    <w:rsid w:val="0093298E"/>
    <w:pPr>
      <w:numPr>
        <w:ilvl w:val="0"/>
        <w:numId w:val="0"/>
      </w:numPr>
    </w:pPr>
    <w:rPr>
      <w:bCs/>
      <w:sz w:val="22"/>
    </w:rPr>
  </w:style>
  <w:style w:type="paragraph" w:customStyle="1" w:styleId="MyHeading3">
    <w:name w:val="My Heading 3"/>
    <w:next w:val="MyNormal"/>
    <w:qFormat/>
    <w:rsid w:val="001E45E2"/>
    <w:pPr>
      <w:numPr>
        <w:numId w:val="2"/>
      </w:numPr>
      <w:suppressAutoHyphens/>
      <w:spacing w:after="160"/>
    </w:pPr>
    <w:rPr>
      <w:rFonts w:ascii="IBM Plex Sans SemiBold" w:eastAsiaTheme="minorHAnsi" w:hAnsi="IBM Plex Sans SemiBold"/>
      <w:bCs/>
      <w:szCs w:val="22"/>
      <w:lang w:val="en-GB" w:eastAsia="en-US"/>
    </w:rPr>
  </w:style>
  <w:style w:type="character" w:customStyle="1" w:styleId="Heading1Char">
    <w:name w:val="Heading 1 Char"/>
    <w:basedOn w:val="DefaultParagraphFont"/>
    <w:link w:val="Heading1"/>
    <w:uiPriority w:val="9"/>
    <w:rsid w:val="00F804CB"/>
    <w:rPr>
      <w:rFonts w:ascii="IBM Plex Sans SemiBold" w:eastAsiaTheme="minorHAnsi" w:hAnsi="IBM Plex Sans SemiBold"/>
      <w:b/>
      <w:bCs/>
      <w:sz w:val="22"/>
      <w:szCs w:val="22"/>
      <w:lang w:eastAsia="en-US"/>
    </w:rPr>
  </w:style>
  <w:style w:type="character" w:customStyle="1" w:styleId="Heading2Char">
    <w:name w:val="Heading 2 Char"/>
    <w:basedOn w:val="DefaultParagraphFont"/>
    <w:link w:val="Heading2"/>
    <w:uiPriority w:val="9"/>
    <w:rsid w:val="00165E4D"/>
    <w:rPr>
      <w:rFonts w:ascii="IBM Plex Sans SemiBold" w:hAnsi="IBM Plex Sans SemiBold"/>
      <w:sz w:val="22"/>
      <w:szCs w:val="22"/>
      <w:lang w:val="en-GB" w:eastAsia="en-US"/>
    </w:rPr>
  </w:style>
  <w:style w:type="character" w:customStyle="1" w:styleId="Heading3Char">
    <w:name w:val="Heading 3 Char"/>
    <w:basedOn w:val="DefaultParagraphFont"/>
    <w:link w:val="Heading3"/>
    <w:uiPriority w:val="9"/>
    <w:rsid w:val="00015873"/>
    <w:rPr>
      <w:rFonts w:ascii="IBM Plex Sans" w:eastAsiaTheme="minorHAnsi" w:hAnsi="IBM Plex Sans"/>
      <w:bCs/>
      <w:sz w:val="22"/>
      <w:szCs w:val="22"/>
      <w:lang w:eastAsia="en-US"/>
    </w:rPr>
  </w:style>
  <w:style w:type="paragraph" w:styleId="Footer">
    <w:name w:val="footer"/>
    <w:basedOn w:val="Normal"/>
    <w:link w:val="FooterChar"/>
    <w:uiPriority w:val="99"/>
    <w:unhideWhenUsed/>
    <w:rsid w:val="00475FB7"/>
    <w:pPr>
      <w:tabs>
        <w:tab w:val="center" w:pos="4680"/>
        <w:tab w:val="right" w:pos="9360"/>
      </w:tabs>
    </w:pPr>
    <w:rPr>
      <w:rFonts w:ascii="IBM Plex Sans" w:hAnsi="IBM Plex Sans"/>
      <w:sz w:val="16"/>
    </w:rPr>
  </w:style>
  <w:style w:type="character" w:customStyle="1" w:styleId="FooterChar">
    <w:name w:val="Footer Char"/>
    <w:basedOn w:val="DefaultParagraphFont"/>
    <w:link w:val="Footer"/>
    <w:uiPriority w:val="99"/>
    <w:rsid w:val="00475FB7"/>
    <w:rPr>
      <w:rFonts w:ascii="IBM Plex Sans" w:eastAsia="Times New Roman" w:hAnsi="IBM Plex Sans" w:cs="Times New Roman"/>
      <w:sz w:val="16"/>
      <w:lang w:val="en-HK"/>
    </w:rPr>
  </w:style>
  <w:style w:type="paragraph" w:styleId="Header">
    <w:name w:val="header"/>
    <w:basedOn w:val="Normal"/>
    <w:link w:val="HeaderChar"/>
    <w:uiPriority w:val="99"/>
    <w:unhideWhenUsed/>
    <w:rsid w:val="00475FB7"/>
    <w:pPr>
      <w:tabs>
        <w:tab w:val="center" w:pos="4680"/>
        <w:tab w:val="right" w:pos="9360"/>
      </w:tabs>
    </w:pPr>
  </w:style>
  <w:style w:type="character" w:customStyle="1" w:styleId="HeaderChar">
    <w:name w:val="Header Char"/>
    <w:basedOn w:val="DefaultParagraphFont"/>
    <w:link w:val="Header"/>
    <w:uiPriority w:val="99"/>
    <w:rsid w:val="00475FB7"/>
    <w:rPr>
      <w:rFonts w:ascii="Times New Roman" w:eastAsia="Times New Roman" w:hAnsi="Times New Roman" w:cs="Times New Roman"/>
      <w:lang w:val="en-HK"/>
    </w:rPr>
  </w:style>
  <w:style w:type="paragraph" w:customStyle="1" w:styleId="MyFooter">
    <w:name w:val="My Footer"/>
    <w:rsid w:val="00475FB7"/>
    <w:rPr>
      <w:rFonts w:ascii="IBM Plex Sans" w:hAnsi="IBM Plex Sans"/>
      <w:sz w:val="16"/>
      <w:lang w:val="en-GB"/>
    </w:rPr>
  </w:style>
  <w:style w:type="paragraph" w:customStyle="1" w:styleId="MyHeading1">
    <w:name w:val="My Heading 1"/>
    <w:basedOn w:val="Normal"/>
    <w:next w:val="MyHeading3"/>
    <w:qFormat/>
    <w:rsid w:val="003E7392"/>
    <w:pPr>
      <w:pBdr>
        <w:bottom w:val="single" w:sz="4" w:space="1" w:color="auto"/>
      </w:pBdr>
    </w:pPr>
    <w:rPr>
      <w:rFonts w:ascii="IBM Plex Sans" w:hAnsi="IBM Plex Sans"/>
      <w:sz w:val="36"/>
    </w:rPr>
  </w:style>
  <w:style w:type="paragraph" w:customStyle="1" w:styleId="MyHeading2">
    <w:name w:val="My Heading 2"/>
    <w:basedOn w:val="MyHeading1"/>
    <w:qFormat/>
    <w:rsid w:val="008C6857"/>
    <w:pPr>
      <w:pBdr>
        <w:bottom w:val="none" w:sz="0" w:space="0" w:color="auto"/>
      </w:pBdr>
    </w:pPr>
    <w:rPr>
      <w:sz w:val="28"/>
    </w:rPr>
  </w:style>
  <w:style w:type="paragraph" w:customStyle="1" w:styleId="MyNormal">
    <w:name w:val="My Normal"/>
    <w:basedOn w:val="MyHeading3"/>
    <w:qFormat/>
    <w:rsid w:val="001E45E2"/>
    <w:pPr>
      <w:numPr>
        <w:ilvl w:val="1"/>
      </w:numPr>
      <w:spacing w:after="120"/>
    </w:pPr>
    <w:rPr>
      <w:rFonts w:ascii="IBM Plex Sans" w:hAnsi="IBM Plex Sans"/>
      <w:bCs w:val="0"/>
      <w:lang w:val="en-US"/>
    </w:rPr>
  </w:style>
  <w:style w:type="paragraph" w:customStyle="1" w:styleId="VersionControlHeader">
    <w:name w:val="Version Control Header"/>
    <w:basedOn w:val="MyHeading1"/>
    <w:qFormat/>
    <w:rsid w:val="00265493"/>
    <w:rPr>
      <w:sz w:val="28"/>
    </w:rPr>
  </w:style>
  <w:style w:type="table" w:styleId="TableGrid">
    <w:name w:val="Table Grid"/>
    <w:basedOn w:val="TableNormal"/>
    <w:uiPriority w:val="39"/>
    <w:rsid w:val="00C62D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yTableHeader">
    <w:name w:val="My Table Header"/>
    <w:basedOn w:val="MyNormal"/>
    <w:qFormat/>
    <w:rsid w:val="008A0799"/>
    <w:pPr>
      <w:spacing w:after="0"/>
    </w:pPr>
    <w:rPr>
      <w:sz w:val="20"/>
    </w:rPr>
  </w:style>
  <w:style w:type="paragraph" w:customStyle="1" w:styleId="MyNumberedParagrapgh">
    <w:name w:val="My Numbered Paragrapgh"/>
    <w:qFormat/>
    <w:rsid w:val="00570C6E"/>
    <w:pPr>
      <w:numPr>
        <w:numId w:val="1"/>
      </w:numPr>
      <w:spacing w:after="120"/>
      <w:ind w:left="714" w:hanging="357"/>
    </w:pPr>
    <w:rPr>
      <w:rFonts w:ascii="IBM Plex Sans" w:eastAsiaTheme="minorHAnsi" w:hAnsi="IBM Plex Sans"/>
      <w:szCs w:val="22"/>
      <w:lang w:val="en-GB" w:eastAsia="en-US"/>
    </w:rPr>
  </w:style>
  <w:style w:type="paragraph" w:styleId="BalloonText">
    <w:name w:val="Balloon Text"/>
    <w:basedOn w:val="Normal"/>
    <w:link w:val="BalloonTextChar"/>
    <w:uiPriority w:val="99"/>
    <w:semiHidden/>
    <w:unhideWhenUsed/>
    <w:rsid w:val="00C252C6"/>
    <w:rPr>
      <w:sz w:val="18"/>
      <w:szCs w:val="18"/>
    </w:rPr>
  </w:style>
  <w:style w:type="character" w:customStyle="1" w:styleId="BalloonTextChar">
    <w:name w:val="Balloon Text Char"/>
    <w:basedOn w:val="DefaultParagraphFont"/>
    <w:link w:val="BalloonText"/>
    <w:uiPriority w:val="99"/>
    <w:semiHidden/>
    <w:rsid w:val="00C252C6"/>
    <w:rPr>
      <w:rFonts w:ascii="Times New Roman" w:eastAsia="Times New Roman" w:hAnsi="Times New Roman" w:cs="Times New Roman"/>
      <w:sz w:val="18"/>
      <w:szCs w:val="18"/>
      <w:lang w:val="en-HK"/>
    </w:rPr>
  </w:style>
  <w:style w:type="paragraph" w:customStyle="1" w:styleId="theletters">
    <w:name w:val="the letters"/>
    <w:qFormat/>
    <w:rsid w:val="008E5E97"/>
    <w:rPr>
      <w:rFonts w:ascii="IBM Plex Sans" w:eastAsiaTheme="minorHAnsi" w:hAnsi="IBM Plex Sans"/>
      <w:szCs w:val="22"/>
      <w:lang w:eastAsia="en-US"/>
    </w:rPr>
  </w:style>
  <w:style w:type="paragraph" w:styleId="NoSpacing">
    <w:name w:val="No Spacing"/>
    <w:link w:val="NoSpacingChar"/>
    <w:uiPriority w:val="1"/>
    <w:qFormat/>
    <w:rsid w:val="00C81660"/>
    <w:rPr>
      <w:sz w:val="22"/>
      <w:szCs w:val="22"/>
      <w:lang w:eastAsia="zh-CN"/>
    </w:rPr>
  </w:style>
  <w:style w:type="character" w:customStyle="1" w:styleId="NoSpacingChar">
    <w:name w:val="No Spacing Char"/>
    <w:basedOn w:val="DefaultParagraphFont"/>
    <w:link w:val="NoSpacing"/>
    <w:uiPriority w:val="1"/>
    <w:rsid w:val="00C81660"/>
    <w:rPr>
      <w:sz w:val="22"/>
      <w:szCs w:val="22"/>
      <w:lang w:eastAsia="zh-CN"/>
    </w:rPr>
  </w:style>
  <w:style w:type="paragraph" w:styleId="DocumentMap">
    <w:name w:val="Document Map"/>
    <w:basedOn w:val="Normal"/>
    <w:link w:val="DocumentMapChar"/>
    <w:uiPriority w:val="99"/>
    <w:semiHidden/>
    <w:unhideWhenUsed/>
    <w:rsid w:val="00C81660"/>
  </w:style>
  <w:style w:type="character" w:customStyle="1" w:styleId="DocumentMapChar">
    <w:name w:val="Document Map Char"/>
    <w:basedOn w:val="DefaultParagraphFont"/>
    <w:link w:val="DocumentMap"/>
    <w:uiPriority w:val="99"/>
    <w:semiHidden/>
    <w:rsid w:val="00C81660"/>
    <w:rPr>
      <w:rFonts w:ascii="Times New Roman" w:eastAsia="Times New Roman" w:hAnsi="Times New Roman" w:cs="Times New Roman"/>
      <w:lang w:val="en-HK"/>
    </w:rPr>
  </w:style>
  <w:style w:type="paragraph" w:customStyle="1" w:styleId="MyTable">
    <w:name w:val="My Table"/>
    <w:qFormat/>
    <w:rsid w:val="009C4AE0"/>
    <w:pPr>
      <w:framePr w:hSpace="180" w:wrap="around" w:vAnchor="text" w:hAnchor="page" w:x="1570" w:y="357"/>
      <w:spacing w:line="220" w:lineRule="exact"/>
    </w:pPr>
    <w:rPr>
      <w:rFonts w:ascii="IBM Plex Sans" w:eastAsiaTheme="minorHAnsi" w:hAnsi="IBM Plex Sans" w:cs="Times New Roman"/>
      <w:sz w:val="19"/>
      <w:szCs w:val="18"/>
    </w:rPr>
  </w:style>
  <w:style w:type="paragraph" w:styleId="Title">
    <w:name w:val="Title"/>
    <w:basedOn w:val="Normal"/>
    <w:next w:val="Normal"/>
    <w:link w:val="TitleChar"/>
    <w:uiPriority w:val="10"/>
    <w:qFormat/>
    <w:rsid w:val="00C4730E"/>
    <w:pPr>
      <w:keepNext/>
      <w:keepLines/>
      <w:spacing w:before="480" w:after="120"/>
    </w:pPr>
    <w:rPr>
      <w:rFonts w:ascii="BentonSans" w:eastAsia="BentonSans" w:hAnsi="BentonSans" w:cs="BentonSans"/>
      <w:b/>
      <w:sz w:val="72"/>
      <w:szCs w:val="72"/>
    </w:rPr>
  </w:style>
  <w:style w:type="character" w:customStyle="1" w:styleId="TitleChar">
    <w:name w:val="Title Char"/>
    <w:basedOn w:val="DefaultParagraphFont"/>
    <w:link w:val="Title"/>
    <w:uiPriority w:val="10"/>
    <w:rsid w:val="00C4730E"/>
    <w:rPr>
      <w:rFonts w:ascii="BentonSans" w:eastAsia="BentonSans" w:hAnsi="BentonSans" w:cs="BentonSans"/>
      <w:b/>
      <w:sz w:val="72"/>
      <w:szCs w:val="72"/>
      <w:lang w:val="en-HK"/>
    </w:rPr>
  </w:style>
  <w:style w:type="character" w:customStyle="1" w:styleId="SemiBold">
    <w:name w:val="Semi Bold"/>
    <w:uiPriority w:val="1"/>
    <w:qFormat/>
    <w:rsid w:val="00773928"/>
    <w:rPr>
      <w:rFonts w:ascii="IBM Plex Sans SemiBold" w:hAnsi="IBM Plex Sans SemiBold"/>
      <w:b/>
      <w:i w:val="0"/>
    </w:rPr>
  </w:style>
  <w:style w:type="character" w:styleId="Hyperlink">
    <w:name w:val="Hyperlink"/>
    <w:basedOn w:val="DefaultParagraphFont"/>
    <w:uiPriority w:val="99"/>
    <w:unhideWhenUsed/>
    <w:rsid w:val="008A236B"/>
    <w:rPr>
      <w:color w:val="0563C1" w:themeColor="hyperlink"/>
      <w:u w:val="single"/>
    </w:rPr>
  </w:style>
  <w:style w:type="paragraph" w:styleId="TOC1">
    <w:name w:val="toc 1"/>
    <w:basedOn w:val="Normal"/>
    <w:next w:val="Normal"/>
    <w:autoRedefine/>
    <w:uiPriority w:val="39"/>
    <w:unhideWhenUsed/>
    <w:rsid w:val="00437C95"/>
    <w:pPr>
      <w:tabs>
        <w:tab w:val="right" w:leader="dot" w:pos="4216"/>
      </w:tabs>
    </w:pPr>
    <w:rPr>
      <w:rFonts w:ascii="IBM Plex Sans" w:hAnsi="IBM Plex Sans"/>
      <w:sz w:val="22"/>
    </w:rPr>
  </w:style>
  <w:style w:type="paragraph" w:styleId="TOC2">
    <w:name w:val="toc 2"/>
    <w:basedOn w:val="Table"/>
    <w:next w:val="Normal"/>
    <w:uiPriority w:val="39"/>
    <w:unhideWhenUsed/>
    <w:rsid w:val="0008094A"/>
    <w:pPr>
      <w:snapToGrid w:val="0"/>
      <w:contextualSpacing/>
    </w:pPr>
  </w:style>
  <w:style w:type="paragraph" w:styleId="TOC3">
    <w:name w:val="toc 3"/>
    <w:basedOn w:val="Normal"/>
    <w:next w:val="Normal"/>
    <w:uiPriority w:val="39"/>
    <w:unhideWhenUsed/>
    <w:rsid w:val="0008094A"/>
    <w:pPr>
      <w:adjustRightInd w:val="0"/>
      <w:snapToGrid w:val="0"/>
      <w:spacing w:after="100"/>
    </w:pPr>
    <w:rPr>
      <w:rFonts w:ascii="IBM Plex Sans" w:hAnsi="IBM Plex Sans"/>
      <w:sz w:val="22"/>
    </w:rPr>
  </w:style>
  <w:style w:type="paragraph" w:styleId="Index1">
    <w:name w:val="index 1"/>
    <w:basedOn w:val="Normal"/>
    <w:next w:val="Normal"/>
    <w:autoRedefine/>
    <w:uiPriority w:val="99"/>
    <w:semiHidden/>
    <w:unhideWhenUsed/>
    <w:rsid w:val="00584DE3"/>
    <w:pPr>
      <w:ind w:left="240" w:hanging="240"/>
    </w:pPr>
  </w:style>
  <w:style w:type="character" w:customStyle="1" w:styleId="Heading4Char">
    <w:name w:val="Heading 4 Char"/>
    <w:basedOn w:val="DefaultParagraphFont"/>
    <w:link w:val="Heading4"/>
    <w:uiPriority w:val="9"/>
    <w:semiHidden/>
    <w:rsid w:val="007B3BEB"/>
    <w:rPr>
      <w:rFonts w:asciiTheme="majorHAnsi" w:eastAsiaTheme="majorEastAsia" w:hAnsiTheme="majorHAnsi" w:cstheme="majorBidi"/>
      <w:i/>
      <w:iCs/>
      <w:color w:val="2F5496" w:themeColor="accent1" w:themeShade="BF"/>
      <w:lang w:val="en-HK"/>
    </w:rPr>
  </w:style>
  <w:style w:type="character" w:styleId="UnresolvedMention">
    <w:name w:val="Unresolved Mention"/>
    <w:basedOn w:val="DefaultParagraphFont"/>
    <w:uiPriority w:val="99"/>
    <w:rsid w:val="00982AFF"/>
    <w:rPr>
      <w:color w:val="605E5C"/>
      <w:shd w:val="clear" w:color="auto" w:fill="E1DFDD"/>
    </w:rPr>
  </w:style>
  <w:style w:type="paragraph" w:styleId="NormalWeb">
    <w:name w:val="Normal (Web)"/>
    <w:basedOn w:val="Normal"/>
    <w:uiPriority w:val="99"/>
    <w:semiHidden/>
    <w:unhideWhenUsed/>
    <w:rsid w:val="00166015"/>
  </w:style>
  <w:style w:type="paragraph" w:customStyle="1" w:styleId="mynormal0">
    <w:name w:val="mynormal"/>
    <w:basedOn w:val="Normal"/>
    <w:rsid w:val="00B27FE4"/>
    <w:pPr>
      <w:spacing w:before="100" w:beforeAutospacing="1" w:after="100" w:afterAutospacing="1"/>
    </w:pPr>
  </w:style>
  <w:style w:type="paragraph" w:customStyle="1" w:styleId="MyTableNumbers">
    <w:name w:val="My Table Numbers"/>
    <w:basedOn w:val="Table"/>
    <w:qFormat/>
    <w:rsid w:val="00213352"/>
    <w:pPr>
      <w:numPr>
        <w:numId w:val="40"/>
      </w:numPr>
    </w:pPr>
    <w:rPr>
      <w:color w:val="000000"/>
    </w:rPr>
  </w:style>
  <w:style w:type="paragraph" w:customStyle="1" w:styleId="TableBullets">
    <w:name w:val="Table Bullets"/>
    <w:basedOn w:val="Table"/>
    <w:qFormat/>
    <w:rsid w:val="00213352"/>
    <w:pPr>
      <w:numPr>
        <w:numId w:val="39"/>
      </w:numPr>
      <w:ind w:left="318" w:hanging="284"/>
    </w:pPr>
    <w:rPr>
      <w:lang w:val="en-GB"/>
    </w:rPr>
  </w:style>
  <w:style w:type="paragraph" w:customStyle="1" w:styleId="MYTOC">
    <w:name w:val="MY TOC"/>
    <w:basedOn w:val="Heading3"/>
    <w:qFormat/>
    <w:rsid w:val="00213352"/>
    <w:pPr>
      <w:spacing w:before="0" w:after="0"/>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48763">
      <w:bodyDiv w:val="1"/>
      <w:marLeft w:val="0"/>
      <w:marRight w:val="0"/>
      <w:marTop w:val="0"/>
      <w:marBottom w:val="0"/>
      <w:divBdr>
        <w:top w:val="none" w:sz="0" w:space="0" w:color="auto"/>
        <w:left w:val="none" w:sz="0" w:space="0" w:color="auto"/>
        <w:bottom w:val="none" w:sz="0" w:space="0" w:color="auto"/>
        <w:right w:val="none" w:sz="0" w:space="0" w:color="auto"/>
      </w:divBdr>
    </w:div>
    <w:div w:id="24448026">
      <w:bodyDiv w:val="1"/>
      <w:marLeft w:val="0"/>
      <w:marRight w:val="0"/>
      <w:marTop w:val="0"/>
      <w:marBottom w:val="0"/>
      <w:divBdr>
        <w:top w:val="none" w:sz="0" w:space="0" w:color="auto"/>
        <w:left w:val="none" w:sz="0" w:space="0" w:color="auto"/>
        <w:bottom w:val="none" w:sz="0" w:space="0" w:color="auto"/>
        <w:right w:val="none" w:sz="0" w:space="0" w:color="auto"/>
      </w:divBdr>
    </w:div>
    <w:div w:id="37246845">
      <w:bodyDiv w:val="1"/>
      <w:marLeft w:val="0"/>
      <w:marRight w:val="0"/>
      <w:marTop w:val="0"/>
      <w:marBottom w:val="0"/>
      <w:divBdr>
        <w:top w:val="none" w:sz="0" w:space="0" w:color="auto"/>
        <w:left w:val="none" w:sz="0" w:space="0" w:color="auto"/>
        <w:bottom w:val="none" w:sz="0" w:space="0" w:color="auto"/>
        <w:right w:val="none" w:sz="0" w:space="0" w:color="auto"/>
      </w:divBdr>
    </w:div>
    <w:div w:id="41908658">
      <w:bodyDiv w:val="1"/>
      <w:marLeft w:val="0"/>
      <w:marRight w:val="0"/>
      <w:marTop w:val="0"/>
      <w:marBottom w:val="0"/>
      <w:divBdr>
        <w:top w:val="none" w:sz="0" w:space="0" w:color="auto"/>
        <w:left w:val="none" w:sz="0" w:space="0" w:color="auto"/>
        <w:bottom w:val="none" w:sz="0" w:space="0" w:color="auto"/>
        <w:right w:val="none" w:sz="0" w:space="0" w:color="auto"/>
      </w:divBdr>
    </w:div>
    <w:div w:id="57093889">
      <w:bodyDiv w:val="1"/>
      <w:marLeft w:val="0"/>
      <w:marRight w:val="0"/>
      <w:marTop w:val="0"/>
      <w:marBottom w:val="0"/>
      <w:divBdr>
        <w:top w:val="none" w:sz="0" w:space="0" w:color="auto"/>
        <w:left w:val="none" w:sz="0" w:space="0" w:color="auto"/>
        <w:bottom w:val="none" w:sz="0" w:space="0" w:color="auto"/>
        <w:right w:val="none" w:sz="0" w:space="0" w:color="auto"/>
      </w:divBdr>
    </w:div>
    <w:div w:id="144008137">
      <w:bodyDiv w:val="1"/>
      <w:marLeft w:val="0"/>
      <w:marRight w:val="0"/>
      <w:marTop w:val="0"/>
      <w:marBottom w:val="0"/>
      <w:divBdr>
        <w:top w:val="none" w:sz="0" w:space="0" w:color="auto"/>
        <w:left w:val="none" w:sz="0" w:space="0" w:color="auto"/>
        <w:bottom w:val="none" w:sz="0" w:space="0" w:color="auto"/>
        <w:right w:val="none" w:sz="0" w:space="0" w:color="auto"/>
      </w:divBdr>
    </w:div>
    <w:div w:id="151676956">
      <w:bodyDiv w:val="1"/>
      <w:marLeft w:val="0"/>
      <w:marRight w:val="0"/>
      <w:marTop w:val="0"/>
      <w:marBottom w:val="0"/>
      <w:divBdr>
        <w:top w:val="none" w:sz="0" w:space="0" w:color="auto"/>
        <w:left w:val="none" w:sz="0" w:space="0" w:color="auto"/>
        <w:bottom w:val="none" w:sz="0" w:space="0" w:color="auto"/>
        <w:right w:val="none" w:sz="0" w:space="0" w:color="auto"/>
      </w:divBdr>
    </w:div>
    <w:div w:id="196937597">
      <w:bodyDiv w:val="1"/>
      <w:marLeft w:val="0"/>
      <w:marRight w:val="0"/>
      <w:marTop w:val="0"/>
      <w:marBottom w:val="0"/>
      <w:divBdr>
        <w:top w:val="none" w:sz="0" w:space="0" w:color="auto"/>
        <w:left w:val="none" w:sz="0" w:space="0" w:color="auto"/>
        <w:bottom w:val="none" w:sz="0" w:space="0" w:color="auto"/>
        <w:right w:val="none" w:sz="0" w:space="0" w:color="auto"/>
      </w:divBdr>
    </w:div>
    <w:div w:id="264191840">
      <w:bodyDiv w:val="1"/>
      <w:marLeft w:val="0"/>
      <w:marRight w:val="0"/>
      <w:marTop w:val="0"/>
      <w:marBottom w:val="0"/>
      <w:divBdr>
        <w:top w:val="none" w:sz="0" w:space="0" w:color="auto"/>
        <w:left w:val="none" w:sz="0" w:space="0" w:color="auto"/>
        <w:bottom w:val="none" w:sz="0" w:space="0" w:color="auto"/>
        <w:right w:val="none" w:sz="0" w:space="0" w:color="auto"/>
      </w:divBdr>
    </w:div>
    <w:div w:id="400492923">
      <w:bodyDiv w:val="1"/>
      <w:marLeft w:val="0"/>
      <w:marRight w:val="0"/>
      <w:marTop w:val="0"/>
      <w:marBottom w:val="0"/>
      <w:divBdr>
        <w:top w:val="none" w:sz="0" w:space="0" w:color="auto"/>
        <w:left w:val="none" w:sz="0" w:space="0" w:color="auto"/>
        <w:bottom w:val="none" w:sz="0" w:space="0" w:color="auto"/>
        <w:right w:val="none" w:sz="0" w:space="0" w:color="auto"/>
      </w:divBdr>
    </w:div>
    <w:div w:id="412625989">
      <w:bodyDiv w:val="1"/>
      <w:marLeft w:val="0"/>
      <w:marRight w:val="0"/>
      <w:marTop w:val="0"/>
      <w:marBottom w:val="0"/>
      <w:divBdr>
        <w:top w:val="none" w:sz="0" w:space="0" w:color="auto"/>
        <w:left w:val="none" w:sz="0" w:space="0" w:color="auto"/>
        <w:bottom w:val="none" w:sz="0" w:space="0" w:color="auto"/>
        <w:right w:val="none" w:sz="0" w:space="0" w:color="auto"/>
      </w:divBdr>
    </w:div>
    <w:div w:id="509953825">
      <w:bodyDiv w:val="1"/>
      <w:marLeft w:val="0"/>
      <w:marRight w:val="0"/>
      <w:marTop w:val="0"/>
      <w:marBottom w:val="0"/>
      <w:divBdr>
        <w:top w:val="none" w:sz="0" w:space="0" w:color="auto"/>
        <w:left w:val="none" w:sz="0" w:space="0" w:color="auto"/>
        <w:bottom w:val="none" w:sz="0" w:space="0" w:color="auto"/>
        <w:right w:val="none" w:sz="0" w:space="0" w:color="auto"/>
      </w:divBdr>
    </w:div>
    <w:div w:id="567032513">
      <w:bodyDiv w:val="1"/>
      <w:marLeft w:val="0"/>
      <w:marRight w:val="0"/>
      <w:marTop w:val="0"/>
      <w:marBottom w:val="0"/>
      <w:divBdr>
        <w:top w:val="none" w:sz="0" w:space="0" w:color="auto"/>
        <w:left w:val="none" w:sz="0" w:space="0" w:color="auto"/>
        <w:bottom w:val="none" w:sz="0" w:space="0" w:color="auto"/>
        <w:right w:val="none" w:sz="0" w:space="0" w:color="auto"/>
      </w:divBdr>
    </w:div>
    <w:div w:id="595015504">
      <w:bodyDiv w:val="1"/>
      <w:marLeft w:val="0"/>
      <w:marRight w:val="0"/>
      <w:marTop w:val="0"/>
      <w:marBottom w:val="0"/>
      <w:divBdr>
        <w:top w:val="none" w:sz="0" w:space="0" w:color="auto"/>
        <w:left w:val="none" w:sz="0" w:space="0" w:color="auto"/>
        <w:bottom w:val="none" w:sz="0" w:space="0" w:color="auto"/>
        <w:right w:val="none" w:sz="0" w:space="0" w:color="auto"/>
      </w:divBdr>
    </w:div>
    <w:div w:id="612442391">
      <w:bodyDiv w:val="1"/>
      <w:marLeft w:val="0"/>
      <w:marRight w:val="0"/>
      <w:marTop w:val="0"/>
      <w:marBottom w:val="0"/>
      <w:divBdr>
        <w:top w:val="none" w:sz="0" w:space="0" w:color="auto"/>
        <w:left w:val="none" w:sz="0" w:space="0" w:color="auto"/>
        <w:bottom w:val="none" w:sz="0" w:space="0" w:color="auto"/>
        <w:right w:val="none" w:sz="0" w:space="0" w:color="auto"/>
      </w:divBdr>
    </w:div>
    <w:div w:id="622153586">
      <w:bodyDiv w:val="1"/>
      <w:marLeft w:val="0"/>
      <w:marRight w:val="0"/>
      <w:marTop w:val="0"/>
      <w:marBottom w:val="0"/>
      <w:divBdr>
        <w:top w:val="none" w:sz="0" w:space="0" w:color="auto"/>
        <w:left w:val="none" w:sz="0" w:space="0" w:color="auto"/>
        <w:bottom w:val="none" w:sz="0" w:space="0" w:color="auto"/>
        <w:right w:val="none" w:sz="0" w:space="0" w:color="auto"/>
      </w:divBdr>
    </w:div>
    <w:div w:id="674847184">
      <w:bodyDiv w:val="1"/>
      <w:marLeft w:val="0"/>
      <w:marRight w:val="0"/>
      <w:marTop w:val="0"/>
      <w:marBottom w:val="0"/>
      <w:divBdr>
        <w:top w:val="none" w:sz="0" w:space="0" w:color="auto"/>
        <w:left w:val="none" w:sz="0" w:space="0" w:color="auto"/>
        <w:bottom w:val="none" w:sz="0" w:space="0" w:color="auto"/>
        <w:right w:val="none" w:sz="0" w:space="0" w:color="auto"/>
      </w:divBdr>
      <w:divsChild>
        <w:div w:id="1457677924">
          <w:marLeft w:val="0"/>
          <w:marRight w:val="0"/>
          <w:marTop w:val="0"/>
          <w:marBottom w:val="0"/>
          <w:divBdr>
            <w:top w:val="none" w:sz="0" w:space="0" w:color="auto"/>
            <w:left w:val="none" w:sz="0" w:space="0" w:color="auto"/>
            <w:bottom w:val="none" w:sz="0" w:space="0" w:color="auto"/>
            <w:right w:val="none" w:sz="0" w:space="0" w:color="auto"/>
          </w:divBdr>
        </w:div>
      </w:divsChild>
    </w:div>
    <w:div w:id="742801517">
      <w:bodyDiv w:val="1"/>
      <w:marLeft w:val="0"/>
      <w:marRight w:val="0"/>
      <w:marTop w:val="0"/>
      <w:marBottom w:val="0"/>
      <w:divBdr>
        <w:top w:val="none" w:sz="0" w:space="0" w:color="auto"/>
        <w:left w:val="none" w:sz="0" w:space="0" w:color="auto"/>
        <w:bottom w:val="none" w:sz="0" w:space="0" w:color="auto"/>
        <w:right w:val="none" w:sz="0" w:space="0" w:color="auto"/>
      </w:divBdr>
      <w:divsChild>
        <w:div w:id="355036329">
          <w:marLeft w:val="0"/>
          <w:marRight w:val="0"/>
          <w:marTop w:val="0"/>
          <w:marBottom w:val="0"/>
          <w:divBdr>
            <w:top w:val="none" w:sz="0" w:space="0" w:color="auto"/>
            <w:left w:val="none" w:sz="0" w:space="0" w:color="auto"/>
            <w:bottom w:val="none" w:sz="0" w:space="0" w:color="auto"/>
            <w:right w:val="none" w:sz="0" w:space="0" w:color="auto"/>
          </w:divBdr>
        </w:div>
      </w:divsChild>
    </w:div>
    <w:div w:id="770705108">
      <w:bodyDiv w:val="1"/>
      <w:marLeft w:val="0"/>
      <w:marRight w:val="0"/>
      <w:marTop w:val="0"/>
      <w:marBottom w:val="0"/>
      <w:divBdr>
        <w:top w:val="none" w:sz="0" w:space="0" w:color="auto"/>
        <w:left w:val="none" w:sz="0" w:space="0" w:color="auto"/>
        <w:bottom w:val="none" w:sz="0" w:space="0" w:color="auto"/>
        <w:right w:val="none" w:sz="0" w:space="0" w:color="auto"/>
      </w:divBdr>
    </w:div>
    <w:div w:id="822087935">
      <w:bodyDiv w:val="1"/>
      <w:marLeft w:val="0"/>
      <w:marRight w:val="0"/>
      <w:marTop w:val="0"/>
      <w:marBottom w:val="0"/>
      <w:divBdr>
        <w:top w:val="none" w:sz="0" w:space="0" w:color="auto"/>
        <w:left w:val="none" w:sz="0" w:space="0" w:color="auto"/>
        <w:bottom w:val="none" w:sz="0" w:space="0" w:color="auto"/>
        <w:right w:val="none" w:sz="0" w:space="0" w:color="auto"/>
      </w:divBdr>
    </w:div>
    <w:div w:id="895580516">
      <w:bodyDiv w:val="1"/>
      <w:marLeft w:val="0"/>
      <w:marRight w:val="0"/>
      <w:marTop w:val="0"/>
      <w:marBottom w:val="0"/>
      <w:divBdr>
        <w:top w:val="none" w:sz="0" w:space="0" w:color="auto"/>
        <w:left w:val="none" w:sz="0" w:space="0" w:color="auto"/>
        <w:bottom w:val="none" w:sz="0" w:space="0" w:color="auto"/>
        <w:right w:val="none" w:sz="0" w:space="0" w:color="auto"/>
      </w:divBdr>
    </w:div>
    <w:div w:id="979848319">
      <w:bodyDiv w:val="1"/>
      <w:marLeft w:val="0"/>
      <w:marRight w:val="0"/>
      <w:marTop w:val="0"/>
      <w:marBottom w:val="0"/>
      <w:divBdr>
        <w:top w:val="none" w:sz="0" w:space="0" w:color="auto"/>
        <w:left w:val="none" w:sz="0" w:space="0" w:color="auto"/>
        <w:bottom w:val="none" w:sz="0" w:space="0" w:color="auto"/>
        <w:right w:val="none" w:sz="0" w:space="0" w:color="auto"/>
      </w:divBdr>
    </w:div>
    <w:div w:id="1017734031">
      <w:bodyDiv w:val="1"/>
      <w:marLeft w:val="0"/>
      <w:marRight w:val="0"/>
      <w:marTop w:val="0"/>
      <w:marBottom w:val="0"/>
      <w:divBdr>
        <w:top w:val="none" w:sz="0" w:space="0" w:color="auto"/>
        <w:left w:val="none" w:sz="0" w:space="0" w:color="auto"/>
        <w:bottom w:val="none" w:sz="0" w:space="0" w:color="auto"/>
        <w:right w:val="none" w:sz="0" w:space="0" w:color="auto"/>
      </w:divBdr>
    </w:div>
    <w:div w:id="1104039880">
      <w:bodyDiv w:val="1"/>
      <w:marLeft w:val="0"/>
      <w:marRight w:val="0"/>
      <w:marTop w:val="0"/>
      <w:marBottom w:val="0"/>
      <w:divBdr>
        <w:top w:val="none" w:sz="0" w:space="0" w:color="auto"/>
        <w:left w:val="none" w:sz="0" w:space="0" w:color="auto"/>
        <w:bottom w:val="none" w:sz="0" w:space="0" w:color="auto"/>
        <w:right w:val="none" w:sz="0" w:space="0" w:color="auto"/>
      </w:divBdr>
    </w:div>
    <w:div w:id="1131023321">
      <w:bodyDiv w:val="1"/>
      <w:marLeft w:val="0"/>
      <w:marRight w:val="0"/>
      <w:marTop w:val="0"/>
      <w:marBottom w:val="0"/>
      <w:divBdr>
        <w:top w:val="none" w:sz="0" w:space="0" w:color="auto"/>
        <w:left w:val="none" w:sz="0" w:space="0" w:color="auto"/>
        <w:bottom w:val="none" w:sz="0" w:space="0" w:color="auto"/>
        <w:right w:val="none" w:sz="0" w:space="0" w:color="auto"/>
      </w:divBdr>
      <w:divsChild>
        <w:div w:id="1298759113">
          <w:marLeft w:val="0"/>
          <w:marRight w:val="0"/>
          <w:marTop w:val="0"/>
          <w:marBottom w:val="0"/>
          <w:divBdr>
            <w:top w:val="none" w:sz="0" w:space="0" w:color="auto"/>
            <w:left w:val="none" w:sz="0" w:space="0" w:color="auto"/>
            <w:bottom w:val="none" w:sz="0" w:space="0" w:color="auto"/>
            <w:right w:val="none" w:sz="0" w:space="0" w:color="auto"/>
          </w:divBdr>
        </w:div>
      </w:divsChild>
    </w:div>
    <w:div w:id="1138455013">
      <w:bodyDiv w:val="1"/>
      <w:marLeft w:val="0"/>
      <w:marRight w:val="0"/>
      <w:marTop w:val="0"/>
      <w:marBottom w:val="0"/>
      <w:divBdr>
        <w:top w:val="none" w:sz="0" w:space="0" w:color="auto"/>
        <w:left w:val="none" w:sz="0" w:space="0" w:color="auto"/>
        <w:bottom w:val="none" w:sz="0" w:space="0" w:color="auto"/>
        <w:right w:val="none" w:sz="0" w:space="0" w:color="auto"/>
      </w:divBdr>
    </w:div>
    <w:div w:id="1199972934">
      <w:bodyDiv w:val="1"/>
      <w:marLeft w:val="0"/>
      <w:marRight w:val="0"/>
      <w:marTop w:val="0"/>
      <w:marBottom w:val="0"/>
      <w:divBdr>
        <w:top w:val="none" w:sz="0" w:space="0" w:color="auto"/>
        <w:left w:val="none" w:sz="0" w:space="0" w:color="auto"/>
        <w:bottom w:val="none" w:sz="0" w:space="0" w:color="auto"/>
        <w:right w:val="none" w:sz="0" w:space="0" w:color="auto"/>
      </w:divBdr>
      <w:divsChild>
        <w:div w:id="303703828">
          <w:marLeft w:val="0"/>
          <w:marRight w:val="0"/>
          <w:marTop w:val="0"/>
          <w:marBottom w:val="0"/>
          <w:divBdr>
            <w:top w:val="none" w:sz="0" w:space="0" w:color="auto"/>
            <w:left w:val="none" w:sz="0" w:space="0" w:color="auto"/>
            <w:bottom w:val="none" w:sz="0" w:space="0" w:color="auto"/>
            <w:right w:val="none" w:sz="0" w:space="0" w:color="auto"/>
          </w:divBdr>
        </w:div>
      </w:divsChild>
    </w:div>
    <w:div w:id="1222133462">
      <w:bodyDiv w:val="1"/>
      <w:marLeft w:val="0"/>
      <w:marRight w:val="0"/>
      <w:marTop w:val="0"/>
      <w:marBottom w:val="0"/>
      <w:divBdr>
        <w:top w:val="none" w:sz="0" w:space="0" w:color="auto"/>
        <w:left w:val="none" w:sz="0" w:space="0" w:color="auto"/>
        <w:bottom w:val="none" w:sz="0" w:space="0" w:color="auto"/>
        <w:right w:val="none" w:sz="0" w:space="0" w:color="auto"/>
      </w:divBdr>
    </w:div>
    <w:div w:id="1275207113">
      <w:bodyDiv w:val="1"/>
      <w:marLeft w:val="0"/>
      <w:marRight w:val="0"/>
      <w:marTop w:val="0"/>
      <w:marBottom w:val="0"/>
      <w:divBdr>
        <w:top w:val="none" w:sz="0" w:space="0" w:color="auto"/>
        <w:left w:val="none" w:sz="0" w:space="0" w:color="auto"/>
        <w:bottom w:val="none" w:sz="0" w:space="0" w:color="auto"/>
        <w:right w:val="none" w:sz="0" w:space="0" w:color="auto"/>
      </w:divBdr>
    </w:div>
    <w:div w:id="1291522406">
      <w:bodyDiv w:val="1"/>
      <w:marLeft w:val="0"/>
      <w:marRight w:val="0"/>
      <w:marTop w:val="0"/>
      <w:marBottom w:val="0"/>
      <w:divBdr>
        <w:top w:val="none" w:sz="0" w:space="0" w:color="auto"/>
        <w:left w:val="none" w:sz="0" w:space="0" w:color="auto"/>
        <w:bottom w:val="none" w:sz="0" w:space="0" w:color="auto"/>
        <w:right w:val="none" w:sz="0" w:space="0" w:color="auto"/>
      </w:divBdr>
    </w:div>
    <w:div w:id="1318612882">
      <w:bodyDiv w:val="1"/>
      <w:marLeft w:val="0"/>
      <w:marRight w:val="0"/>
      <w:marTop w:val="0"/>
      <w:marBottom w:val="0"/>
      <w:divBdr>
        <w:top w:val="none" w:sz="0" w:space="0" w:color="auto"/>
        <w:left w:val="none" w:sz="0" w:space="0" w:color="auto"/>
        <w:bottom w:val="none" w:sz="0" w:space="0" w:color="auto"/>
        <w:right w:val="none" w:sz="0" w:space="0" w:color="auto"/>
      </w:divBdr>
    </w:div>
    <w:div w:id="1325091849">
      <w:bodyDiv w:val="1"/>
      <w:marLeft w:val="0"/>
      <w:marRight w:val="0"/>
      <w:marTop w:val="0"/>
      <w:marBottom w:val="0"/>
      <w:divBdr>
        <w:top w:val="none" w:sz="0" w:space="0" w:color="auto"/>
        <w:left w:val="none" w:sz="0" w:space="0" w:color="auto"/>
        <w:bottom w:val="none" w:sz="0" w:space="0" w:color="auto"/>
        <w:right w:val="none" w:sz="0" w:space="0" w:color="auto"/>
      </w:divBdr>
    </w:div>
    <w:div w:id="1363896897">
      <w:bodyDiv w:val="1"/>
      <w:marLeft w:val="0"/>
      <w:marRight w:val="0"/>
      <w:marTop w:val="0"/>
      <w:marBottom w:val="0"/>
      <w:divBdr>
        <w:top w:val="none" w:sz="0" w:space="0" w:color="auto"/>
        <w:left w:val="none" w:sz="0" w:space="0" w:color="auto"/>
        <w:bottom w:val="none" w:sz="0" w:space="0" w:color="auto"/>
        <w:right w:val="none" w:sz="0" w:space="0" w:color="auto"/>
      </w:divBdr>
    </w:div>
    <w:div w:id="1396508921">
      <w:bodyDiv w:val="1"/>
      <w:marLeft w:val="0"/>
      <w:marRight w:val="0"/>
      <w:marTop w:val="0"/>
      <w:marBottom w:val="0"/>
      <w:divBdr>
        <w:top w:val="none" w:sz="0" w:space="0" w:color="auto"/>
        <w:left w:val="none" w:sz="0" w:space="0" w:color="auto"/>
        <w:bottom w:val="none" w:sz="0" w:space="0" w:color="auto"/>
        <w:right w:val="none" w:sz="0" w:space="0" w:color="auto"/>
      </w:divBdr>
    </w:div>
    <w:div w:id="1404717404">
      <w:bodyDiv w:val="1"/>
      <w:marLeft w:val="0"/>
      <w:marRight w:val="0"/>
      <w:marTop w:val="0"/>
      <w:marBottom w:val="0"/>
      <w:divBdr>
        <w:top w:val="none" w:sz="0" w:space="0" w:color="auto"/>
        <w:left w:val="none" w:sz="0" w:space="0" w:color="auto"/>
        <w:bottom w:val="none" w:sz="0" w:space="0" w:color="auto"/>
        <w:right w:val="none" w:sz="0" w:space="0" w:color="auto"/>
      </w:divBdr>
    </w:div>
    <w:div w:id="1430270363">
      <w:bodyDiv w:val="1"/>
      <w:marLeft w:val="0"/>
      <w:marRight w:val="0"/>
      <w:marTop w:val="0"/>
      <w:marBottom w:val="0"/>
      <w:divBdr>
        <w:top w:val="none" w:sz="0" w:space="0" w:color="auto"/>
        <w:left w:val="none" w:sz="0" w:space="0" w:color="auto"/>
        <w:bottom w:val="none" w:sz="0" w:space="0" w:color="auto"/>
        <w:right w:val="none" w:sz="0" w:space="0" w:color="auto"/>
      </w:divBdr>
    </w:div>
    <w:div w:id="1462965461">
      <w:bodyDiv w:val="1"/>
      <w:marLeft w:val="0"/>
      <w:marRight w:val="0"/>
      <w:marTop w:val="0"/>
      <w:marBottom w:val="0"/>
      <w:divBdr>
        <w:top w:val="none" w:sz="0" w:space="0" w:color="auto"/>
        <w:left w:val="none" w:sz="0" w:space="0" w:color="auto"/>
        <w:bottom w:val="none" w:sz="0" w:space="0" w:color="auto"/>
        <w:right w:val="none" w:sz="0" w:space="0" w:color="auto"/>
      </w:divBdr>
    </w:div>
    <w:div w:id="1475873620">
      <w:bodyDiv w:val="1"/>
      <w:marLeft w:val="0"/>
      <w:marRight w:val="0"/>
      <w:marTop w:val="0"/>
      <w:marBottom w:val="0"/>
      <w:divBdr>
        <w:top w:val="none" w:sz="0" w:space="0" w:color="auto"/>
        <w:left w:val="none" w:sz="0" w:space="0" w:color="auto"/>
        <w:bottom w:val="none" w:sz="0" w:space="0" w:color="auto"/>
        <w:right w:val="none" w:sz="0" w:space="0" w:color="auto"/>
      </w:divBdr>
    </w:div>
    <w:div w:id="1495075143">
      <w:bodyDiv w:val="1"/>
      <w:marLeft w:val="0"/>
      <w:marRight w:val="0"/>
      <w:marTop w:val="0"/>
      <w:marBottom w:val="0"/>
      <w:divBdr>
        <w:top w:val="none" w:sz="0" w:space="0" w:color="auto"/>
        <w:left w:val="none" w:sz="0" w:space="0" w:color="auto"/>
        <w:bottom w:val="none" w:sz="0" w:space="0" w:color="auto"/>
        <w:right w:val="none" w:sz="0" w:space="0" w:color="auto"/>
      </w:divBdr>
    </w:div>
    <w:div w:id="1594774832">
      <w:bodyDiv w:val="1"/>
      <w:marLeft w:val="0"/>
      <w:marRight w:val="0"/>
      <w:marTop w:val="0"/>
      <w:marBottom w:val="0"/>
      <w:divBdr>
        <w:top w:val="none" w:sz="0" w:space="0" w:color="auto"/>
        <w:left w:val="none" w:sz="0" w:space="0" w:color="auto"/>
        <w:bottom w:val="none" w:sz="0" w:space="0" w:color="auto"/>
        <w:right w:val="none" w:sz="0" w:space="0" w:color="auto"/>
      </w:divBdr>
    </w:div>
    <w:div w:id="1615670341">
      <w:bodyDiv w:val="1"/>
      <w:marLeft w:val="0"/>
      <w:marRight w:val="0"/>
      <w:marTop w:val="0"/>
      <w:marBottom w:val="0"/>
      <w:divBdr>
        <w:top w:val="none" w:sz="0" w:space="0" w:color="auto"/>
        <w:left w:val="none" w:sz="0" w:space="0" w:color="auto"/>
        <w:bottom w:val="none" w:sz="0" w:space="0" w:color="auto"/>
        <w:right w:val="none" w:sz="0" w:space="0" w:color="auto"/>
      </w:divBdr>
    </w:div>
    <w:div w:id="1660424800">
      <w:bodyDiv w:val="1"/>
      <w:marLeft w:val="0"/>
      <w:marRight w:val="0"/>
      <w:marTop w:val="0"/>
      <w:marBottom w:val="0"/>
      <w:divBdr>
        <w:top w:val="none" w:sz="0" w:space="0" w:color="auto"/>
        <w:left w:val="none" w:sz="0" w:space="0" w:color="auto"/>
        <w:bottom w:val="none" w:sz="0" w:space="0" w:color="auto"/>
        <w:right w:val="none" w:sz="0" w:space="0" w:color="auto"/>
      </w:divBdr>
    </w:div>
    <w:div w:id="1766457372">
      <w:bodyDiv w:val="1"/>
      <w:marLeft w:val="0"/>
      <w:marRight w:val="0"/>
      <w:marTop w:val="0"/>
      <w:marBottom w:val="0"/>
      <w:divBdr>
        <w:top w:val="none" w:sz="0" w:space="0" w:color="auto"/>
        <w:left w:val="none" w:sz="0" w:space="0" w:color="auto"/>
        <w:bottom w:val="none" w:sz="0" w:space="0" w:color="auto"/>
        <w:right w:val="none" w:sz="0" w:space="0" w:color="auto"/>
      </w:divBdr>
    </w:div>
    <w:div w:id="1814251654">
      <w:bodyDiv w:val="1"/>
      <w:marLeft w:val="0"/>
      <w:marRight w:val="0"/>
      <w:marTop w:val="0"/>
      <w:marBottom w:val="0"/>
      <w:divBdr>
        <w:top w:val="none" w:sz="0" w:space="0" w:color="auto"/>
        <w:left w:val="none" w:sz="0" w:space="0" w:color="auto"/>
        <w:bottom w:val="none" w:sz="0" w:space="0" w:color="auto"/>
        <w:right w:val="none" w:sz="0" w:space="0" w:color="auto"/>
      </w:divBdr>
      <w:divsChild>
        <w:div w:id="1053888312">
          <w:marLeft w:val="0"/>
          <w:marRight w:val="0"/>
          <w:marTop w:val="0"/>
          <w:marBottom w:val="0"/>
          <w:divBdr>
            <w:top w:val="none" w:sz="0" w:space="0" w:color="auto"/>
            <w:left w:val="none" w:sz="0" w:space="0" w:color="auto"/>
            <w:bottom w:val="none" w:sz="0" w:space="0" w:color="auto"/>
            <w:right w:val="none" w:sz="0" w:space="0" w:color="auto"/>
          </w:divBdr>
        </w:div>
      </w:divsChild>
    </w:div>
    <w:div w:id="1825773262">
      <w:bodyDiv w:val="1"/>
      <w:marLeft w:val="0"/>
      <w:marRight w:val="0"/>
      <w:marTop w:val="0"/>
      <w:marBottom w:val="0"/>
      <w:divBdr>
        <w:top w:val="none" w:sz="0" w:space="0" w:color="auto"/>
        <w:left w:val="none" w:sz="0" w:space="0" w:color="auto"/>
        <w:bottom w:val="none" w:sz="0" w:space="0" w:color="auto"/>
        <w:right w:val="none" w:sz="0" w:space="0" w:color="auto"/>
      </w:divBdr>
    </w:div>
    <w:div w:id="1862475144">
      <w:bodyDiv w:val="1"/>
      <w:marLeft w:val="0"/>
      <w:marRight w:val="0"/>
      <w:marTop w:val="0"/>
      <w:marBottom w:val="0"/>
      <w:divBdr>
        <w:top w:val="none" w:sz="0" w:space="0" w:color="auto"/>
        <w:left w:val="none" w:sz="0" w:space="0" w:color="auto"/>
        <w:bottom w:val="none" w:sz="0" w:space="0" w:color="auto"/>
        <w:right w:val="none" w:sz="0" w:space="0" w:color="auto"/>
      </w:divBdr>
    </w:div>
    <w:div w:id="1879708211">
      <w:bodyDiv w:val="1"/>
      <w:marLeft w:val="0"/>
      <w:marRight w:val="0"/>
      <w:marTop w:val="0"/>
      <w:marBottom w:val="0"/>
      <w:divBdr>
        <w:top w:val="none" w:sz="0" w:space="0" w:color="auto"/>
        <w:left w:val="none" w:sz="0" w:space="0" w:color="auto"/>
        <w:bottom w:val="none" w:sz="0" w:space="0" w:color="auto"/>
        <w:right w:val="none" w:sz="0" w:space="0" w:color="auto"/>
      </w:divBdr>
      <w:divsChild>
        <w:div w:id="1666124113">
          <w:marLeft w:val="0"/>
          <w:marRight w:val="0"/>
          <w:marTop w:val="0"/>
          <w:marBottom w:val="0"/>
          <w:divBdr>
            <w:top w:val="none" w:sz="0" w:space="0" w:color="auto"/>
            <w:left w:val="none" w:sz="0" w:space="0" w:color="auto"/>
            <w:bottom w:val="none" w:sz="0" w:space="0" w:color="auto"/>
            <w:right w:val="none" w:sz="0" w:space="0" w:color="auto"/>
          </w:divBdr>
        </w:div>
      </w:divsChild>
    </w:div>
    <w:div w:id="1952205408">
      <w:bodyDiv w:val="1"/>
      <w:marLeft w:val="0"/>
      <w:marRight w:val="0"/>
      <w:marTop w:val="0"/>
      <w:marBottom w:val="0"/>
      <w:divBdr>
        <w:top w:val="none" w:sz="0" w:space="0" w:color="auto"/>
        <w:left w:val="none" w:sz="0" w:space="0" w:color="auto"/>
        <w:bottom w:val="none" w:sz="0" w:space="0" w:color="auto"/>
        <w:right w:val="none" w:sz="0" w:space="0" w:color="auto"/>
      </w:divBdr>
    </w:div>
    <w:div w:id="2044164465">
      <w:bodyDiv w:val="1"/>
      <w:marLeft w:val="0"/>
      <w:marRight w:val="0"/>
      <w:marTop w:val="0"/>
      <w:marBottom w:val="0"/>
      <w:divBdr>
        <w:top w:val="none" w:sz="0" w:space="0" w:color="auto"/>
        <w:left w:val="none" w:sz="0" w:space="0" w:color="auto"/>
        <w:bottom w:val="none" w:sz="0" w:space="0" w:color="auto"/>
        <w:right w:val="none" w:sz="0" w:space="0" w:color="auto"/>
      </w:divBdr>
    </w:div>
    <w:div w:id="206775181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designschoolasia.com/student-regulations" TargetMode="External"/><Relationship Id="rId18" Type="http://schemas.openxmlformats.org/officeDocument/2006/relationships/footer" Target="footer3.xml"/><Relationship Id="rId26" Type="http://schemas.openxmlformats.org/officeDocument/2006/relationships/hyperlink" Target="https://www.facebook.com/witti.studio" TargetMode="External"/><Relationship Id="rId3" Type="http://schemas.openxmlformats.org/officeDocument/2006/relationships/styles" Target="styles.xml"/><Relationship Id="rId21"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3.jp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7.xml"/><Relationship Id="rId29"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designschoolasia/matprocdraw"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eader" Target="header10.xml"/><Relationship Id="rId28" Type="http://schemas.openxmlformats.org/officeDocument/2006/relationships/header" Target="header11.xml"/><Relationship Id="rId10" Type="http://schemas.openxmlformats.org/officeDocument/2006/relationships/image" Target="media/image1.emf"/><Relationship Id="rId19" Type="http://schemas.openxmlformats.org/officeDocument/2006/relationships/header" Target="header6.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header" Target="header9.xml"/><Relationship Id="rId27" Type="http://schemas.openxmlformats.org/officeDocument/2006/relationships/hyperlink" Target="https://designschoolasia.com"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WM/Library/Group%20Containers/UBF8T346G9.Office/User%20Content.localized/Templates.localized/DSA%20Regulations%2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F07C1EC-4301-D649-AC3E-F3F7F7E6A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DSA Regulations 3.dotx</Template>
  <TotalTime>21</TotalTime>
  <Pages>31</Pages>
  <Words>6020</Words>
  <Characters>34317</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Materials, Processes and Drawing Bootcamp program curriculum</vt:lpstr>
    </vt:vector>
  </TitlesOfParts>
  <Company/>
  <LinksUpToDate>false</LinksUpToDate>
  <CharactersWithSpaces>40257</CharactersWithSpaces>
  <SharedDoc>false</SharedDoc>
  <HLinks>
    <vt:vector size="354" baseType="variant">
      <vt:variant>
        <vt:i4>1245242</vt:i4>
      </vt:variant>
      <vt:variant>
        <vt:i4>350</vt:i4>
      </vt:variant>
      <vt:variant>
        <vt:i4>0</vt:i4>
      </vt:variant>
      <vt:variant>
        <vt:i4>5</vt:i4>
      </vt:variant>
      <vt:variant>
        <vt:lpwstr/>
      </vt:variant>
      <vt:variant>
        <vt:lpwstr>_Toc61451797</vt:lpwstr>
      </vt:variant>
      <vt:variant>
        <vt:i4>1179706</vt:i4>
      </vt:variant>
      <vt:variant>
        <vt:i4>344</vt:i4>
      </vt:variant>
      <vt:variant>
        <vt:i4>0</vt:i4>
      </vt:variant>
      <vt:variant>
        <vt:i4>5</vt:i4>
      </vt:variant>
      <vt:variant>
        <vt:lpwstr/>
      </vt:variant>
      <vt:variant>
        <vt:lpwstr>_Toc61451796</vt:lpwstr>
      </vt:variant>
      <vt:variant>
        <vt:i4>1114170</vt:i4>
      </vt:variant>
      <vt:variant>
        <vt:i4>338</vt:i4>
      </vt:variant>
      <vt:variant>
        <vt:i4>0</vt:i4>
      </vt:variant>
      <vt:variant>
        <vt:i4>5</vt:i4>
      </vt:variant>
      <vt:variant>
        <vt:lpwstr/>
      </vt:variant>
      <vt:variant>
        <vt:lpwstr>_Toc61451795</vt:lpwstr>
      </vt:variant>
      <vt:variant>
        <vt:i4>1048634</vt:i4>
      </vt:variant>
      <vt:variant>
        <vt:i4>332</vt:i4>
      </vt:variant>
      <vt:variant>
        <vt:i4>0</vt:i4>
      </vt:variant>
      <vt:variant>
        <vt:i4>5</vt:i4>
      </vt:variant>
      <vt:variant>
        <vt:lpwstr/>
      </vt:variant>
      <vt:variant>
        <vt:lpwstr>_Toc61451794</vt:lpwstr>
      </vt:variant>
      <vt:variant>
        <vt:i4>1507386</vt:i4>
      </vt:variant>
      <vt:variant>
        <vt:i4>326</vt:i4>
      </vt:variant>
      <vt:variant>
        <vt:i4>0</vt:i4>
      </vt:variant>
      <vt:variant>
        <vt:i4>5</vt:i4>
      </vt:variant>
      <vt:variant>
        <vt:lpwstr/>
      </vt:variant>
      <vt:variant>
        <vt:lpwstr>_Toc61451793</vt:lpwstr>
      </vt:variant>
      <vt:variant>
        <vt:i4>1441850</vt:i4>
      </vt:variant>
      <vt:variant>
        <vt:i4>320</vt:i4>
      </vt:variant>
      <vt:variant>
        <vt:i4>0</vt:i4>
      </vt:variant>
      <vt:variant>
        <vt:i4>5</vt:i4>
      </vt:variant>
      <vt:variant>
        <vt:lpwstr/>
      </vt:variant>
      <vt:variant>
        <vt:lpwstr>_Toc61451792</vt:lpwstr>
      </vt:variant>
      <vt:variant>
        <vt:i4>1376314</vt:i4>
      </vt:variant>
      <vt:variant>
        <vt:i4>314</vt:i4>
      </vt:variant>
      <vt:variant>
        <vt:i4>0</vt:i4>
      </vt:variant>
      <vt:variant>
        <vt:i4>5</vt:i4>
      </vt:variant>
      <vt:variant>
        <vt:lpwstr/>
      </vt:variant>
      <vt:variant>
        <vt:lpwstr>_Toc61451791</vt:lpwstr>
      </vt:variant>
      <vt:variant>
        <vt:i4>1310778</vt:i4>
      </vt:variant>
      <vt:variant>
        <vt:i4>308</vt:i4>
      </vt:variant>
      <vt:variant>
        <vt:i4>0</vt:i4>
      </vt:variant>
      <vt:variant>
        <vt:i4>5</vt:i4>
      </vt:variant>
      <vt:variant>
        <vt:lpwstr/>
      </vt:variant>
      <vt:variant>
        <vt:lpwstr>_Toc61451790</vt:lpwstr>
      </vt:variant>
      <vt:variant>
        <vt:i4>1900603</vt:i4>
      </vt:variant>
      <vt:variant>
        <vt:i4>302</vt:i4>
      </vt:variant>
      <vt:variant>
        <vt:i4>0</vt:i4>
      </vt:variant>
      <vt:variant>
        <vt:i4>5</vt:i4>
      </vt:variant>
      <vt:variant>
        <vt:lpwstr/>
      </vt:variant>
      <vt:variant>
        <vt:lpwstr>_Toc61451789</vt:lpwstr>
      </vt:variant>
      <vt:variant>
        <vt:i4>1835067</vt:i4>
      </vt:variant>
      <vt:variant>
        <vt:i4>296</vt:i4>
      </vt:variant>
      <vt:variant>
        <vt:i4>0</vt:i4>
      </vt:variant>
      <vt:variant>
        <vt:i4>5</vt:i4>
      </vt:variant>
      <vt:variant>
        <vt:lpwstr/>
      </vt:variant>
      <vt:variant>
        <vt:lpwstr>_Toc61451788</vt:lpwstr>
      </vt:variant>
      <vt:variant>
        <vt:i4>1245243</vt:i4>
      </vt:variant>
      <vt:variant>
        <vt:i4>290</vt:i4>
      </vt:variant>
      <vt:variant>
        <vt:i4>0</vt:i4>
      </vt:variant>
      <vt:variant>
        <vt:i4>5</vt:i4>
      </vt:variant>
      <vt:variant>
        <vt:lpwstr/>
      </vt:variant>
      <vt:variant>
        <vt:lpwstr>_Toc61451787</vt:lpwstr>
      </vt:variant>
      <vt:variant>
        <vt:i4>1179707</vt:i4>
      </vt:variant>
      <vt:variant>
        <vt:i4>284</vt:i4>
      </vt:variant>
      <vt:variant>
        <vt:i4>0</vt:i4>
      </vt:variant>
      <vt:variant>
        <vt:i4>5</vt:i4>
      </vt:variant>
      <vt:variant>
        <vt:lpwstr/>
      </vt:variant>
      <vt:variant>
        <vt:lpwstr>_Toc61451786</vt:lpwstr>
      </vt:variant>
      <vt:variant>
        <vt:i4>1114171</vt:i4>
      </vt:variant>
      <vt:variant>
        <vt:i4>278</vt:i4>
      </vt:variant>
      <vt:variant>
        <vt:i4>0</vt:i4>
      </vt:variant>
      <vt:variant>
        <vt:i4>5</vt:i4>
      </vt:variant>
      <vt:variant>
        <vt:lpwstr/>
      </vt:variant>
      <vt:variant>
        <vt:lpwstr>_Toc61451785</vt:lpwstr>
      </vt:variant>
      <vt:variant>
        <vt:i4>1048635</vt:i4>
      </vt:variant>
      <vt:variant>
        <vt:i4>272</vt:i4>
      </vt:variant>
      <vt:variant>
        <vt:i4>0</vt:i4>
      </vt:variant>
      <vt:variant>
        <vt:i4>5</vt:i4>
      </vt:variant>
      <vt:variant>
        <vt:lpwstr/>
      </vt:variant>
      <vt:variant>
        <vt:lpwstr>_Toc61451784</vt:lpwstr>
      </vt:variant>
      <vt:variant>
        <vt:i4>1507387</vt:i4>
      </vt:variant>
      <vt:variant>
        <vt:i4>266</vt:i4>
      </vt:variant>
      <vt:variant>
        <vt:i4>0</vt:i4>
      </vt:variant>
      <vt:variant>
        <vt:i4>5</vt:i4>
      </vt:variant>
      <vt:variant>
        <vt:lpwstr/>
      </vt:variant>
      <vt:variant>
        <vt:lpwstr>_Toc61451783</vt:lpwstr>
      </vt:variant>
      <vt:variant>
        <vt:i4>1441851</vt:i4>
      </vt:variant>
      <vt:variant>
        <vt:i4>260</vt:i4>
      </vt:variant>
      <vt:variant>
        <vt:i4>0</vt:i4>
      </vt:variant>
      <vt:variant>
        <vt:i4>5</vt:i4>
      </vt:variant>
      <vt:variant>
        <vt:lpwstr/>
      </vt:variant>
      <vt:variant>
        <vt:lpwstr>_Toc61451782</vt:lpwstr>
      </vt:variant>
      <vt:variant>
        <vt:i4>1376315</vt:i4>
      </vt:variant>
      <vt:variant>
        <vt:i4>254</vt:i4>
      </vt:variant>
      <vt:variant>
        <vt:i4>0</vt:i4>
      </vt:variant>
      <vt:variant>
        <vt:i4>5</vt:i4>
      </vt:variant>
      <vt:variant>
        <vt:lpwstr/>
      </vt:variant>
      <vt:variant>
        <vt:lpwstr>_Toc61451781</vt:lpwstr>
      </vt:variant>
      <vt:variant>
        <vt:i4>1310779</vt:i4>
      </vt:variant>
      <vt:variant>
        <vt:i4>248</vt:i4>
      </vt:variant>
      <vt:variant>
        <vt:i4>0</vt:i4>
      </vt:variant>
      <vt:variant>
        <vt:i4>5</vt:i4>
      </vt:variant>
      <vt:variant>
        <vt:lpwstr/>
      </vt:variant>
      <vt:variant>
        <vt:lpwstr>_Toc61451780</vt:lpwstr>
      </vt:variant>
      <vt:variant>
        <vt:i4>1900596</vt:i4>
      </vt:variant>
      <vt:variant>
        <vt:i4>242</vt:i4>
      </vt:variant>
      <vt:variant>
        <vt:i4>0</vt:i4>
      </vt:variant>
      <vt:variant>
        <vt:i4>5</vt:i4>
      </vt:variant>
      <vt:variant>
        <vt:lpwstr/>
      </vt:variant>
      <vt:variant>
        <vt:lpwstr>_Toc61451779</vt:lpwstr>
      </vt:variant>
      <vt:variant>
        <vt:i4>1835060</vt:i4>
      </vt:variant>
      <vt:variant>
        <vt:i4>236</vt:i4>
      </vt:variant>
      <vt:variant>
        <vt:i4>0</vt:i4>
      </vt:variant>
      <vt:variant>
        <vt:i4>5</vt:i4>
      </vt:variant>
      <vt:variant>
        <vt:lpwstr/>
      </vt:variant>
      <vt:variant>
        <vt:lpwstr>_Toc61451778</vt:lpwstr>
      </vt:variant>
      <vt:variant>
        <vt:i4>1245236</vt:i4>
      </vt:variant>
      <vt:variant>
        <vt:i4>230</vt:i4>
      </vt:variant>
      <vt:variant>
        <vt:i4>0</vt:i4>
      </vt:variant>
      <vt:variant>
        <vt:i4>5</vt:i4>
      </vt:variant>
      <vt:variant>
        <vt:lpwstr/>
      </vt:variant>
      <vt:variant>
        <vt:lpwstr>_Toc61451777</vt:lpwstr>
      </vt:variant>
      <vt:variant>
        <vt:i4>1179700</vt:i4>
      </vt:variant>
      <vt:variant>
        <vt:i4>224</vt:i4>
      </vt:variant>
      <vt:variant>
        <vt:i4>0</vt:i4>
      </vt:variant>
      <vt:variant>
        <vt:i4>5</vt:i4>
      </vt:variant>
      <vt:variant>
        <vt:lpwstr/>
      </vt:variant>
      <vt:variant>
        <vt:lpwstr>_Toc61451776</vt:lpwstr>
      </vt:variant>
      <vt:variant>
        <vt:i4>1114164</vt:i4>
      </vt:variant>
      <vt:variant>
        <vt:i4>218</vt:i4>
      </vt:variant>
      <vt:variant>
        <vt:i4>0</vt:i4>
      </vt:variant>
      <vt:variant>
        <vt:i4>5</vt:i4>
      </vt:variant>
      <vt:variant>
        <vt:lpwstr/>
      </vt:variant>
      <vt:variant>
        <vt:lpwstr>_Toc61451775</vt:lpwstr>
      </vt:variant>
      <vt:variant>
        <vt:i4>1048628</vt:i4>
      </vt:variant>
      <vt:variant>
        <vt:i4>212</vt:i4>
      </vt:variant>
      <vt:variant>
        <vt:i4>0</vt:i4>
      </vt:variant>
      <vt:variant>
        <vt:i4>5</vt:i4>
      </vt:variant>
      <vt:variant>
        <vt:lpwstr/>
      </vt:variant>
      <vt:variant>
        <vt:lpwstr>_Toc61451774</vt:lpwstr>
      </vt:variant>
      <vt:variant>
        <vt:i4>1507380</vt:i4>
      </vt:variant>
      <vt:variant>
        <vt:i4>206</vt:i4>
      </vt:variant>
      <vt:variant>
        <vt:i4>0</vt:i4>
      </vt:variant>
      <vt:variant>
        <vt:i4>5</vt:i4>
      </vt:variant>
      <vt:variant>
        <vt:lpwstr/>
      </vt:variant>
      <vt:variant>
        <vt:lpwstr>_Toc61451773</vt:lpwstr>
      </vt:variant>
      <vt:variant>
        <vt:i4>1441844</vt:i4>
      </vt:variant>
      <vt:variant>
        <vt:i4>200</vt:i4>
      </vt:variant>
      <vt:variant>
        <vt:i4>0</vt:i4>
      </vt:variant>
      <vt:variant>
        <vt:i4>5</vt:i4>
      </vt:variant>
      <vt:variant>
        <vt:lpwstr/>
      </vt:variant>
      <vt:variant>
        <vt:lpwstr>_Toc61451772</vt:lpwstr>
      </vt:variant>
      <vt:variant>
        <vt:i4>1376308</vt:i4>
      </vt:variant>
      <vt:variant>
        <vt:i4>194</vt:i4>
      </vt:variant>
      <vt:variant>
        <vt:i4>0</vt:i4>
      </vt:variant>
      <vt:variant>
        <vt:i4>5</vt:i4>
      </vt:variant>
      <vt:variant>
        <vt:lpwstr/>
      </vt:variant>
      <vt:variant>
        <vt:lpwstr>_Toc61451771</vt:lpwstr>
      </vt:variant>
      <vt:variant>
        <vt:i4>1310772</vt:i4>
      </vt:variant>
      <vt:variant>
        <vt:i4>188</vt:i4>
      </vt:variant>
      <vt:variant>
        <vt:i4>0</vt:i4>
      </vt:variant>
      <vt:variant>
        <vt:i4>5</vt:i4>
      </vt:variant>
      <vt:variant>
        <vt:lpwstr/>
      </vt:variant>
      <vt:variant>
        <vt:lpwstr>_Toc61451770</vt:lpwstr>
      </vt:variant>
      <vt:variant>
        <vt:i4>1900597</vt:i4>
      </vt:variant>
      <vt:variant>
        <vt:i4>182</vt:i4>
      </vt:variant>
      <vt:variant>
        <vt:i4>0</vt:i4>
      </vt:variant>
      <vt:variant>
        <vt:i4>5</vt:i4>
      </vt:variant>
      <vt:variant>
        <vt:lpwstr/>
      </vt:variant>
      <vt:variant>
        <vt:lpwstr>_Toc61451769</vt:lpwstr>
      </vt:variant>
      <vt:variant>
        <vt:i4>1835061</vt:i4>
      </vt:variant>
      <vt:variant>
        <vt:i4>176</vt:i4>
      </vt:variant>
      <vt:variant>
        <vt:i4>0</vt:i4>
      </vt:variant>
      <vt:variant>
        <vt:i4>5</vt:i4>
      </vt:variant>
      <vt:variant>
        <vt:lpwstr/>
      </vt:variant>
      <vt:variant>
        <vt:lpwstr>_Toc61451768</vt:lpwstr>
      </vt:variant>
      <vt:variant>
        <vt:i4>1245237</vt:i4>
      </vt:variant>
      <vt:variant>
        <vt:i4>170</vt:i4>
      </vt:variant>
      <vt:variant>
        <vt:i4>0</vt:i4>
      </vt:variant>
      <vt:variant>
        <vt:i4>5</vt:i4>
      </vt:variant>
      <vt:variant>
        <vt:lpwstr/>
      </vt:variant>
      <vt:variant>
        <vt:lpwstr>_Toc61451767</vt:lpwstr>
      </vt:variant>
      <vt:variant>
        <vt:i4>1179701</vt:i4>
      </vt:variant>
      <vt:variant>
        <vt:i4>164</vt:i4>
      </vt:variant>
      <vt:variant>
        <vt:i4>0</vt:i4>
      </vt:variant>
      <vt:variant>
        <vt:i4>5</vt:i4>
      </vt:variant>
      <vt:variant>
        <vt:lpwstr/>
      </vt:variant>
      <vt:variant>
        <vt:lpwstr>_Toc61451766</vt:lpwstr>
      </vt:variant>
      <vt:variant>
        <vt:i4>1114165</vt:i4>
      </vt:variant>
      <vt:variant>
        <vt:i4>158</vt:i4>
      </vt:variant>
      <vt:variant>
        <vt:i4>0</vt:i4>
      </vt:variant>
      <vt:variant>
        <vt:i4>5</vt:i4>
      </vt:variant>
      <vt:variant>
        <vt:lpwstr/>
      </vt:variant>
      <vt:variant>
        <vt:lpwstr>_Toc61451765</vt:lpwstr>
      </vt:variant>
      <vt:variant>
        <vt:i4>1048629</vt:i4>
      </vt:variant>
      <vt:variant>
        <vt:i4>152</vt:i4>
      </vt:variant>
      <vt:variant>
        <vt:i4>0</vt:i4>
      </vt:variant>
      <vt:variant>
        <vt:i4>5</vt:i4>
      </vt:variant>
      <vt:variant>
        <vt:lpwstr/>
      </vt:variant>
      <vt:variant>
        <vt:lpwstr>_Toc61451764</vt:lpwstr>
      </vt:variant>
      <vt:variant>
        <vt:i4>1507381</vt:i4>
      </vt:variant>
      <vt:variant>
        <vt:i4>146</vt:i4>
      </vt:variant>
      <vt:variant>
        <vt:i4>0</vt:i4>
      </vt:variant>
      <vt:variant>
        <vt:i4>5</vt:i4>
      </vt:variant>
      <vt:variant>
        <vt:lpwstr/>
      </vt:variant>
      <vt:variant>
        <vt:lpwstr>_Toc61451763</vt:lpwstr>
      </vt:variant>
      <vt:variant>
        <vt:i4>1441845</vt:i4>
      </vt:variant>
      <vt:variant>
        <vt:i4>140</vt:i4>
      </vt:variant>
      <vt:variant>
        <vt:i4>0</vt:i4>
      </vt:variant>
      <vt:variant>
        <vt:i4>5</vt:i4>
      </vt:variant>
      <vt:variant>
        <vt:lpwstr/>
      </vt:variant>
      <vt:variant>
        <vt:lpwstr>_Toc61451762</vt:lpwstr>
      </vt:variant>
      <vt:variant>
        <vt:i4>1376309</vt:i4>
      </vt:variant>
      <vt:variant>
        <vt:i4>134</vt:i4>
      </vt:variant>
      <vt:variant>
        <vt:i4>0</vt:i4>
      </vt:variant>
      <vt:variant>
        <vt:i4>5</vt:i4>
      </vt:variant>
      <vt:variant>
        <vt:lpwstr/>
      </vt:variant>
      <vt:variant>
        <vt:lpwstr>_Toc61451761</vt:lpwstr>
      </vt:variant>
      <vt:variant>
        <vt:i4>1310773</vt:i4>
      </vt:variant>
      <vt:variant>
        <vt:i4>128</vt:i4>
      </vt:variant>
      <vt:variant>
        <vt:i4>0</vt:i4>
      </vt:variant>
      <vt:variant>
        <vt:i4>5</vt:i4>
      </vt:variant>
      <vt:variant>
        <vt:lpwstr/>
      </vt:variant>
      <vt:variant>
        <vt:lpwstr>_Toc61451760</vt:lpwstr>
      </vt:variant>
      <vt:variant>
        <vt:i4>1900598</vt:i4>
      </vt:variant>
      <vt:variant>
        <vt:i4>122</vt:i4>
      </vt:variant>
      <vt:variant>
        <vt:i4>0</vt:i4>
      </vt:variant>
      <vt:variant>
        <vt:i4>5</vt:i4>
      </vt:variant>
      <vt:variant>
        <vt:lpwstr/>
      </vt:variant>
      <vt:variant>
        <vt:lpwstr>_Toc61451759</vt:lpwstr>
      </vt:variant>
      <vt:variant>
        <vt:i4>1835062</vt:i4>
      </vt:variant>
      <vt:variant>
        <vt:i4>116</vt:i4>
      </vt:variant>
      <vt:variant>
        <vt:i4>0</vt:i4>
      </vt:variant>
      <vt:variant>
        <vt:i4>5</vt:i4>
      </vt:variant>
      <vt:variant>
        <vt:lpwstr/>
      </vt:variant>
      <vt:variant>
        <vt:lpwstr>_Toc61451758</vt:lpwstr>
      </vt:variant>
      <vt:variant>
        <vt:i4>1245238</vt:i4>
      </vt:variant>
      <vt:variant>
        <vt:i4>110</vt:i4>
      </vt:variant>
      <vt:variant>
        <vt:i4>0</vt:i4>
      </vt:variant>
      <vt:variant>
        <vt:i4>5</vt:i4>
      </vt:variant>
      <vt:variant>
        <vt:lpwstr/>
      </vt:variant>
      <vt:variant>
        <vt:lpwstr>_Toc61451757</vt:lpwstr>
      </vt:variant>
      <vt:variant>
        <vt:i4>1179702</vt:i4>
      </vt:variant>
      <vt:variant>
        <vt:i4>104</vt:i4>
      </vt:variant>
      <vt:variant>
        <vt:i4>0</vt:i4>
      </vt:variant>
      <vt:variant>
        <vt:i4>5</vt:i4>
      </vt:variant>
      <vt:variant>
        <vt:lpwstr/>
      </vt:variant>
      <vt:variant>
        <vt:lpwstr>_Toc61451756</vt:lpwstr>
      </vt:variant>
      <vt:variant>
        <vt:i4>1114166</vt:i4>
      </vt:variant>
      <vt:variant>
        <vt:i4>98</vt:i4>
      </vt:variant>
      <vt:variant>
        <vt:i4>0</vt:i4>
      </vt:variant>
      <vt:variant>
        <vt:i4>5</vt:i4>
      </vt:variant>
      <vt:variant>
        <vt:lpwstr/>
      </vt:variant>
      <vt:variant>
        <vt:lpwstr>_Toc61451755</vt:lpwstr>
      </vt:variant>
      <vt:variant>
        <vt:i4>1048630</vt:i4>
      </vt:variant>
      <vt:variant>
        <vt:i4>92</vt:i4>
      </vt:variant>
      <vt:variant>
        <vt:i4>0</vt:i4>
      </vt:variant>
      <vt:variant>
        <vt:i4>5</vt:i4>
      </vt:variant>
      <vt:variant>
        <vt:lpwstr/>
      </vt:variant>
      <vt:variant>
        <vt:lpwstr>_Toc61451754</vt:lpwstr>
      </vt:variant>
      <vt:variant>
        <vt:i4>1507382</vt:i4>
      </vt:variant>
      <vt:variant>
        <vt:i4>86</vt:i4>
      </vt:variant>
      <vt:variant>
        <vt:i4>0</vt:i4>
      </vt:variant>
      <vt:variant>
        <vt:i4>5</vt:i4>
      </vt:variant>
      <vt:variant>
        <vt:lpwstr/>
      </vt:variant>
      <vt:variant>
        <vt:lpwstr>_Toc61451753</vt:lpwstr>
      </vt:variant>
      <vt:variant>
        <vt:i4>1441846</vt:i4>
      </vt:variant>
      <vt:variant>
        <vt:i4>80</vt:i4>
      </vt:variant>
      <vt:variant>
        <vt:i4>0</vt:i4>
      </vt:variant>
      <vt:variant>
        <vt:i4>5</vt:i4>
      </vt:variant>
      <vt:variant>
        <vt:lpwstr/>
      </vt:variant>
      <vt:variant>
        <vt:lpwstr>_Toc61451752</vt:lpwstr>
      </vt:variant>
      <vt:variant>
        <vt:i4>1376310</vt:i4>
      </vt:variant>
      <vt:variant>
        <vt:i4>74</vt:i4>
      </vt:variant>
      <vt:variant>
        <vt:i4>0</vt:i4>
      </vt:variant>
      <vt:variant>
        <vt:i4>5</vt:i4>
      </vt:variant>
      <vt:variant>
        <vt:lpwstr/>
      </vt:variant>
      <vt:variant>
        <vt:lpwstr>_Toc61451751</vt:lpwstr>
      </vt:variant>
      <vt:variant>
        <vt:i4>1310774</vt:i4>
      </vt:variant>
      <vt:variant>
        <vt:i4>68</vt:i4>
      </vt:variant>
      <vt:variant>
        <vt:i4>0</vt:i4>
      </vt:variant>
      <vt:variant>
        <vt:i4>5</vt:i4>
      </vt:variant>
      <vt:variant>
        <vt:lpwstr/>
      </vt:variant>
      <vt:variant>
        <vt:lpwstr>_Toc61451750</vt:lpwstr>
      </vt:variant>
      <vt:variant>
        <vt:i4>1900599</vt:i4>
      </vt:variant>
      <vt:variant>
        <vt:i4>62</vt:i4>
      </vt:variant>
      <vt:variant>
        <vt:i4>0</vt:i4>
      </vt:variant>
      <vt:variant>
        <vt:i4>5</vt:i4>
      </vt:variant>
      <vt:variant>
        <vt:lpwstr/>
      </vt:variant>
      <vt:variant>
        <vt:lpwstr>_Toc61451749</vt:lpwstr>
      </vt:variant>
      <vt:variant>
        <vt:i4>1835063</vt:i4>
      </vt:variant>
      <vt:variant>
        <vt:i4>56</vt:i4>
      </vt:variant>
      <vt:variant>
        <vt:i4>0</vt:i4>
      </vt:variant>
      <vt:variant>
        <vt:i4>5</vt:i4>
      </vt:variant>
      <vt:variant>
        <vt:lpwstr/>
      </vt:variant>
      <vt:variant>
        <vt:lpwstr>_Toc61451748</vt:lpwstr>
      </vt:variant>
      <vt:variant>
        <vt:i4>1245239</vt:i4>
      </vt:variant>
      <vt:variant>
        <vt:i4>50</vt:i4>
      </vt:variant>
      <vt:variant>
        <vt:i4>0</vt:i4>
      </vt:variant>
      <vt:variant>
        <vt:i4>5</vt:i4>
      </vt:variant>
      <vt:variant>
        <vt:lpwstr/>
      </vt:variant>
      <vt:variant>
        <vt:lpwstr>_Toc61451747</vt:lpwstr>
      </vt:variant>
      <vt:variant>
        <vt:i4>1179703</vt:i4>
      </vt:variant>
      <vt:variant>
        <vt:i4>44</vt:i4>
      </vt:variant>
      <vt:variant>
        <vt:i4>0</vt:i4>
      </vt:variant>
      <vt:variant>
        <vt:i4>5</vt:i4>
      </vt:variant>
      <vt:variant>
        <vt:lpwstr/>
      </vt:variant>
      <vt:variant>
        <vt:lpwstr>_Toc61451746</vt:lpwstr>
      </vt:variant>
      <vt:variant>
        <vt:i4>1114167</vt:i4>
      </vt:variant>
      <vt:variant>
        <vt:i4>38</vt:i4>
      </vt:variant>
      <vt:variant>
        <vt:i4>0</vt:i4>
      </vt:variant>
      <vt:variant>
        <vt:i4>5</vt:i4>
      </vt:variant>
      <vt:variant>
        <vt:lpwstr/>
      </vt:variant>
      <vt:variant>
        <vt:lpwstr>_Toc61451745</vt:lpwstr>
      </vt:variant>
      <vt:variant>
        <vt:i4>1048631</vt:i4>
      </vt:variant>
      <vt:variant>
        <vt:i4>32</vt:i4>
      </vt:variant>
      <vt:variant>
        <vt:i4>0</vt:i4>
      </vt:variant>
      <vt:variant>
        <vt:i4>5</vt:i4>
      </vt:variant>
      <vt:variant>
        <vt:lpwstr/>
      </vt:variant>
      <vt:variant>
        <vt:lpwstr>_Toc61451744</vt:lpwstr>
      </vt:variant>
      <vt:variant>
        <vt:i4>1507383</vt:i4>
      </vt:variant>
      <vt:variant>
        <vt:i4>26</vt:i4>
      </vt:variant>
      <vt:variant>
        <vt:i4>0</vt:i4>
      </vt:variant>
      <vt:variant>
        <vt:i4>5</vt:i4>
      </vt:variant>
      <vt:variant>
        <vt:lpwstr/>
      </vt:variant>
      <vt:variant>
        <vt:lpwstr>_Toc61451743</vt:lpwstr>
      </vt:variant>
      <vt:variant>
        <vt:i4>1441847</vt:i4>
      </vt:variant>
      <vt:variant>
        <vt:i4>20</vt:i4>
      </vt:variant>
      <vt:variant>
        <vt:i4>0</vt:i4>
      </vt:variant>
      <vt:variant>
        <vt:i4>5</vt:i4>
      </vt:variant>
      <vt:variant>
        <vt:lpwstr/>
      </vt:variant>
      <vt:variant>
        <vt:lpwstr>_Toc61451742</vt:lpwstr>
      </vt:variant>
      <vt:variant>
        <vt:i4>1376311</vt:i4>
      </vt:variant>
      <vt:variant>
        <vt:i4>14</vt:i4>
      </vt:variant>
      <vt:variant>
        <vt:i4>0</vt:i4>
      </vt:variant>
      <vt:variant>
        <vt:i4>5</vt:i4>
      </vt:variant>
      <vt:variant>
        <vt:lpwstr/>
      </vt:variant>
      <vt:variant>
        <vt:lpwstr>_Toc61451741</vt:lpwstr>
      </vt:variant>
      <vt:variant>
        <vt:i4>1310775</vt:i4>
      </vt:variant>
      <vt:variant>
        <vt:i4>8</vt:i4>
      </vt:variant>
      <vt:variant>
        <vt:i4>0</vt:i4>
      </vt:variant>
      <vt:variant>
        <vt:i4>5</vt:i4>
      </vt:variant>
      <vt:variant>
        <vt:lpwstr/>
      </vt:variant>
      <vt:variant>
        <vt:lpwstr>_Toc61451740</vt:lpwstr>
      </vt:variant>
      <vt:variant>
        <vt:i4>1900592</vt:i4>
      </vt:variant>
      <vt:variant>
        <vt:i4>2</vt:i4>
      </vt:variant>
      <vt:variant>
        <vt:i4>0</vt:i4>
      </vt:variant>
      <vt:variant>
        <vt:i4>5</vt:i4>
      </vt:variant>
      <vt:variant>
        <vt:lpwstr/>
      </vt:variant>
      <vt:variant>
        <vt:lpwstr>_Toc61451739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Materials, Processes and Drawing Bootcamp program curriculum</dc:title>
  <dc:subject/>
  <dc:creator>Information Office</dc:creator>
  <cp:keywords/>
  <dc:description/>
  <cp:lastModifiedBy>Graham Newman</cp:lastModifiedBy>
  <cp:revision>10</cp:revision>
  <cp:lastPrinted>2020-07-15T16:47:00Z</cp:lastPrinted>
  <dcterms:created xsi:type="dcterms:W3CDTF">2021-02-23T03:42:00Z</dcterms:created>
  <dcterms:modified xsi:type="dcterms:W3CDTF">2021-02-23T09:45:00Z</dcterms:modified>
</cp:coreProperties>
</file>